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D2383F" w14:textId="77777777" w:rsidR="00994E43" w:rsidRPr="00F54D8D" w:rsidRDefault="00994E43" w:rsidP="00994E43">
      <w:pPr>
        <w:pStyle w:val="Default"/>
        <w:jc w:val="center"/>
        <w:rPr>
          <w:color w:val="auto"/>
          <w:sz w:val="36"/>
          <w:szCs w:val="36"/>
        </w:rPr>
      </w:pPr>
      <w:r w:rsidRPr="00F54D8D">
        <w:rPr>
          <w:b/>
          <w:bCs/>
          <w:color w:val="auto"/>
          <w:sz w:val="36"/>
          <w:szCs w:val="36"/>
        </w:rPr>
        <w:t>STŘEDOŠKOLSKÁ ODBORNÁ ČINNOST</w:t>
      </w:r>
    </w:p>
    <w:p w14:paraId="28C4BB3B" w14:textId="77777777" w:rsidR="00994E43" w:rsidRDefault="00994E43" w:rsidP="00994E43">
      <w:pPr>
        <w:pStyle w:val="Default"/>
        <w:rPr>
          <w:b/>
          <w:bCs/>
          <w:color w:val="auto"/>
          <w:sz w:val="23"/>
          <w:szCs w:val="23"/>
        </w:rPr>
      </w:pPr>
    </w:p>
    <w:p w14:paraId="1E4F9808" w14:textId="2402E529" w:rsidR="00994E43" w:rsidRDefault="00994E43" w:rsidP="00994E43">
      <w:pPr>
        <w:pStyle w:val="Default"/>
        <w:jc w:val="center"/>
        <w:rPr>
          <w:b/>
          <w:bCs/>
          <w:color w:val="auto"/>
          <w:sz w:val="28"/>
          <w:szCs w:val="28"/>
        </w:rPr>
      </w:pPr>
      <w:r w:rsidRPr="00F54D8D">
        <w:rPr>
          <w:b/>
          <w:bCs/>
          <w:color w:val="auto"/>
          <w:sz w:val="28"/>
          <w:szCs w:val="28"/>
        </w:rPr>
        <w:t xml:space="preserve">Obor </w:t>
      </w:r>
      <w:r>
        <w:rPr>
          <w:b/>
          <w:bCs/>
          <w:color w:val="auto"/>
          <w:sz w:val="28"/>
          <w:szCs w:val="28"/>
        </w:rPr>
        <w:t>č.</w:t>
      </w:r>
      <w:r w:rsidRPr="000E753F">
        <w:rPr>
          <w:b/>
          <w:bCs/>
          <w:color w:val="auto"/>
          <w:sz w:val="28"/>
          <w:szCs w:val="28"/>
        </w:rPr>
        <w:t xml:space="preserve"> </w:t>
      </w:r>
      <w:r w:rsidR="002B6AE8">
        <w:rPr>
          <w:b/>
          <w:bCs/>
          <w:color w:val="auto"/>
          <w:sz w:val="28"/>
          <w:szCs w:val="28"/>
        </w:rPr>
        <w:t>12</w:t>
      </w:r>
      <w:r w:rsidRPr="000E753F">
        <w:rPr>
          <w:b/>
          <w:bCs/>
          <w:color w:val="auto"/>
          <w:sz w:val="28"/>
          <w:szCs w:val="28"/>
        </w:rPr>
        <w:t>: Technické lyceum</w:t>
      </w:r>
    </w:p>
    <w:p w14:paraId="6E883D53" w14:textId="77777777" w:rsidR="00994E43" w:rsidRDefault="00994E43" w:rsidP="00994E43">
      <w:pPr>
        <w:pStyle w:val="Default"/>
        <w:jc w:val="center"/>
        <w:rPr>
          <w:b/>
          <w:bCs/>
          <w:color w:val="auto"/>
          <w:sz w:val="40"/>
          <w:szCs w:val="40"/>
        </w:rPr>
      </w:pPr>
    </w:p>
    <w:p w14:paraId="7BA591DC" w14:textId="77777777" w:rsidR="00994E43" w:rsidRDefault="00994E43" w:rsidP="00994E43">
      <w:pPr>
        <w:pStyle w:val="Default"/>
        <w:jc w:val="center"/>
        <w:rPr>
          <w:b/>
          <w:bCs/>
          <w:color w:val="auto"/>
          <w:sz w:val="40"/>
          <w:szCs w:val="40"/>
        </w:rPr>
      </w:pPr>
    </w:p>
    <w:p w14:paraId="19D996BE" w14:textId="77777777" w:rsidR="00994E43" w:rsidRDefault="00994E43" w:rsidP="00994E43">
      <w:pPr>
        <w:pStyle w:val="Default"/>
        <w:jc w:val="center"/>
        <w:rPr>
          <w:b/>
          <w:bCs/>
          <w:color w:val="auto"/>
          <w:sz w:val="40"/>
          <w:szCs w:val="40"/>
        </w:rPr>
      </w:pPr>
    </w:p>
    <w:p w14:paraId="4B78A734" w14:textId="77777777" w:rsidR="00994E43" w:rsidRDefault="00994E43" w:rsidP="00994E43">
      <w:pPr>
        <w:pStyle w:val="Default"/>
        <w:jc w:val="center"/>
        <w:rPr>
          <w:b/>
          <w:bCs/>
          <w:color w:val="auto"/>
          <w:sz w:val="40"/>
          <w:szCs w:val="40"/>
        </w:rPr>
      </w:pPr>
    </w:p>
    <w:p w14:paraId="6EB347DC" w14:textId="77777777" w:rsidR="00994E43" w:rsidRDefault="00994E43" w:rsidP="00994E43">
      <w:pPr>
        <w:pStyle w:val="Default"/>
        <w:jc w:val="center"/>
        <w:rPr>
          <w:b/>
          <w:bCs/>
          <w:color w:val="auto"/>
          <w:sz w:val="40"/>
          <w:szCs w:val="40"/>
        </w:rPr>
      </w:pPr>
    </w:p>
    <w:p w14:paraId="6ED8B82F" w14:textId="77777777" w:rsidR="00994E43" w:rsidRDefault="00994E43" w:rsidP="00994E43">
      <w:pPr>
        <w:pStyle w:val="Default"/>
        <w:jc w:val="center"/>
        <w:rPr>
          <w:b/>
          <w:bCs/>
          <w:color w:val="auto"/>
          <w:sz w:val="40"/>
          <w:szCs w:val="40"/>
        </w:rPr>
      </w:pPr>
    </w:p>
    <w:p w14:paraId="0B1EC742" w14:textId="77777777" w:rsidR="00994E43" w:rsidRDefault="00994E43" w:rsidP="00994E43">
      <w:pPr>
        <w:pStyle w:val="Default"/>
        <w:jc w:val="center"/>
        <w:rPr>
          <w:b/>
          <w:bCs/>
          <w:color w:val="auto"/>
          <w:sz w:val="40"/>
          <w:szCs w:val="40"/>
        </w:rPr>
      </w:pPr>
    </w:p>
    <w:p w14:paraId="36CEDCE9" w14:textId="77777777" w:rsidR="00994E43" w:rsidRDefault="00994E43" w:rsidP="00994E43">
      <w:pPr>
        <w:pStyle w:val="Default"/>
        <w:jc w:val="center"/>
        <w:rPr>
          <w:b/>
          <w:bCs/>
          <w:color w:val="auto"/>
          <w:sz w:val="40"/>
          <w:szCs w:val="40"/>
        </w:rPr>
      </w:pPr>
    </w:p>
    <w:p w14:paraId="38FD9762" w14:textId="77777777" w:rsidR="00994E43" w:rsidRPr="000E753F" w:rsidRDefault="00994E43" w:rsidP="00994E43">
      <w:pPr>
        <w:pStyle w:val="Default"/>
        <w:jc w:val="center"/>
        <w:rPr>
          <w:b/>
          <w:bCs/>
          <w:color w:val="auto"/>
          <w:sz w:val="40"/>
          <w:szCs w:val="40"/>
        </w:rPr>
      </w:pPr>
    </w:p>
    <w:p w14:paraId="73A5620A" w14:textId="7D517CDD" w:rsidR="00994E43" w:rsidRPr="000E753F" w:rsidRDefault="00994E43" w:rsidP="00994E43">
      <w:pPr>
        <w:pStyle w:val="Default"/>
        <w:jc w:val="center"/>
        <w:rPr>
          <w:color w:val="auto"/>
          <w:sz w:val="40"/>
          <w:szCs w:val="40"/>
        </w:rPr>
      </w:pPr>
      <w:r>
        <w:rPr>
          <w:b/>
          <w:bCs/>
          <w:color w:val="auto"/>
          <w:sz w:val="40"/>
          <w:szCs w:val="40"/>
        </w:rPr>
        <w:t xml:space="preserve">Prezentování možností učebny </w:t>
      </w:r>
      <w:proofErr w:type="spellStart"/>
      <w:r>
        <w:rPr>
          <w:b/>
          <w:bCs/>
          <w:color w:val="auto"/>
          <w:sz w:val="40"/>
          <w:szCs w:val="40"/>
        </w:rPr>
        <w:t>MMElab</w:t>
      </w:r>
      <w:proofErr w:type="spellEnd"/>
    </w:p>
    <w:p w14:paraId="2AAF18DD" w14:textId="77777777" w:rsidR="00994E43" w:rsidRDefault="00994E43" w:rsidP="00994E43">
      <w:pPr>
        <w:pStyle w:val="Default"/>
        <w:rPr>
          <w:b/>
          <w:bCs/>
          <w:color w:val="auto"/>
          <w:sz w:val="32"/>
          <w:szCs w:val="32"/>
        </w:rPr>
      </w:pPr>
    </w:p>
    <w:p w14:paraId="1A599A3F" w14:textId="77777777" w:rsidR="00994E43" w:rsidRDefault="00994E43" w:rsidP="00994E43">
      <w:pPr>
        <w:pStyle w:val="Default"/>
        <w:rPr>
          <w:b/>
          <w:bCs/>
          <w:color w:val="auto"/>
          <w:sz w:val="32"/>
          <w:szCs w:val="32"/>
        </w:rPr>
      </w:pPr>
    </w:p>
    <w:p w14:paraId="7A7F330F" w14:textId="77777777" w:rsidR="00994E43" w:rsidRDefault="00994E43" w:rsidP="00994E43">
      <w:pPr>
        <w:pStyle w:val="Default"/>
        <w:rPr>
          <w:b/>
          <w:bCs/>
          <w:color w:val="auto"/>
          <w:sz w:val="32"/>
          <w:szCs w:val="32"/>
        </w:rPr>
      </w:pPr>
    </w:p>
    <w:p w14:paraId="7CD6ADEC" w14:textId="77777777" w:rsidR="00994E43" w:rsidRDefault="00994E43" w:rsidP="00994E43">
      <w:pPr>
        <w:pStyle w:val="Default"/>
        <w:rPr>
          <w:b/>
          <w:bCs/>
          <w:color w:val="auto"/>
          <w:sz w:val="32"/>
          <w:szCs w:val="32"/>
        </w:rPr>
      </w:pPr>
    </w:p>
    <w:p w14:paraId="52DB3117" w14:textId="77777777" w:rsidR="00994E43" w:rsidRDefault="00994E43" w:rsidP="00994E43">
      <w:pPr>
        <w:pStyle w:val="Default"/>
        <w:rPr>
          <w:b/>
          <w:bCs/>
          <w:color w:val="auto"/>
          <w:sz w:val="32"/>
          <w:szCs w:val="32"/>
        </w:rPr>
      </w:pPr>
    </w:p>
    <w:p w14:paraId="3DF73106" w14:textId="77777777" w:rsidR="00994E43" w:rsidRDefault="00994E43" w:rsidP="00994E43">
      <w:pPr>
        <w:pStyle w:val="Default"/>
        <w:rPr>
          <w:b/>
          <w:bCs/>
          <w:color w:val="auto"/>
          <w:sz w:val="32"/>
          <w:szCs w:val="32"/>
        </w:rPr>
      </w:pPr>
    </w:p>
    <w:p w14:paraId="4F207BB6" w14:textId="77777777" w:rsidR="00994E43" w:rsidRDefault="00994E43" w:rsidP="00994E43">
      <w:pPr>
        <w:pStyle w:val="Default"/>
        <w:rPr>
          <w:b/>
          <w:bCs/>
          <w:color w:val="auto"/>
          <w:sz w:val="32"/>
          <w:szCs w:val="32"/>
        </w:rPr>
      </w:pPr>
    </w:p>
    <w:p w14:paraId="2C36C85D" w14:textId="77777777" w:rsidR="00994E43" w:rsidRDefault="00994E43" w:rsidP="00994E43">
      <w:pPr>
        <w:pStyle w:val="Default"/>
        <w:rPr>
          <w:b/>
          <w:bCs/>
          <w:color w:val="auto"/>
          <w:sz w:val="32"/>
          <w:szCs w:val="32"/>
        </w:rPr>
      </w:pPr>
    </w:p>
    <w:p w14:paraId="4CB16A0E" w14:textId="77777777" w:rsidR="00994E43" w:rsidRDefault="00994E43" w:rsidP="00994E43">
      <w:pPr>
        <w:pStyle w:val="Default"/>
        <w:rPr>
          <w:b/>
          <w:bCs/>
          <w:color w:val="auto"/>
          <w:sz w:val="32"/>
          <w:szCs w:val="32"/>
        </w:rPr>
      </w:pPr>
    </w:p>
    <w:p w14:paraId="4D3E85DC" w14:textId="77777777" w:rsidR="00994E43" w:rsidRDefault="00994E43" w:rsidP="00994E43">
      <w:pPr>
        <w:pStyle w:val="Default"/>
        <w:rPr>
          <w:b/>
          <w:bCs/>
          <w:color w:val="auto"/>
          <w:sz w:val="32"/>
          <w:szCs w:val="32"/>
        </w:rPr>
      </w:pPr>
    </w:p>
    <w:p w14:paraId="72A21C8A" w14:textId="77777777" w:rsidR="00994E43" w:rsidRDefault="00994E43" w:rsidP="00994E43">
      <w:pPr>
        <w:pStyle w:val="Default"/>
        <w:rPr>
          <w:b/>
          <w:bCs/>
          <w:color w:val="auto"/>
          <w:sz w:val="32"/>
          <w:szCs w:val="32"/>
        </w:rPr>
      </w:pPr>
    </w:p>
    <w:p w14:paraId="502DCF3F" w14:textId="77777777" w:rsidR="00994E43" w:rsidRDefault="00994E43" w:rsidP="00994E43">
      <w:pPr>
        <w:pStyle w:val="Default"/>
        <w:rPr>
          <w:b/>
          <w:bCs/>
          <w:color w:val="auto"/>
          <w:sz w:val="32"/>
          <w:szCs w:val="32"/>
        </w:rPr>
      </w:pPr>
    </w:p>
    <w:p w14:paraId="08747A22" w14:textId="77777777" w:rsidR="00994E43" w:rsidRDefault="00994E43" w:rsidP="00994E43">
      <w:pPr>
        <w:pStyle w:val="Default"/>
        <w:rPr>
          <w:b/>
          <w:bCs/>
          <w:color w:val="auto"/>
          <w:sz w:val="32"/>
          <w:szCs w:val="32"/>
        </w:rPr>
      </w:pPr>
    </w:p>
    <w:p w14:paraId="777E2072" w14:textId="77777777" w:rsidR="00994E43" w:rsidRDefault="00994E43" w:rsidP="00994E43">
      <w:pPr>
        <w:pStyle w:val="Default"/>
        <w:rPr>
          <w:b/>
          <w:bCs/>
          <w:color w:val="auto"/>
          <w:sz w:val="32"/>
          <w:szCs w:val="32"/>
        </w:rPr>
      </w:pPr>
    </w:p>
    <w:p w14:paraId="3CAFBB29" w14:textId="77777777" w:rsidR="00994E43" w:rsidRPr="00EE6C6D" w:rsidRDefault="00994E43" w:rsidP="00994E43">
      <w:pPr>
        <w:pStyle w:val="Default"/>
        <w:rPr>
          <w:b/>
          <w:bCs/>
          <w:color w:val="auto"/>
          <w:sz w:val="32"/>
          <w:szCs w:val="32"/>
        </w:rPr>
      </w:pPr>
    </w:p>
    <w:p w14:paraId="3CABF693" w14:textId="77777777" w:rsidR="00994E43" w:rsidRPr="00EE6C6D" w:rsidRDefault="00994E43" w:rsidP="00994E43">
      <w:pPr>
        <w:pStyle w:val="Default"/>
        <w:rPr>
          <w:b/>
          <w:bCs/>
          <w:color w:val="auto"/>
          <w:sz w:val="32"/>
          <w:szCs w:val="32"/>
        </w:rPr>
      </w:pPr>
    </w:p>
    <w:p w14:paraId="2C1F47B6" w14:textId="77777777" w:rsidR="00994E43" w:rsidRPr="000E753F" w:rsidRDefault="00994E43" w:rsidP="00994E43">
      <w:pPr>
        <w:pStyle w:val="Default"/>
        <w:rPr>
          <w:b/>
          <w:bCs/>
          <w:color w:val="auto"/>
          <w:sz w:val="32"/>
          <w:szCs w:val="32"/>
        </w:rPr>
      </w:pPr>
    </w:p>
    <w:p w14:paraId="470ED095" w14:textId="3CEC9DE5" w:rsidR="00994E43" w:rsidRPr="000E753F" w:rsidRDefault="00994E43" w:rsidP="00994E43">
      <w:pPr>
        <w:pStyle w:val="Default"/>
        <w:rPr>
          <w:b/>
          <w:bCs/>
          <w:color w:val="auto"/>
          <w:sz w:val="32"/>
          <w:szCs w:val="32"/>
        </w:rPr>
      </w:pPr>
      <w:r>
        <w:rPr>
          <w:b/>
          <w:bCs/>
          <w:color w:val="auto"/>
          <w:sz w:val="32"/>
          <w:szCs w:val="32"/>
        </w:rPr>
        <w:t>Filip Roubínek</w:t>
      </w:r>
    </w:p>
    <w:p w14:paraId="1E64B833" w14:textId="77777777" w:rsidR="00994E43" w:rsidRPr="000E753F" w:rsidRDefault="00994E43" w:rsidP="00994E43">
      <w:pPr>
        <w:pStyle w:val="Default"/>
        <w:rPr>
          <w:b/>
          <w:bCs/>
          <w:color w:val="auto"/>
          <w:sz w:val="32"/>
          <w:szCs w:val="32"/>
        </w:rPr>
        <w:sectPr w:rsidR="00994E43" w:rsidRPr="000E753F" w:rsidSect="00FD30B8">
          <w:footerReference w:type="default" r:id="rId11"/>
          <w:pgSz w:w="11906" w:h="16838"/>
          <w:pgMar w:top="1417" w:right="1417" w:bottom="1417" w:left="1417" w:header="709" w:footer="709" w:gutter="0"/>
          <w:cols w:space="708"/>
          <w:docGrid w:linePitch="360"/>
        </w:sectPr>
      </w:pPr>
      <w:r w:rsidRPr="000E753F">
        <w:rPr>
          <w:b/>
          <w:bCs/>
          <w:color w:val="auto"/>
          <w:sz w:val="32"/>
          <w:szCs w:val="32"/>
        </w:rPr>
        <w:t>Liberecký kraj</w:t>
      </w:r>
      <w:r w:rsidRPr="000E753F">
        <w:rPr>
          <w:b/>
          <w:bCs/>
          <w:color w:val="auto"/>
          <w:sz w:val="32"/>
          <w:szCs w:val="32"/>
        </w:rPr>
        <w:tab/>
      </w:r>
      <w:r w:rsidRPr="000E753F">
        <w:rPr>
          <w:b/>
          <w:bCs/>
          <w:color w:val="auto"/>
          <w:sz w:val="32"/>
          <w:szCs w:val="32"/>
        </w:rPr>
        <w:tab/>
      </w:r>
      <w:r w:rsidRPr="000E753F">
        <w:rPr>
          <w:b/>
          <w:bCs/>
          <w:color w:val="auto"/>
          <w:sz w:val="32"/>
          <w:szCs w:val="32"/>
        </w:rPr>
        <w:tab/>
      </w:r>
      <w:r w:rsidRPr="000E753F">
        <w:rPr>
          <w:b/>
          <w:bCs/>
          <w:color w:val="auto"/>
          <w:sz w:val="32"/>
          <w:szCs w:val="32"/>
        </w:rPr>
        <w:tab/>
      </w:r>
      <w:r w:rsidRPr="000E753F">
        <w:rPr>
          <w:b/>
          <w:bCs/>
          <w:color w:val="auto"/>
          <w:sz w:val="32"/>
          <w:szCs w:val="32"/>
        </w:rPr>
        <w:tab/>
        <w:t>Liberec 2023</w:t>
      </w:r>
    </w:p>
    <w:p w14:paraId="18FB4EBA" w14:textId="77777777" w:rsidR="00994E43" w:rsidRDefault="00994E43" w:rsidP="00994E43">
      <w:pPr>
        <w:pStyle w:val="Default"/>
        <w:spacing w:after="360"/>
        <w:rPr>
          <w:sz w:val="36"/>
          <w:szCs w:val="36"/>
        </w:rPr>
      </w:pPr>
      <w:r>
        <w:rPr>
          <w:b/>
          <w:bCs/>
          <w:sz w:val="36"/>
          <w:szCs w:val="36"/>
        </w:rPr>
        <w:lastRenderedPageBreak/>
        <w:t xml:space="preserve">Prohlášení </w:t>
      </w:r>
    </w:p>
    <w:p w14:paraId="7C07F302" w14:textId="77777777" w:rsidR="00994E43" w:rsidRPr="00EE6C6D" w:rsidRDefault="00994E43" w:rsidP="00994E43">
      <w:pPr>
        <w:pStyle w:val="Default"/>
        <w:spacing w:after="240" w:line="288" w:lineRule="auto"/>
        <w:jc w:val="both"/>
        <w:rPr>
          <w:iCs/>
        </w:rPr>
      </w:pPr>
      <w:r w:rsidRPr="00EE6C6D">
        <w:rPr>
          <w:iCs/>
        </w:rPr>
        <w:t>Prohlašuji, že jsem svou práci SOČ vypracoval/a samostatně a použil/a jsem pouze prameny a literaturu uvedené v seznamu bibliografických záznamů.</w:t>
      </w:r>
    </w:p>
    <w:p w14:paraId="580291D4" w14:textId="77777777" w:rsidR="00994E43" w:rsidRPr="00EE6C6D" w:rsidRDefault="00994E43" w:rsidP="00994E43">
      <w:pPr>
        <w:pStyle w:val="Default"/>
        <w:spacing w:after="240" w:line="288" w:lineRule="auto"/>
        <w:jc w:val="both"/>
      </w:pPr>
      <w:r w:rsidRPr="00EE6C6D">
        <w:rPr>
          <w:iCs/>
        </w:rPr>
        <w:t xml:space="preserve">Prohlašuji, že tištěná verze a elektronická verze soutěžní práce SOČ jsou shodné. </w:t>
      </w:r>
    </w:p>
    <w:p w14:paraId="75A166D3" w14:textId="77777777" w:rsidR="00994E43" w:rsidRDefault="00994E43" w:rsidP="00994E43">
      <w:pPr>
        <w:pStyle w:val="Default"/>
        <w:spacing w:after="240" w:line="288" w:lineRule="auto"/>
        <w:jc w:val="both"/>
        <w:rPr>
          <w:iCs/>
        </w:rPr>
      </w:pPr>
      <w:r w:rsidRPr="00EE6C6D">
        <w:rPr>
          <w:iCs/>
        </w:rPr>
        <w:t>Nemám závažný důvod proti zpřístupňování této práce v souladu se zákonem č. 121/2000 Sb., o právu autorském, o právech souvisejících s právem autorským a o změně některých zákonů (autorský zákon) v</w:t>
      </w:r>
      <w:r>
        <w:rPr>
          <w:iCs/>
        </w:rPr>
        <w:t>e znění pozdějších předpisů</w:t>
      </w:r>
      <w:r w:rsidRPr="00EE6C6D">
        <w:rPr>
          <w:iCs/>
        </w:rPr>
        <w:t xml:space="preserve">. </w:t>
      </w:r>
    </w:p>
    <w:p w14:paraId="4BF2B3AC" w14:textId="77777777" w:rsidR="00994E43" w:rsidRDefault="00994E43" w:rsidP="00994E43">
      <w:pPr>
        <w:pStyle w:val="Default"/>
        <w:rPr>
          <w:iCs/>
        </w:rPr>
      </w:pPr>
    </w:p>
    <w:p w14:paraId="38E3B39D" w14:textId="77777777" w:rsidR="00994E43" w:rsidRDefault="00994E43" w:rsidP="00994E43">
      <w:pPr>
        <w:pStyle w:val="Default"/>
        <w:rPr>
          <w:iCs/>
        </w:rPr>
      </w:pPr>
    </w:p>
    <w:p w14:paraId="126E579E" w14:textId="77777777" w:rsidR="00994E43" w:rsidRDefault="00994E43" w:rsidP="00994E43">
      <w:pPr>
        <w:pStyle w:val="Default"/>
        <w:rPr>
          <w:iCs/>
        </w:rPr>
      </w:pPr>
    </w:p>
    <w:p w14:paraId="2E240A1D" w14:textId="77777777" w:rsidR="00994E43" w:rsidRDefault="00994E43" w:rsidP="00994E43">
      <w:pPr>
        <w:pStyle w:val="Default"/>
        <w:rPr>
          <w:iCs/>
        </w:rPr>
      </w:pPr>
      <w:r>
        <w:rPr>
          <w:iCs/>
        </w:rPr>
        <w:t xml:space="preserve">V Liberci dne </w:t>
      </w:r>
      <w:r w:rsidRPr="000E753F">
        <w:rPr>
          <w:iCs/>
          <w:color w:val="auto"/>
        </w:rPr>
        <w:t>14.032023 ………………………………………………</w:t>
      </w:r>
    </w:p>
    <w:p w14:paraId="37A4B97A" w14:textId="1A02A501" w:rsidR="00994E43" w:rsidRPr="000E753F" w:rsidRDefault="00994E43" w:rsidP="00994E43">
      <w:pPr>
        <w:pStyle w:val="Default"/>
        <w:rPr>
          <w:iCs/>
          <w:color w:val="auto"/>
        </w:rPr>
      </w:pPr>
      <w:r>
        <w:rPr>
          <w:iCs/>
        </w:rPr>
        <w:tab/>
      </w:r>
      <w:r>
        <w:rPr>
          <w:iCs/>
        </w:rPr>
        <w:tab/>
      </w:r>
      <w:r>
        <w:rPr>
          <w:iCs/>
        </w:rPr>
        <w:tab/>
      </w:r>
      <w:r>
        <w:rPr>
          <w:iCs/>
          <w:color w:val="auto"/>
        </w:rPr>
        <w:t>Filip Roubínek</w:t>
      </w:r>
    </w:p>
    <w:p w14:paraId="2F8387A7" w14:textId="1BA04DF7" w:rsidR="00510C29" w:rsidRDefault="00510C29" w:rsidP="00994E43">
      <w:pPr>
        <w:tabs>
          <w:tab w:val="left" w:pos="1935"/>
        </w:tabs>
        <w:ind w:firstLine="0"/>
      </w:pPr>
    </w:p>
    <w:p w14:paraId="63F7D853" w14:textId="77777777" w:rsidR="00341B93" w:rsidRDefault="00341B93"/>
    <w:p w14:paraId="3632CD02" w14:textId="77777777" w:rsidR="00341B93" w:rsidRDefault="00341B93">
      <w:pPr>
        <w:sectPr w:rsidR="00341B93">
          <w:footerReference w:type="default" r:id="rId12"/>
          <w:pgSz w:w="11906" w:h="16838"/>
          <w:pgMar w:top="1417" w:right="1417" w:bottom="1417" w:left="1417" w:header="708" w:footer="708" w:gutter="0"/>
          <w:cols w:space="708"/>
          <w:docGrid w:linePitch="360"/>
        </w:sectPr>
      </w:pPr>
    </w:p>
    <w:p w14:paraId="1BC7C8A6" w14:textId="5E779AC1" w:rsidR="33A645A8" w:rsidRDefault="005762EA" w:rsidP="6D7C9CA5">
      <w:pPr>
        <w:spacing w:line="360" w:lineRule="auto"/>
      </w:pPr>
      <w:proofErr w:type="spellStart"/>
      <w:r w:rsidRPr="6D7C9CA5">
        <w:rPr>
          <w:rFonts w:ascii="Calibri Light" w:eastAsia="Calibri Light" w:hAnsi="Calibri Light" w:cs="Calibri Light"/>
          <w:sz w:val="40"/>
          <w:szCs w:val="40"/>
          <w:lang w:val="en-GB"/>
        </w:rPr>
        <w:lastRenderedPageBreak/>
        <w:t>Annota</w:t>
      </w:r>
      <w:r w:rsidR="00C66951">
        <w:rPr>
          <w:rFonts w:ascii="Calibri Light" w:eastAsia="Calibri Light" w:hAnsi="Calibri Light" w:cs="Calibri Light"/>
          <w:sz w:val="40"/>
          <w:szCs w:val="40"/>
          <w:lang w:val="en-GB"/>
        </w:rPr>
        <w:t>c</w:t>
      </w:r>
      <w:r w:rsidRPr="6D7C9CA5">
        <w:rPr>
          <w:rFonts w:ascii="Calibri Light" w:eastAsia="Calibri Light" w:hAnsi="Calibri Light" w:cs="Calibri Light"/>
          <w:sz w:val="40"/>
          <w:szCs w:val="40"/>
          <w:lang w:val="en-GB"/>
        </w:rPr>
        <w:t>e</w:t>
      </w:r>
      <w:proofErr w:type="spellEnd"/>
    </w:p>
    <w:p w14:paraId="0B75DA0A" w14:textId="070B4D52" w:rsidR="33A645A8" w:rsidRDefault="33A645A8" w:rsidP="6D7C9CA5">
      <w:pPr>
        <w:rPr>
          <w:rFonts w:ascii="Cambria" w:eastAsia="Cambria" w:hAnsi="Cambria" w:cs="Cambria"/>
          <w:szCs w:val="24"/>
          <w:lang w:val="en-GB"/>
        </w:rPr>
      </w:pPr>
      <w:proofErr w:type="spellStart"/>
      <w:r w:rsidRPr="6D7C9CA5">
        <w:rPr>
          <w:rFonts w:ascii="Cambria" w:eastAsia="Cambria" w:hAnsi="Cambria" w:cs="Cambria"/>
          <w:szCs w:val="24"/>
          <w:lang w:val="en-GB"/>
        </w:rPr>
        <w:t>Práce</w:t>
      </w:r>
      <w:proofErr w:type="spellEnd"/>
      <w:r w:rsidR="00D80216">
        <w:rPr>
          <w:rFonts w:ascii="Cambria" w:eastAsia="Cambria" w:hAnsi="Cambria" w:cs="Cambria"/>
          <w:szCs w:val="24"/>
          <w:lang w:val="en-GB"/>
        </w:rPr>
        <w:t> </w:t>
      </w:r>
      <w:r w:rsidRPr="6D7C9CA5">
        <w:rPr>
          <w:rFonts w:ascii="Cambria" w:eastAsia="Cambria" w:hAnsi="Cambria" w:cs="Cambria"/>
          <w:szCs w:val="24"/>
          <w:lang w:val="en-GB"/>
        </w:rPr>
        <w:t xml:space="preserve">se </w:t>
      </w:r>
      <w:proofErr w:type="spellStart"/>
      <w:r w:rsidRPr="6D7C9CA5">
        <w:rPr>
          <w:rFonts w:ascii="Cambria" w:eastAsia="Cambria" w:hAnsi="Cambria" w:cs="Cambria"/>
          <w:szCs w:val="24"/>
          <w:lang w:val="en-GB"/>
        </w:rPr>
        <w:t>zabývá</w:t>
      </w:r>
      <w:proofErr w:type="spellEnd"/>
      <w:r w:rsidRPr="6D7C9CA5">
        <w:rPr>
          <w:rFonts w:ascii="Cambria" w:eastAsia="Cambria" w:hAnsi="Cambria" w:cs="Cambria"/>
          <w:szCs w:val="24"/>
          <w:lang w:val="en-GB"/>
        </w:rPr>
        <w:t xml:space="preserve"> </w:t>
      </w:r>
      <w:proofErr w:type="spellStart"/>
      <w:r w:rsidRPr="6D7C9CA5">
        <w:rPr>
          <w:rFonts w:ascii="Cambria" w:eastAsia="Cambria" w:hAnsi="Cambria" w:cs="Cambria"/>
          <w:szCs w:val="24"/>
          <w:lang w:val="en-GB"/>
        </w:rPr>
        <w:t>tvorbou</w:t>
      </w:r>
      <w:proofErr w:type="spellEnd"/>
      <w:r w:rsidRPr="6D7C9CA5">
        <w:rPr>
          <w:rFonts w:ascii="Cambria" w:eastAsia="Cambria" w:hAnsi="Cambria" w:cs="Cambria"/>
          <w:szCs w:val="24"/>
          <w:lang w:val="en-GB"/>
        </w:rPr>
        <w:t xml:space="preserve"> </w:t>
      </w:r>
      <w:proofErr w:type="spellStart"/>
      <w:r w:rsidRPr="6D7C9CA5">
        <w:rPr>
          <w:rFonts w:ascii="Cambria" w:eastAsia="Cambria" w:hAnsi="Cambria" w:cs="Cambria"/>
          <w:szCs w:val="24"/>
          <w:lang w:val="en-GB"/>
        </w:rPr>
        <w:t>sady</w:t>
      </w:r>
      <w:proofErr w:type="spellEnd"/>
      <w:r w:rsidRPr="6D7C9CA5">
        <w:rPr>
          <w:rFonts w:ascii="Cambria" w:eastAsia="Cambria" w:hAnsi="Cambria" w:cs="Cambria"/>
          <w:szCs w:val="24"/>
          <w:lang w:val="en-GB"/>
        </w:rPr>
        <w:t xml:space="preserve"> </w:t>
      </w:r>
      <w:proofErr w:type="spellStart"/>
      <w:r w:rsidRPr="6D7C9CA5">
        <w:rPr>
          <w:rFonts w:ascii="Cambria" w:eastAsia="Cambria" w:hAnsi="Cambria" w:cs="Cambria"/>
          <w:szCs w:val="24"/>
          <w:lang w:val="en-GB"/>
        </w:rPr>
        <w:t>designových</w:t>
      </w:r>
      <w:proofErr w:type="spellEnd"/>
      <w:r w:rsidRPr="6D7C9CA5">
        <w:rPr>
          <w:rFonts w:ascii="Cambria" w:eastAsia="Cambria" w:hAnsi="Cambria" w:cs="Cambria"/>
          <w:szCs w:val="24"/>
          <w:lang w:val="en-GB"/>
        </w:rPr>
        <w:t xml:space="preserve"> </w:t>
      </w:r>
      <w:proofErr w:type="spellStart"/>
      <w:r w:rsidRPr="6D7C9CA5">
        <w:rPr>
          <w:rFonts w:ascii="Cambria" w:eastAsia="Cambria" w:hAnsi="Cambria" w:cs="Cambria"/>
          <w:szCs w:val="24"/>
          <w:lang w:val="en-GB"/>
        </w:rPr>
        <w:t>výrobků</w:t>
      </w:r>
      <w:proofErr w:type="spellEnd"/>
      <w:r w:rsidRPr="6D7C9CA5">
        <w:rPr>
          <w:rFonts w:ascii="Cambria" w:eastAsia="Cambria" w:hAnsi="Cambria" w:cs="Cambria"/>
          <w:szCs w:val="24"/>
          <w:lang w:val="en-GB"/>
        </w:rPr>
        <w:t xml:space="preserve">, za </w:t>
      </w:r>
      <w:proofErr w:type="spellStart"/>
      <w:r w:rsidRPr="6D7C9CA5">
        <w:rPr>
          <w:rFonts w:ascii="Cambria" w:eastAsia="Cambria" w:hAnsi="Cambria" w:cs="Cambria"/>
          <w:szCs w:val="24"/>
          <w:lang w:val="en-GB"/>
        </w:rPr>
        <w:t>účelem</w:t>
      </w:r>
      <w:proofErr w:type="spellEnd"/>
      <w:r w:rsidRPr="6D7C9CA5">
        <w:rPr>
          <w:rFonts w:ascii="Cambria" w:eastAsia="Cambria" w:hAnsi="Cambria" w:cs="Cambria"/>
          <w:szCs w:val="24"/>
          <w:lang w:val="en-GB"/>
        </w:rPr>
        <w:t xml:space="preserve"> </w:t>
      </w:r>
      <w:proofErr w:type="spellStart"/>
      <w:r w:rsidRPr="6D7C9CA5">
        <w:rPr>
          <w:rFonts w:ascii="Cambria" w:eastAsia="Cambria" w:hAnsi="Cambria" w:cs="Cambria"/>
          <w:szCs w:val="24"/>
          <w:lang w:val="en-GB"/>
        </w:rPr>
        <w:t>předvedení</w:t>
      </w:r>
      <w:proofErr w:type="spellEnd"/>
      <w:r w:rsidRPr="6D7C9CA5">
        <w:rPr>
          <w:rFonts w:ascii="Cambria" w:eastAsia="Cambria" w:hAnsi="Cambria" w:cs="Cambria"/>
          <w:szCs w:val="24"/>
          <w:lang w:val="en-GB"/>
        </w:rPr>
        <w:t xml:space="preserve"> </w:t>
      </w:r>
      <w:proofErr w:type="spellStart"/>
      <w:r w:rsidRPr="6D7C9CA5">
        <w:rPr>
          <w:rFonts w:ascii="Cambria" w:eastAsia="Cambria" w:hAnsi="Cambria" w:cs="Cambria"/>
          <w:szCs w:val="24"/>
          <w:lang w:val="en-GB"/>
        </w:rPr>
        <w:t>možností</w:t>
      </w:r>
      <w:proofErr w:type="spellEnd"/>
      <w:r w:rsidRPr="6D7C9CA5">
        <w:rPr>
          <w:rFonts w:ascii="Cambria" w:eastAsia="Cambria" w:hAnsi="Cambria" w:cs="Cambria"/>
          <w:szCs w:val="24"/>
          <w:lang w:val="en-GB"/>
        </w:rPr>
        <w:t xml:space="preserve"> </w:t>
      </w:r>
      <w:proofErr w:type="spellStart"/>
      <w:r w:rsidRPr="6D7C9CA5">
        <w:rPr>
          <w:rFonts w:ascii="Cambria" w:eastAsia="Cambria" w:hAnsi="Cambria" w:cs="Cambria"/>
          <w:szCs w:val="24"/>
          <w:lang w:val="en-GB"/>
        </w:rPr>
        <w:t>výroby</w:t>
      </w:r>
      <w:proofErr w:type="spellEnd"/>
      <w:r w:rsidR="00410B93">
        <w:rPr>
          <w:rFonts w:ascii="Cambria" w:eastAsia="Cambria" w:hAnsi="Cambria" w:cs="Cambria"/>
          <w:szCs w:val="24"/>
          <w:lang w:val="en-GB"/>
        </w:rPr>
        <w:t xml:space="preserve"> v </w:t>
      </w:r>
      <w:proofErr w:type="spellStart"/>
      <w:r w:rsidRPr="6D7C9CA5">
        <w:rPr>
          <w:rFonts w:ascii="Cambria" w:eastAsia="Cambria" w:hAnsi="Cambria" w:cs="Cambria"/>
          <w:szCs w:val="24"/>
          <w:lang w:val="en-GB"/>
        </w:rPr>
        <w:t>učebně</w:t>
      </w:r>
      <w:proofErr w:type="spellEnd"/>
      <w:r w:rsidRPr="6D7C9CA5">
        <w:rPr>
          <w:rFonts w:ascii="Cambria" w:eastAsia="Cambria" w:hAnsi="Cambria" w:cs="Cambria"/>
          <w:szCs w:val="24"/>
          <w:lang w:val="en-GB"/>
        </w:rPr>
        <w:t xml:space="preserve"> </w:t>
      </w:r>
      <w:proofErr w:type="spellStart"/>
      <w:r w:rsidRPr="6D7C9CA5">
        <w:rPr>
          <w:rFonts w:ascii="Cambria" w:eastAsia="Cambria" w:hAnsi="Cambria" w:cs="Cambria"/>
          <w:szCs w:val="24"/>
          <w:lang w:val="en-GB"/>
        </w:rPr>
        <w:t>multimédií</w:t>
      </w:r>
      <w:proofErr w:type="spellEnd"/>
      <w:r w:rsidR="00465051">
        <w:rPr>
          <w:rFonts w:ascii="Cambria" w:eastAsia="Cambria" w:hAnsi="Cambria" w:cs="Cambria"/>
          <w:szCs w:val="24"/>
          <w:lang w:val="en-GB"/>
        </w:rPr>
        <w:t xml:space="preserve"> </w:t>
      </w:r>
      <w:proofErr w:type="spellStart"/>
      <w:r w:rsidR="00465051">
        <w:rPr>
          <w:rFonts w:ascii="Cambria" w:eastAsia="Cambria" w:hAnsi="Cambria" w:cs="Cambria"/>
          <w:szCs w:val="24"/>
          <w:lang w:val="en-GB"/>
        </w:rPr>
        <w:t>na</w:t>
      </w:r>
      <w:proofErr w:type="spellEnd"/>
      <w:r w:rsidR="00465051">
        <w:rPr>
          <w:rFonts w:ascii="Cambria" w:eastAsia="Cambria" w:hAnsi="Cambria" w:cs="Cambria"/>
          <w:szCs w:val="24"/>
          <w:lang w:val="en-GB"/>
        </w:rPr>
        <w:t> </w:t>
      </w:r>
      <w:proofErr w:type="spellStart"/>
      <w:r w:rsidRPr="6D7C9CA5">
        <w:rPr>
          <w:rFonts w:ascii="Cambria" w:eastAsia="Cambria" w:hAnsi="Cambria" w:cs="Cambria"/>
          <w:szCs w:val="24"/>
          <w:lang w:val="en-GB"/>
        </w:rPr>
        <w:t>zde</w:t>
      </w:r>
      <w:proofErr w:type="spellEnd"/>
      <w:r w:rsidRPr="6D7C9CA5">
        <w:rPr>
          <w:rFonts w:ascii="Cambria" w:eastAsia="Cambria" w:hAnsi="Cambria" w:cs="Cambria"/>
          <w:szCs w:val="24"/>
          <w:lang w:val="en-GB"/>
        </w:rPr>
        <w:t xml:space="preserve"> </w:t>
      </w:r>
      <w:proofErr w:type="spellStart"/>
      <w:r w:rsidRPr="6D7C9CA5">
        <w:rPr>
          <w:rFonts w:ascii="Cambria" w:eastAsia="Cambria" w:hAnsi="Cambria" w:cs="Cambria"/>
          <w:szCs w:val="24"/>
          <w:lang w:val="en-GB"/>
        </w:rPr>
        <w:t>nacházejících</w:t>
      </w:r>
      <w:proofErr w:type="spellEnd"/>
      <w:r w:rsidR="00D80216">
        <w:rPr>
          <w:rFonts w:ascii="Cambria" w:eastAsia="Cambria" w:hAnsi="Cambria" w:cs="Cambria"/>
          <w:szCs w:val="24"/>
          <w:lang w:val="en-GB"/>
        </w:rPr>
        <w:t> </w:t>
      </w:r>
      <w:r w:rsidRPr="6D7C9CA5">
        <w:rPr>
          <w:rFonts w:ascii="Cambria" w:eastAsia="Cambria" w:hAnsi="Cambria" w:cs="Cambria"/>
          <w:szCs w:val="24"/>
          <w:lang w:val="en-GB"/>
        </w:rPr>
        <w:t xml:space="preserve">se </w:t>
      </w:r>
      <w:proofErr w:type="spellStart"/>
      <w:r w:rsidRPr="6D7C9CA5">
        <w:rPr>
          <w:rFonts w:ascii="Cambria" w:eastAsia="Cambria" w:hAnsi="Cambria" w:cs="Cambria"/>
          <w:szCs w:val="24"/>
          <w:lang w:val="en-GB"/>
        </w:rPr>
        <w:t>strojích</w:t>
      </w:r>
      <w:proofErr w:type="spellEnd"/>
      <w:r w:rsidRPr="6D7C9CA5">
        <w:rPr>
          <w:rFonts w:ascii="Cambria" w:eastAsia="Cambria" w:hAnsi="Cambria" w:cs="Cambria"/>
          <w:szCs w:val="24"/>
          <w:lang w:val="en-GB"/>
        </w:rPr>
        <w:t xml:space="preserve">. </w:t>
      </w:r>
      <w:proofErr w:type="spellStart"/>
      <w:r w:rsidRPr="6D7C9CA5">
        <w:rPr>
          <w:rFonts w:ascii="Cambria" w:eastAsia="Cambria" w:hAnsi="Cambria" w:cs="Cambria"/>
          <w:szCs w:val="24"/>
          <w:lang w:val="en-GB"/>
        </w:rPr>
        <w:t>Popis</w:t>
      </w:r>
      <w:proofErr w:type="spellEnd"/>
      <w:r w:rsidRPr="6D7C9CA5">
        <w:rPr>
          <w:rFonts w:ascii="Cambria" w:eastAsia="Cambria" w:hAnsi="Cambria" w:cs="Cambria"/>
          <w:szCs w:val="24"/>
          <w:lang w:val="en-GB"/>
        </w:rPr>
        <w:t xml:space="preserve"> a</w:t>
      </w:r>
      <w:r w:rsidR="00092645">
        <w:rPr>
          <w:rFonts w:ascii="Cambria" w:eastAsia="Cambria" w:hAnsi="Cambria" w:cs="Cambria"/>
          <w:szCs w:val="24"/>
          <w:lang w:val="en-GB"/>
        </w:rPr>
        <w:t> </w:t>
      </w:r>
      <w:proofErr w:type="spellStart"/>
      <w:r w:rsidRPr="6D7C9CA5">
        <w:rPr>
          <w:rFonts w:ascii="Cambria" w:eastAsia="Cambria" w:hAnsi="Cambria" w:cs="Cambria"/>
          <w:szCs w:val="24"/>
          <w:lang w:val="en-GB"/>
        </w:rPr>
        <w:t>způsob</w:t>
      </w:r>
      <w:proofErr w:type="spellEnd"/>
      <w:r w:rsidRPr="6D7C9CA5">
        <w:rPr>
          <w:rFonts w:ascii="Cambria" w:eastAsia="Cambria" w:hAnsi="Cambria" w:cs="Cambria"/>
          <w:szCs w:val="24"/>
          <w:lang w:val="en-GB"/>
        </w:rPr>
        <w:t xml:space="preserve"> </w:t>
      </w:r>
      <w:proofErr w:type="spellStart"/>
      <w:r w:rsidRPr="6D7C9CA5">
        <w:rPr>
          <w:rFonts w:ascii="Cambria" w:eastAsia="Cambria" w:hAnsi="Cambria" w:cs="Cambria"/>
          <w:szCs w:val="24"/>
          <w:lang w:val="en-GB"/>
        </w:rPr>
        <w:t>fungování</w:t>
      </w:r>
      <w:proofErr w:type="spellEnd"/>
      <w:r w:rsidRPr="6D7C9CA5">
        <w:rPr>
          <w:rFonts w:ascii="Cambria" w:eastAsia="Cambria" w:hAnsi="Cambria" w:cs="Cambria"/>
          <w:szCs w:val="24"/>
          <w:lang w:val="en-GB"/>
        </w:rPr>
        <w:t xml:space="preserve"> </w:t>
      </w:r>
      <w:proofErr w:type="spellStart"/>
      <w:r w:rsidRPr="6D7C9CA5">
        <w:rPr>
          <w:rFonts w:ascii="Cambria" w:eastAsia="Cambria" w:hAnsi="Cambria" w:cs="Cambria"/>
          <w:szCs w:val="24"/>
          <w:lang w:val="en-GB"/>
        </w:rPr>
        <w:t>již</w:t>
      </w:r>
      <w:proofErr w:type="spellEnd"/>
      <w:r w:rsidRPr="6D7C9CA5">
        <w:rPr>
          <w:rFonts w:ascii="Cambria" w:eastAsia="Cambria" w:hAnsi="Cambria" w:cs="Cambria"/>
          <w:szCs w:val="24"/>
          <w:lang w:val="en-GB"/>
        </w:rPr>
        <w:t xml:space="preserve"> </w:t>
      </w:r>
      <w:proofErr w:type="spellStart"/>
      <w:r w:rsidRPr="6D7C9CA5">
        <w:rPr>
          <w:rFonts w:ascii="Cambria" w:eastAsia="Cambria" w:hAnsi="Cambria" w:cs="Cambria"/>
          <w:szCs w:val="24"/>
          <w:lang w:val="en-GB"/>
        </w:rPr>
        <w:t>zmíněných</w:t>
      </w:r>
      <w:proofErr w:type="spellEnd"/>
      <w:r w:rsidRPr="6D7C9CA5">
        <w:rPr>
          <w:rFonts w:ascii="Cambria" w:eastAsia="Cambria" w:hAnsi="Cambria" w:cs="Cambria"/>
          <w:szCs w:val="24"/>
          <w:lang w:val="en-GB"/>
        </w:rPr>
        <w:t xml:space="preserve"> </w:t>
      </w:r>
      <w:proofErr w:type="spellStart"/>
      <w:r w:rsidRPr="6D7C9CA5">
        <w:rPr>
          <w:rFonts w:ascii="Cambria" w:eastAsia="Cambria" w:hAnsi="Cambria" w:cs="Cambria"/>
          <w:szCs w:val="24"/>
          <w:lang w:val="en-GB"/>
        </w:rPr>
        <w:t>strojů</w:t>
      </w:r>
      <w:proofErr w:type="spellEnd"/>
      <w:r w:rsidR="00D80216">
        <w:rPr>
          <w:rFonts w:ascii="Cambria" w:eastAsia="Cambria" w:hAnsi="Cambria" w:cs="Cambria"/>
          <w:szCs w:val="24"/>
          <w:lang w:val="en-GB"/>
        </w:rPr>
        <w:t> </w:t>
      </w:r>
      <w:r w:rsidRPr="6D7C9CA5">
        <w:rPr>
          <w:rFonts w:ascii="Cambria" w:eastAsia="Cambria" w:hAnsi="Cambria" w:cs="Cambria"/>
          <w:szCs w:val="24"/>
          <w:lang w:val="en-GB"/>
        </w:rPr>
        <w:t xml:space="preserve">se </w:t>
      </w:r>
      <w:proofErr w:type="spellStart"/>
      <w:r w:rsidRPr="6D7C9CA5">
        <w:rPr>
          <w:rFonts w:ascii="Cambria" w:eastAsia="Cambria" w:hAnsi="Cambria" w:cs="Cambria"/>
          <w:szCs w:val="24"/>
          <w:lang w:val="en-GB"/>
        </w:rPr>
        <w:t>též</w:t>
      </w:r>
      <w:proofErr w:type="spellEnd"/>
      <w:r w:rsidRPr="6D7C9CA5">
        <w:rPr>
          <w:rFonts w:ascii="Cambria" w:eastAsia="Cambria" w:hAnsi="Cambria" w:cs="Cambria"/>
          <w:szCs w:val="24"/>
          <w:lang w:val="en-GB"/>
        </w:rPr>
        <w:t xml:space="preserve"> </w:t>
      </w:r>
      <w:proofErr w:type="spellStart"/>
      <w:r w:rsidRPr="6D7C9CA5">
        <w:rPr>
          <w:rFonts w:ascii="Cambria" w:eastAsia="Cambria" w:hAnsi="Cambria" w:cs="Cambria"/>
          <w:szCs w:val="24"/>
          <w:lang w:val="en-GB"/>
        </w:rPr>
        <w:t>nachází</w:t>
      </w:r>
      <w:proofErr w:type="spellEnd"/>
      <w:r w:rsidR="00410B93">
        <w:rPr>
          <w:rFonts w:ascii="Cambria" w:eastAsia="Cambria" w:hAnsi="Cambria" w:cs="Cambria"/>
          <w:szCs w:val="24"/>
          <w:lang w:val="en-GB"/>
        </w:rPr>
        <w:t xml:space="preserve"> v </w:t>
      </w:r>
      <w:proofErr w:type="spellStart"/>
      <w:r w:rsidRPr="6D7C9CA5">
        <w:rPr>
          <w:rFonts w:ascii="Cambria" w:eastAsia="Cambria" w:hAnsi="Cambria" w:cs="Cambria"/>
          <w:szCs w:val="24"/>
          <w:lang w:val="en-GB"/>
        </w:rPr>
        <w:t>této</w:t>
      </w:r>
      <w:proofErr w:type="spellEnd"/>
      <w:r w:rsidRPr="6D7C9CA5">
        <w:rPr>
          <w:rFonts w:ascii="Cambria" w:eastAsia="Cambria" w:hAnsi="Cambria" w:cs="Cambria"/>
          <w:szCs w:val="24"/>
          <w:lang w:val="en-GB"/>
        </w:rPr>
        <w:t xml:space="preserve"> </w:t>
      </w:r>
      <w:proofErr w:type="spellStart"/>
      <w:r w:rsidR="00994E43">
        <w:rPr>
          <w:rFonts w:ascii="Cambria" w:eastAsia="Cambria" w:hAnsi="Cambria" w:cs="Cambria"/>
          <w:szCs w:val="24"/>
          <w:lang w:val="en-GB"/>
        </w:rPr>
        <w:t>odboorná</w:t>
      </w:r>
      <w:proofErr w:type="spellEnd"/>
      <w:r w:rsidRPr="6D7C9CA5">
        <w:rPr>
          <w:rFonts w:ascii="Cambria" w:eastAsia="Cambria" w:hAnsi="Cambria" w:cs="Cambria"/>
          <w:szCs w:val="24"/>
          <w:lang w:val="en-GB"/>
        </w:rPr>
        <w:t xml:space="preserve"> </w:t>
      </w:r>
      <w:proofErr w:type="spellStart"/>
      <w:r w:rsidRPr="6D7C9CA5">
        <w:rPr>
          <w:rFonts w:ascii="Cambria" w:eastAsia="Cambria" w:hAnsi="Cambria" w:cs="Cambria"/>
          <w:szCs w:val="24"/>
          <w:lang w:val="en-GB"/>
        </w:rPr>
        <w:t>práci</w:t>
      </w:r>
      <w:proofErr w:type="spellEnd"/>
      <w:r w:rsidRPr="6D7C9CA5">
        <w:rPr>
          <w:rFonts w:ascii="Cambria" w:eastAsia="Cambria" w:hAnsi="Cambria" w:cs="Cambria"/>
          <w:szCs w:val="24"/>
          <w:lang w:val="en-GB"/>
        </w:rPr>
        <w:t>.</w:t>
      </w:r>
      <w:r w:rsidR="00465051">
        <w:rPr>
          <w:rFonts w:ascii="Cambria" w:eastAsia="Cambria" w:hAnsi="Cambria" w:cs="Cambria"/>
          <w:szCs w:val="24"/>
          <w:lang w:val="en-GB"/>
        </w:rPr>
        <w:t xml:space="preserve"> </w:t>
      </w:r>
      <w:proofErr w:type="spellStart"/>
      <w:r w:rsidR="00465051">
        <w:rPr>
          <w:rFonts w:ascii="Cambria" w:eastAsia="Cambria" w:hAnsi="Cambria" w:cs="Cambria"/>
          <w:szCs w:val="24"/>
          <w:lang w:val="en-GB"/>
        </w:rPr>
        <w:t>na</w:t>
      </w:r>
      <w:proofErr w:type="spellEnd"/>
      <w:r w:rsidR="00465051">
        <w:rPr>
          <w:rFonts w:ascii="Cambria" w:eastAsia="Cambria" w:hAnsi="Cambria" w:cs="Cambria"/>
          <w:szCs w:val="24"/>
          <w:lang w:val="en-GB"/>
        </w:rPr>
        <w:t> </w:t>
      </w:r>
      <w:proofErr w:type="spellStart"/>
      <w:r w:rsidRPr="6D7C9CA5">
        <w:rPr>
          <w:rFonts w:ascii="Cambria" w:eastAsia="Cambria" w:hAnsi="Cambria" w:cs="Cambria"/>
          <w:szCs w:val="24"/>
          <w:lang w:val="en-GB"/>
        </w:rPr>
        <w:t>konci</w:t>
      </w:r>
      <w:proofErr w:type="spellEnd"/>
      <w:r w:rsidRPr="6D7C9CA5">
        <w:rPr>
          <w:rFonts w:ascii="Cambria" w:eastAsia="Cambria" w:hAnsi="Cambria" w:cs="Cambria"/>
          <w:szCs w:val="24"/>
          <w:lang w:val="en-GB"/>
        </w:rPr>
        <w:t xml:space="preserve"> je</w:t>
      </w:r>
      <w:r w:rsidR="00597E1B">
        <w:rPr>
          <w:rFonts w:ascii="Cambria" w:eastAsia="Cambria" w:hAnsi="Cambria" w:cs="Cambria"/>
          <w:szCs w:val="24"/>
          <w:lang w:val="en-GB"/>
        </w:rPr>
        <w:t> </w:t>
      </w:r>
      <w:proofErr w:type="spellStart"/>
      <w:r w:rsidRPr="6D7C9CA5">
        <w:rPr>
          <w:rFonts w:ascii="Cambria" w:eastAsia="Cambria" w:hAnsi="Cambria" w:cs="Cambria"/>
          <w:szCs w:val="24"/>
          <w:lang w:val="en-GB"/>
        </w:rPr>
        <w:t>zhodnocena</w:t>
      </w:r>
      <w:proofErr w:type="spellEnd"/>
      <w:r w:rsidRPr="6D7C9CA5">
        <w:rPr>
          <w:rFonts w:ascii="Cambria" w:eastAsia="Cambria" w:hAnsi="Cambria" w:cs="Cambria"/>
          <w:szCs w:val="24"/>
          <w:lang w:val="en-GB"/>
        </w:rPr>
        <w:t xml:space="preserve"> </w:t>
      </w:r>
      <w:proofErr w:type="spellStart"/>
      <w:r w:rsidRPr="6D7C9CA5">
        <w:rPr>
          <w:rFonts w:ascii="Cambria" w:eastAsia="Cambria" w:hAnsi="Cambria" w:cs="Cambria"/>
          <w:szCs w:val="24"/>
          <w:lang w:val="en-GB"/>
        </w:rPr>
        <w:t>sada</w:t>
      </w:r>
      <w:proofErr w:type="spellEnd"/>
      <w:r w:rsidRPr="6D7C9CA5">
        <w:rPr>
          <w:rFonts w:ascii="Cambria" w:eastAsia="Cambria" w:hAnsi="Cambria" w:cs="Cambria"/>
          <w:szCs w:val="24"/>
          <w:lang w:val="en-GB"/>
        </w:rPr>
        <w:t xml:space="preserve"> </w:t>
      </w:r>
      <w:proofErr w:type="spellStart"/>
      <w:r w:rsidRPr="6D7C9CA5">
        <w:rPr>
          <w:rFonts w:ascii="Cambria" w:eastAsia="Cambria" w:hAnsi="Cambria" w:cs="Cambria"/>
          <w:szCs w:val="24"/>
          <w:lang w:val="en-GB"/>
        </w:rPr>
        <w:t>samotná</w:t>
      </w:r>
      <w:proofErr w:type="spellEnd"/>
      <w:r w:rsidRPr="6D7C9CA5">
        <w:rPr>
          <w:rFonts w:ascii="Cambria" w:eastAsia="Cambria" w:hAnsi="Cambria" w:cs="Cambria"/>
          <w:szCs w:val="24"/>
          <w:lang w:val="en-GB"/>
        </w:rPr>
        <w:t xml:space="preserve"> a</w:t>
      </w:r>
      <w:r w:rsidR="00092645">
        <w:rPr>
          <w:rFonts w:ascii="Cambria" w:eastAsia="Cambria" w:hAnsi="Cambria" w:cs="Cambria"/>
          <w:szCs w:val="24"/>
          <w:lang w:val="en-GB"/>
        </w:rPr>
        <w:t> </w:t>
      </w:r>
      <w:r w:rsidRPr="6D7C9CA5">
        <w:rPr>
          <w:rFonts w:ascii="Cambria" w:eastAsia="Cambria" w:hAnsi="Cambria" w:cs="Cambria"/>
          <w:szCs w:val="24"/>
          <w:lang w:val="en-GB"/>
        </w:rPr>
        <w:t xml:space="preserve">jak </w:t>
      </w:r>
      <w:proofErr w:type="spellStart"/>
      <w:r w:rsidRPr="6D7C9CA5">
        <w:rPr>
          <w:rFonts w:ascii="Cambria" w:eastAsia="Cambria" w:hAnsi="Cambria" w:cs="Cambria"/>
          <w:szCs w:val="24"/>
          <w:lang w:val="en-GB"/>
        </w:rPr>
        <w:t>složitá</w:t>
      </w:r>
      <w:proofErr w:type="spellEnd"/>
      <w:r w:rsidRPr="6D7C9CA5">
        <w:rPr>
          <w:rFonts w:ascii="Cambria" w:eastAsia="Cambria" w:hAnsi="Cambria" w:cs="Cambria"/>
          <w:szCs w:val="24"/>
          <w:lang w:val="en-GB"/>
        </w:rPr>
        <w:t xml:space="preserve"> </w:t>
      </w:r>
      <w:proofErr w:type="spellStart"/>
      <w:r w:rsidRPr="6D7C9CA5">
        <w:rPr>
          <w:rFonts w:ascii="Cambria" w:eastAsia="Cambria" w:hAnsi="Cambria" w:cs="Cambria"/>
          <w:szCs w:val="24"/>
          <w:lang w:val="en-GB"/>
        </w:rPr>
        <w:t>byla</w:t>
      </w:r>
      <w:proofErr w:type="spellEnd"/>
      <w:r w:rsidRPr="6D7C9CA5">
        <w:rPr>
          <w:rFonts w:ascii="Cambria" w:eastAsia="Cambria" w:hAnsi="Cambria" w:cs="Cambria"/>
          <w:szCs w:val="24"/>
          <w:lang w:val="en-GB"/>
        </w:rPr>
        <w:t xml:space="preserve"> </w:t>
      </w:r>
      <w:proofErr w:type="spellStart"/>
      <w:r w:rsidRPr="6D7C9CA5">
        <w:rPr>
          <w:rFonts w:ascii="Cambria" w:eastAsia="Cambria" w:hAnsi="Cambria" w:cs="Cambria"/>
          <w:szCs w:val="24"/>
          <w:lang w:val="en-GB"/>
        </w:rPr>
        <w:t>její</w:t>
      </w:r>
      <w:proofErr w:type="spellEnd"/>
      <w:r w:rsidRPr="6D7C9CA5">
        <w:rPr>
          <w:rFonts w:ascii="Cambria" w:eastAsia="Cambria" w:hAnsi="Cambria" w:cs="Cambria"/>
          <w:szCs w:val="24"/>
          <w:lang w:val="en-GB"/>
        </w:rPr>
        <w:t xml:space="preserve"> </w:t>
      </w:r>
      <w:proofErr w:type="spellStart"/>
      <w:r w:rsidRPr="6D7C9CA5">
        <w:rPr>
          <w:rFonts w:ascii="Cambria" w:eastAsia="Cambria" w:hAnsi="Cambria" w:cs="Cambria"/>
          <w:szCs w:val="24"/>
          <w:lang w:val="en-GB"/>
        </w:rPr>
        <w:t>výroba</w:t>
      </w:r>
      <w:proofErr w:type="spellEnd"/>
      <w:r w:rsidRPr="6D7C9CA5">
        <w:rPr>
          <w:rFonts w:ascii="Cambria" w:eastAsia="Cambria" w:hAnsi="Cambria" w:cs="Cambria"/>
          <w:szCs w:val="24"/>
          <w:lang w:val="en-GB"/>
        </w:rPr>
        <w:t xml:space="preserve">. </w:t>
      </w:r>
    </w:p>
    <w:p w14:paraId="50752FA4" w14:textId="0CE2D31F" w:rsidR="00AC6718" w:rsidRDefault="00AC6718" w:rsidP="6D7C9CA5">
      <w:proofErr w:type="spellStart"/>
      <w:r>
        <w:rPr>
          <w:rFonts w:ascii="Cambria" w:eastAsia="Cambria" w:hAnsi="Cambria" w:cs="Cambria"/>
          <w:szCs w:val="24"/>
          <w:lang w:val="en-GB"/>
        </w:rPr>
        <w:t>Klíčová</w:t>
      </w:r>
      <w:proofErr w:type="spellEnd"/>
      <w:r>
        <w:rPr>
          <w:rFonts w:ascii="Cambria" w:eastAsia="Cambria" w:hAnsi="Cambria" w:cs="Cambria"/>
          <w:szCs w:val="24"/>
          <w:lang w:val="en-GB"/>
        </w:rPr>
        <w:t xml:space="preserve"> </w:t>
      </w:r>
      <w:proofErr w:type="spellStart"/>
      <w:r>
        <w:rPr>
          <w:rFonts w:ascii="Cambria" w:eastAsia="Cambria" w:hAnsi="Cambria" w:cs="Cambria"/>
          <w:szCs w:val="24"/>
          <w:lang w:val="en-GB"/>
        </w:rPr>
        <w:t>slova</w:t>
      </w:r>
      <w:proofErr w:type="spellEnd"/>
      <w:r>
        <w:rPr>
          <w:rFonts w:ascii="Cambria" w:eastAsia="Cambria" w:hAnsi="Cambria" w:cs="Cambria"/>
          <w:szCs w:val="24"/>
          <w:lang w:val="en-GB"/>
        </w:rPr>
        <w:t xml:space="preserve">: Laser, plotter, </w:t>
      </w:r>
      <w:r w:rsidR="00ED5629">
        <w:rPr>
          <w:rFonts w:ascii="Cambria" w:eastAsia="Cambria" w:hAnsi="Cambria" w:cs="Cambria"/>
          <w:szCs w:val="24"/>
          <w:lang w:val="en-GB"/>
        </w:rPr>
        <w:t>SVG</w:t>
      </w:r>
    </w:p>
    <w:p w14:paraId="68372006" w14:textId="25B5265A" w:rsidR="33A645A8" w:rsidRDefault="33A645A8" w:rsidP="6D7C9CA5">
      <w:pPr>
        <w:spacing w:line="360" w:lineRule="auto"/>
      </w:pPr>
      <w:r w:rsidRPr="6D7C9CA5">
        <w:rPr>
          <w:rFonts w:ascii="Calibri Light" w:eastAsia="Calibri Light" w:hAnsi="Calibri Light" w:cs="Calibri Light"/>
          <w:sz w:val="40"/>
          <w:szCs w:val="40"/>
          <w:lang w:val="en-GB"/>
        </w:rPr>
        <w:t>Summary</w:t>
      </w:r>
    </w:p>
    <w:p w14:paraId="750CC408" w14:textId="132DEC62" w:rsidR="33A645A8" w:rsidRDefault="33A645A8" w:rsidP="6D7C9CA5">
      <w:pPr>
        <w:spacing w:line="360" w:lineRule="auto"/>
        <w:rPr>
          <w:rFonts w:ascii="Cambria" w:eastAsia="Cambria" w:hAnsi="Cambria" w:cs="Cambria"/>
          <w:szCs w:val="24"/>
          <w:lang w:val="en-GB"/>
        </w:rPr>
      </w:pPr>
      <w:r w:rsidRPr="6D7C9CA5">
        <w:rPr>
          <w:rFonts w:ascii="Cambria" w:eastAsia="Cambria" w:hAnsi="Cambria" w:cs="Cambria"/>
          <w:szCs w:val="24"/>
          <w:lang w:val="en-GB"/>
        </w:rPr>
        <w:t>The thesis deals with the creation of a</w:t>
      </w:r>
      <w:r w:rsidR="00092645">
        <w:rPr>
          <w:rFonts w:ascii="Cambria" w:eastAsia="Cambria" w:hAnsi="Cambria" w:cs="Cambria"/>
          <w:szCs w:val="24"/>
          <w:lang w:val="en-GB"/>
        </w:rPr>
        <w:t> </w:t>
      </w:r>
      <w:r w:rsidRPr="6D7C9CA5">
        <w:rPr>
          <w:rFonts w:ascii="Cambria" w:eastAsia="Cambria" w:hAnsi="Cambria" w:cs="Cambria"/>
          <w:szCs w:val="24"/>
          <w:lang w:val="en-GB"/>
        </w:rPr>
        <w:t>set of design products, for the purpose of demonstrating production possibilities in the multimedia classroom on the machines located here. The description and way of functioning of the already mentioned machines can also be found in this graduation thesis. At the end, the</w:t>
      </w:r>
      <w:r w:rsidR="00D80216">
        <w:rPr>
          <w:rFonts w:ascii="Cambria" w:eastAsia="Cambria" w:hAnsi="Cambria" w:cs="Cambria"/>
          <w:szCs w:val="24"/>
          <w:lang w:val="en-GB"/>
        </w:rPr>
        <w:t> </w:t>
      </w:r>
      <w:r w:rsidRPr="6D7C9CA5">
        <w:rPr>
          <w:rFonts w:ascii="Cambria" w:eastAsia="Cambria" w:hAnsi="Cambria" w:cs="Cambria"/>
          <w:szCs w:val="24"/>
          <w:lang w:val="en-GB"/>
        </w:rPr>
        <w:t>set itself is evaluated and how complex its production was.</w:t>
      </w:r>
    </w:p>
    <w:p w14:paraId="4539C299" w14:textId="3D2F8C90" w:rsidR="00456289" w:rsidRDefault="00456289" w:rsidP="6D7C9CA5">
      <w:pPr>
        <w:spacing w:line="360" w:lineRule="auto"/>
      </w:pPr>
      <w:r>
        <w:rPr>
          <w:rFonts w:ascii="Cambria" w:eastAsia="Cambria" w:hAnsi="Cambria" w:cs="Cambria"/>
          <w:szCs w:val="24"/>
          <w:lang w:val="en-GB"/>
        </w:rPr>
        <w:t>Key words: Laser, plotter, SVG</w:t>
      </w:r>
    </w:p>
    <w:p w14:paraId="56ED48B3" w14:textId="39A650FD" w:rsidR="00994E43" w:rsidRPr="00994E43" w:rsidRDefault="00994E43" w:rsidP="00994E43">
      <w:pPr>
        <w:ind w:firstLine="0"/>
        <w:rPr>
          <w:lang w:eastAsia="cs-CZ"/>
        </w:rPr>
        <w:sectPr w:rsidR="00994E43" w:rsidRPr="00994E43" w:rsidSect="00A758D8">
          <w:headerReference w:type="default" r:id="rId13"/>
          <w:footerReference w:type="default" r:id="rId14"/>
          <w:pgSz w:w="11906" w:h="16838" w:code="9"/>
          <w:pgMar w:top="1418" w:right="1418" w:bottom="1418" w:left="1418" w:header="709" w:footer="709" w:gutter="0"/>
          <w:cols w:space="708"/>
          <w:docGrid w:linePitch="360"/>
        </w:sectPr>
      </w:pPr>
    </w:p>
    <w:sdt>
      <w:sdtPr>
        <w:rPr>
          <w:rFonts w:asciiTheme="minorHAnsi" w:eastAsiaTheme="minorHAnsi" w:hAnsiTheme="minorHAnsi" w:cstheme="minorBidi"/>
          <w:sz w:val="24"/>
          <w:szCs w:val="22"/>
          <w:lang w:eastAsia="en-US"/>
        </w:rPr>
        <w:id w:val="1094275690"/>
        <w:docPartObj>
          <w:docPartGallery w:val="Table of Contents"/>
          <w:docPartUnique/>
        </w:docPartObj>
      </w:sdtPr>
      <w:sdtContent>
        <w:p w14:paraId="680ADD2E" w14:textId="77777777" w:rsidR="00236BCF" w:rsidRDefault="00236BCF" w:rsidP="12C32F9A">
          <w:pPr>
            <w:pStyle w:val="Nadpisobsahu"/>
          </w:pPr>
          <w:r>
            <w:t>Obsah</w:t>
          </w:r>
        </w:p>
        <w:p w14:paraId="4C6D63A4" w14:textId="2C5EA1F9" w:rsidR="000918A6" w:rsidRDefault="0EB93F12" w:rsidP="0EB93F12">
          <w:pPr>
            <w:pStyle w:val="Obsah1"/>
            <w:tabs>
              <w:tab w:val="clear" w:pos="9072"/>
              <w:tab w:val="right" w:leader="dot" w:pos="9060"/>
            </w:tabs>
            <w:rPr>
              <w:rStyle w:val="Hypertextovodkaz"/>
              <w:noProof/>
              <w:lang w:eastAsia="cs-CZ"/>
            </w:rPr>
          </w:pPr>
          <w:r>
            <w:fldChar w:fldCharType="begin"/>
          </w:r>
          <w:r w:rsidR="00236BCF">
            <w:instrText>TOC \o "1-3" \h \z \u</w:instrText>
          </w:r>
          <w:r>
            <w:fldChar w:fldCharType="separate"/>
          </w:r>
          <w:hyperlink w:anchor="_Toc1254499928">
            <w:r w:rsidRPr="0EB93F12">
              <w:rPr>
                <w:rStyle w:val="Hypertextovodkaz"/>
              </w:rPr>
              <w:t>Úvod</w:t>
            </w:r>
            <w:r w:rsidR="00236BCF">
              <w:tab/>
            </w:r>
            <w:r w:rsidR="00236BCF">
              <w:fldChar w:fldCharType="begin"/>
            </w:r>
            <w:r w:rsidR="00236BCF">
              <w:instrText>PAGEREF _Toc1254499928 \h</w:instrText>
            </w:r>
            <w:r w:rsidR="00236BCF">
              <w:fldChar w:fldCharType="separate"/>
            </w:r>
            <w:r w:rsidR="00A17DA7">
              <w:rPr>
                <w:noProof/>
              </w:rPr>
              <w:t>1</w:t>
            </w:r>
            <w:r w:rsidR="00236BCF">
              <w:fldChar w:fldCharType="end"/>
            </w:r>
          </w:hyperlink>
        </w:p>
        <w:p w14:paraId="1B94641F" w14:textId="455E7ADC" w:rsidR="000918A6" w:rsidRDefault="00000000" w:rsidP="0EB93F12">
          <w:pPr>
            <w:pStyle w:val="Obsah1"/>
            <w:tabs>
              <w:tab w:val="clear" w:pos="9072"/>
              <w:tab w:val="left" w:pos="480"/>
              <w:tab w:val="right" w:leader="dot" w:pos="9060"/>
            </w:tabs>
            <w:rPr>
              <w:rStyle w:val="Hypertextovodkaz"/>
              <w:noProof/>
              <w:lang w:eastAsia="cs-CZ"/>
            </w:rPr>
          </w:pPr>
          <w:hyperlink w:anchor="_Toc1434186489">
            <w:r w:rsidR="0EB93F12" w:rsidRPr="0EB93F12">
              <w:rPr>
                <w:rStyle w:val="Hypertextovodkaz"/>
              </w:rPr>
              <w:t>1</w:t>
            </w:r>
            <w:r w:rsidR="007079E5">
              <w:tab/>
            </w:r>
            <w:r w:rsidR="0EB93F12" w:rsidRPr="0EB93F12">
              <w:rPr>
                <w:rStyle w:val="Hypertextovodkaz"/>
              </w:rPr>
              <w:t>Gravírka</w:t>
            </w:r>
            <w:r w:rsidR="007079E5">
              <w:tab/>
            </w:r>
            <w:r w:rsidR="007079E5">
              <w:fldChar w:fldCharType="begin"/>
            </w:r>
            <w:r w:rsidR="007079E5">
              <w:instrText>PAGEREF _Toc1434186489 \h</w:instrText>
            </w:r>
            <w:r w:rsidR="007079E5">
              <w:fldChar w:fldCharType="separate"/>
            </w:r>
            <w:r w:rsidR="00A17DA7">
              <w:rPr>
                <w:noProof/>
              </w:rPr>
              <w:t>2</w:t>
            </w:r>
            <w:r w:rsidR="007079E5">
              <w:fldChar w:fldCharType="end"/>
            </w:r>
          </w:hyperlink>
        </w:p>
        <w:p w14:paraId="26D1AF10" w14:textId="0470E8E3" w:rsidR="000918A6" w:rsidRDefault="00000000" w:rsidP="0EB93F12">
          <w:pPr>
            <w:pStyle w:val="Obsah2"/>
            <w:tabs>
              <w:tab w:val="clear" w:pos="9072"/>
              <w:tab w:val="right" w:leader="dot" w:pos="9060"/>
            </w:tabs>
            <w:rPr>
              <w:rStyle w:val="Hypertextovodkaz"/>
              <w:noProof/>
              <w:lang w:eastAsia="cs-CZ"/>
            </w:rPr>
          </w:pPr>
          <w:hyperlink w:anchor="_Toc1118636484">
            <w:r w:rsidR="0EB93F12" w:rsidRPr="0EB93F12">
              <w:rPr>
                <w:rStyle w:val="Hypertextovodkaz"/>
              </w:rPr>
              <w:t>1.1</w:t>
            </w:r>
            <w:r w:rsidR="007079E5">
              <w:tab/>
            </w:r>
            <w:r w:rsidR="0EB93F12" w:rsidRPr="0EB93F12">
              <w:rPr>
                <w:rStyle w:val="Hypertextovodkaz"/>
              </w:rPr>
              <w:t>Laserová gravírka</w:t>
            </w:r>
            <w:r w:rsidR="007079E5">
              <w:tab/>
            </w:r>
            <w:r w:rsidR="007079E5">
              <w:fldChar w:fldCharType="begin"/>
            </w:r>
            <w:r w:rsidR="007079E5">
              <w:instrText>PAGEREF _Toc1118636484 \h</w:instrText>
            </w:r>
            <w:r w:rsidR="007079E5">
              <w:fldChar w:fldCharType="separate"/>
            </w:r>
            <w:r w:rsidR="00A17DA7">
              <w:rPr>
                <w:noProof/>
              </w:rPr>
              <w:t>2</w:t>
            </w:r>
            <w:r w:rsidR="007079E5">
              <w:fldChar w:fldCharType="end"/>
            </w:r>
          </w:hyperlink>
        </w:p>
        <w:p w14:paraId="5535BC52" w14:textId="5AE56ADA" w:rsidR="000918A6" w:rsidRDefault="00000000" w:rsidP="0EB93F12">
          <w:pPr>
            <w:pStyle w:val="Obsah1"/>
            <w:tabs>
              <w:tab w:val="clear" w:pos="9072"/>
              <w:tab w:val="left" w:pos="480"/>
              <w:tab w:val="right" w:leader="dot" w:pos="9060"/>
            </w:tabs>
            <w:rPr>
              <w:rStyle w:val="Hypertextovodkaz"/>
              <w:noProof/>
              <w:lang w:eastAsia="cs-CZ"/>
            </w:rPr>
          </w:pPr>
          <w:hyperlink w:anchor="_Toc1815974915">
            <w:r w:rsidR="0EB93F12" w:rsidRPr="0EB93F12">
              <w:rPr>
                <w:rStyle w:val="Hypertextovodkaz"/>
              </w:rPr>
              <w:t>2</w:t>
            </w:r>
            <w:r w:rsidR="007079E5">
              <w:tab/>
            </w:r>
            <w:r w:rsidR="0EB93F12" w:rsidRPr="0EB93F12">
              <w:rPr>
                <w:rStyle w:val="Hypertextovodkaz"/>
              </w:rPr>
              <w:t>Plotter</w:t>
            </w:r>
            <w:r w:rsidR="007079E5">
              <w:tab/>
            </w:r>
            <w:r w:rsidR="007079E5">
              <w:fldChar w:fldCharType="begin"/>
            </w:r>
            <w:r w:rsidR="007079E5">
              <w:instrText>PAGEREF _Toc1815974915 \h</w:instrText>
            </w:r>
            <w:r w:rsidR="007079E5">
              <w:fldChar w:fldCharType="separate"/>
            </w:r>
            <w:r w:rsidR="00A17DA7">
              <w:rPr>
                <w:noProof/>
              </w:rPr>
              <w:t>3</w:t>
            </w:r>
            <w:r w:rsidR="007079E5">
              <w:fldChar w:fldCharType="end"/>
            </w:r>
          </w:hyperlink>
        </w:p>
        <w:p w14:paraId="098688E2" w14:textId="0EF43EBD" w:rsidR="000918A6" w:rsidRDefault="00000000" w:rsidP="0EB93F12">
          <w:pPr>
            <w:pStyle w:val="Obsah2"/>
            <w:tabs>
              <w:tab w:val="clear" w:pos="9072"/>
              <w:tab w:val="right" w:leader="dot" w:pos="9060"/>
            </w:tabs>
            <w:rPr>
              <w:rStyle w:val="Hypertextovodkaz"/>
              <w:noProof/>
              <w:lang w:eastAsia="cs-CZ"/>
            </w:rPr>
          </w:pPr>
          <w:hyperlink w:anchor="_Toc341137140">
            <w:r w:rsidR="0EB93F12" w:rsidRPr="0EB93F12">
              <w:rPr>
                <w:rStyle w:val="Hypertextovodkaz"/>
              </w:rPr>
              <w:t>2.1</w:t>
            </w:r>
            <w:r w:rsidR="007079E5">
              <w:tab/>
            </w:r>
            <w:r w:rsidR="0EB93F12" w:rsidRPr="0EB93F12">
              <w:rPr>
                <w:rStyle w:val="Hypertextovodkaz"/>
              </w:rPr>
              <w:t>Řezací plotr</w:t>
            </w:r>
            <w:r w:rsidR="007079E5">
              <w:tab/>
            </w:r>
            <w:r w:rsidR="007079E5">
              <w:fldChar w:fldCharType="begin"/>
            </w:r>
            <w:r w:rsidR="007079E5">
              <w:instrText>PAGEREF _Toc341137140 \h</w:instrText>
            </w:r>
            <w:r w:rsidR="007079E5">
              <w:fldChar w:fldCharType="separate"/>
            </w:r>
            <w:r w:rsidR="00A17DA7">
              <w:rPr>
                <w:noProof/>
              </w:rPr>
              <w:t>3</w:t>
            </w:r>
            <w:r w:rsidR="007079E5">
              <w:fldChar w:fldCharType="end"/>
            </w:r>
          </w:hyperlink>
        </w:p>
        <w:p w14:paraId="093DF995" w14:textId="631718FC" w:rsidR="000918A6" w:rsidRDefault="00000000" w:rsidP="0EB93F12">
          <w:pPr>
            <w:pStyle w:val="Obsah2"/>
            <w:tabs>
              <w:tab w:val="clear" w:pos="9072"/>
              <w:tab w:val="right" w:leader="dot" w:pos="9060"/>
            </w:tabs>
            <w:rPr>
              <w:rStyle w:val="Hypertextovodkaz"/>
              <w:noProof/>
              <w:lang w:eastAsia="cs-CZ"/>
            </w:rPr>
          </w:pPr>
          <w:hyperlink w:anchor="_Toc1327117212">
            <w:r w:rsidR="0EB93F12" w:rsidRPr="0EB93F12">
              <w:rPr>
                <w:rStyle w:val="Hypertextovodkaz"/>
              </w:rPr>
              <w:t>2.2</w:t>
            </w:r>
            <w:r w:rsidR="007079E5">
              <w:tab/>
            </w:r>
            <w:r w:rsidR="0EB93F12" w:rsidRPr="0EB93F12">
              <w:rPr>
                <w:rStyle w:val="Hypertextovodkaz"/>
              </w:rPr>
              <w:t>Grafický plotr</w:t>
            </w:r>
            <w:r w:rsidR="007079E5">
              <w:tab/>
            </w:r>
            <w:r w:rsidR="007079E5">
              <w:fldChar w:fldCharType="begin"/>
            </w:r>
            <w:r w:rsidR="007079E5">
              <w:instrText>PAGEREF _Toc1327117212 \h</w:instrText>
            </w:r>
            <w:r w:rsidR="007079E5">
              <w:fldChar w:fldCharType="separate"/>
            </w:r>
            <w:r w:rsidR="00A17DA7">
              <w:rPr>
                <w:noProof/>
              </w:rPr>
              <w:t>3</w:t>
            </w:r>
            <w:r w:rsidR="007079E5">
              <w:fldChar w:fldCharType="end"/>
            </w:r>
          </w:hyperlink>
        </w:p>
        <w:p w14:paraId="299C7470" w14:textId="46AE4EB3" w:rsidR="000918A6" w:rsidRDefault="00000000" w:rsidP="0EB93F12">
          <w:pPr>
            <w:pStyle w:val="Obsah3"/>
            <w:tabs>
              <w:tab w:val="clear" w:pos="9072"/>
              <w:tab w:val="left" w:pos="1200"/>
              <w:tab w:val="right" w:leader="dot" w:pos="9060"/>
            </w:tabs>
            <w:rPr>
              <w:rStyle w:val="Hypertextovodkaz"/>
              <w:noProof/>
              <w:lang w:eastAsia="cs-CZ"/>
            </w:rPr>
          </w:pPr>
          <w:hyperlink w:anchor="_Toc1704635493">
            <w:r w:rsidR="0EB93F12" w:rsidRPr="0EB93F12">
              <w:rPr>
                <w:rStyle w:val="Hypertextovodkaz"/>
              </w:rPr>
              <w:t>2.2.1</w:t>
            </w:r>
            <w:r w:rsidR="007079E5">
              <w:tab/>
            </w:r>
            <w:r w:rsidR="0EB93F12" w:rsidRPr="0EB93F12">
              <w:rPr>
                <w:rStyle w:val="Hypertextovodkaz"/>
              </w:rPr>
              <w:t>Perový a</w:t>
            </w:r>
            <w:r w:rsidR="00092645">
              <w:rPr>
                <w:rStyle w:val="Hypertextovodkaz"/>
              </w:rPr>
              <w:t> </w:t>
            </w:r>
            <w:r w:rsidR="0EB93F12" w:rsidRPr="0EB93F12">
              <w:rPr>
                <w:rStyle w:val="Hypertextovodkaz"/>
              </w:rPr>
              <w:t>tužkový plotr</w:t>
            </w:r>
            <w:r w:rsidR="007079E5">
              <w:tab/>
            </w:r>
            <w:r w:rsidR="007079E5">
              <w:fldChar w:fldCharType="begin"/>
            </w:r>
            <w:r w:rsidR="007079E5">
              <w:instrText>PAGEREF _Toc1704635493 \h</w:instrText>
            </w:r>
            <w:r w:rsidR="007079E5">
              <w:fldChar w:fldCharType="separate"/>
            </w:r>
            <w:r w:rsidR="00A17DA7">
              <w:rPr>
                <w:noProof/>
              </w:rPr>
              <w:t>3</w:t>
            </w:r>
            <w:r w:rsidR="007079E5">
              <w:fldChar w:fldCharType="end"/>
            </w:r>
          </w:hyperlink>
        </w:p>
        <w:p w14:paraId="722BC613" w14:textId="3BC79960" w:rsidR="000918A6" w:rsidRDefault="00000000" w:rsidP="0EB93F12">
          <w:pPr>
            <w:pStyle w:val="Obsah3"/>
            <w:tabs>
              <w:tab w:val="clear" w:pos="9072"/>
              <w:tab w:val="left" w:pos="1200"/>
              <w:tab w:val="right" w:leader="dot" w:pos="9060"/>
            </w:tabs>
            <w:rPr>
              <w:rStyle w:val="Hypertextovodkaz"/>
              <w:noProof/>
              <w:lang w:eastAsia="cs-CZ"/>
            </w:rPr>
          </w:pPr>
          <w:hyperlink w:anchor="_Toc1305515822">
            <w:r w:rsidR="0EB93F12" w:rsidRPr="0EB93F12">
              <w:rPr>
                <w:rStyle w:val="Hypertextovodkaz"/>
              </w:rPr>
              <w:t>2.2.2</w:t>
            </w:r>
            <w:r w:rsidR="007079E5">
              <w:tab/>
            </w:r>
            <w:r w:rsidR="0EB93F12" w:rsidRPr="0EB93F12">
              <w:rPr>
                <w:rStyle w:val="Hypertextovodkaz"/>
              </w:rPr>
              <w:t>Inkoustový plotr</w:t>
            </w:r>
            <w:r w:rsidR="007079E5">
              <w:tab/>
            </w:r>
            <w:r w:rsidR="007079E5">
              <w:fldChar w:fldCharType="begin"/>
            </w:r>
            <w:r w:rsidR="007079E5">
              <w:instrText>PAGEREF _Toc1305515822 \h</w:instrText>
            </w:r>
            <w:r w:rsidR="007079E5">
              <w:fldChar w:fldCharType="separate"/>
            </w:r>
            <w:r w:rsidR="00A17DA7">
              <w:rPr>
                <w:noProof/>
              </w:rPr>
              <w:t>3</w:t>
            </w:r>
            <w:r w:rsidR="007079E5">
              <w:fldChar w:fldCharType="end"/>
            </w:r>
          </w:hyperlink>
        </w:p>
        <w:p w14:paraId="145ABB7E" w14:textId="6ECCCBBD" w:rsidR="000918A6" w:rsidRDefault="00000000" w:rsidP="0EB93F12">
          <w:pPr>
            <w:pStyle w:val="Obsah1"/>
            <w:tabs>
              <w:tab w:val="clear" w:pos="9072"/>
              <w:tab w:val="left" w:pos="480"/>
              <w:tab w:val="right" w:leader="dot" w:pos="9060"/>
            </w:tabs>
            <w:rPr>
              <w:rStyle w:val="Hypertextovodkaz"/>
              <w:noProof/>
              <w:lang w:eastAsia="cs-CZ"/>
            </w:rPr>
          </w:pPr>
          <w:hyperlink w:anchor="_Toc1684769681">
            <w:r w:rsidR="0EB93F12" w:rsidRPr="0EB93F12">
              <w:rPr>
                <w:rStyle w:val="Hypertextovodkaz"/>
              </w:rPr>
              <w:t>3</w:t>
            </w:r>
            <w:r w:rsidR="007079E5">
              <w:tab/>
            </w:r>
            <w:r w:rsidR="0EB93F12" w:rsidRPr="0EB93F12">
              <w:rPr>
                <w:rStyle w:val="Hypertextovodkaz"/>
              </w:rPr>
              <w:t>Materiály</w:t>
            </w:r>
            <w:r w:rsidR="007079E5">
              <w:tab/>
            </w:r>
            <w:r w:rsidR="007079E5">
              <w:fldChar w:fldCharType="begin"/>
            </w:r>
            <w:r w:rsidR="007079E5">
              <w:instrText>PAGEREF _Toc1684769681 \h</w:instrText>
            </w:r>
            <w:r w:rsidR="007079E5">
              <w:fldChar w:fldCharType="separate"/>
            </w:r>
            <w:r w:rsidR="00A17DA7">
              <w:rPr>
                <w:noProof/>
              </w:rPr>
              <w:t>4</w:t>
            </w:r>
            <w:r w:rsidR="007079E5">
              <w:fldChar w:fldCharType="end"/>
            </w:r>
          </w:hyperlink>
        </w:p>
        <w:p w14:paraId="77D79C86" w14:textId="416318E5" w:rsidR="000918A6" w:rsidRDefault="00000000" w:rsidP="0EB93F12">
          <w:pPr>
            <w:pStyle w:val="Obsah2"/>
            <w:tabs>
              <w:tab w:val="clear" w:pos="9072"/>
              <w:tab w:val="right" w:leader="dot" w:pos="9060"/>
            </w:tabs>
            <w:rPr>
              <w:rStyle w:val="Hypertextovodkaz"/>
              <w:noProof/>
              <w:lang w:eastAsia="cs-CZ"/>
            </w:rPr>
          </w:pPr>
          <w:hyperlink w:anchor="_Toc1074601763">
            <w:r w:rsidR="0EB93F12" w:rsidRPr="0EB93F12">
              <w:rPr>
                <w:rStyle w:val="Hypertextovodkaz"/>
              </w:rPr>
              <w:t>3.1</w:t>
            </w:r>
            <w:r w:rsidR="007079E5">
              <w:tab/>
            </w:r>
            <w:r w:rsidR="0EB93F12" w:rsidRPr="0EB93F12">
              <w:rPr>
                <w:rStyle w:val="Hypertextovodkaz"/>
              </w:rPr>
              <w:t>Lepící fólie</w:t>
            </w:r>
            <w:r w:rsidR="007079E5">
              <w:tab/>
            </w:r>
            <w:r w:rsidR="007079E5">
              <w:fldChar w:fldCharType="begin"/>
            </w:r>
            <w:r w:rsidR="007079E5">
              <w:instrText>PAGEREF _Toc1074601763 \h</w:instrText>
            </w:r>
            <w:r w:rsidR="007079E5">
              <w:fldChar w:fldCharType="separate"/>
            </w:r>
            <w:r w:rsidR="00A17DA7">
              <w:rPr>
                <w:noProof/>
              </w:rPr>
              <w:t>4</w:t>
            </w:r>
            <w:r w:rsidR="007079E5">
              <w:fldChar w:fldCharType="end"/>
            </w:r>
          </w:hyperlink>
        </w:p>
        <w:p w14:paraId="259CB306" w14:textId="618EAD4B" w:rsidR="000918A6" w:rsidRDefault="00000000" w:rsidP="0EB93F12">
          <w:pPr>
            <w:pStyle w:val="Obsah2"/>
            <w:tabs>
              <w:tab w:val="clear" w:pos="9072"/>
              <w:tab w:val="right" w:leader="dot" w:pos="9060"/>
            </w:tabs>
            <w:rPr>
              <w:rStyle w:val="Hypertextovodkaz"/>
              <w:noProof/>
              <w:lang w:eastAsia="cs-CZ"/>
            </w:rPr>
          </w:pPr>
          <w:hyperlink w:anchor="_Toc1276116005">
            <w:r w:rsidR="0EB93F12" w:rsidRPr="0EB93F12">
              <w:rPr>
                <w:rStyle w:val="Hypertextovodkaz"/>
              </w:rPr>
              <w:t>3.2</w:t>
            </w:r>
            <w:r w:rsidR="007079E5">
              <w:tab/>
            </w:r>
            <w:r w:rsidR="0EB93F12" w:rsidRPr="0EB93F12">
              <w:rPr>
                <w:rStyle w:val="Hypertextovodkaz"/>
              </w:rPr>
              <w:t>Termo fólie</w:t>
            </w:r>
            <w:r w:rsidR="007079E5">
              <w:tab/>
            </w:r>
            <w:r w:rsidR="007079E5">
              <w:fldChar w:fldCharType="begin"/>
            </w:r>
            <w:r w:rsidR="007079E5">
              <w:instrText>PAGEREF _Toc1276116005 \h</w:instrText>
            </w:r>
            <w:r w:rsidR="007079E5">
              <w:fldChar w:fldCharType="separate"/>
            </w:r>
            <w:r w:rsidR="00A17DA7">
              <w:rPr>
                <w:noProof/>
              </w:rPr>
              <w:t>4</w:t>
            </w:r>
            <w:r w:rsidR="007079E5">
              <w:fldChar w:fldCharType="end"/>
            </w:r>
          </w:hyperlink>
        </w:p>
        <w:p w14:paraId="078CA7DA" w14:textId="0C06FEFB" w:rsidR="000918A6" w:rsidRDefault="00000000" w:rsidP="0EB93F12">
          <w:pPr>
            <w:pStyle w:val="Obsah2"/>
            <w:tabs>
              <w:tab w:val="clear" w:pos="9072"/>
              <w:tab w:val="right" w:leader="dot" w:pos="9060"/>
            </w:tabs>
            <w:rPr>
              <w:rStyle w:val="Hypertextovodkaz"/>
              <w:noProof/>
              <w:lang w:eastAsia="cs-CZ"/>
            </w:rPr>
          </w:pPr>
          <w:hyperlink w:anchor="_Toc2128256180">
            <w:r w:rsidR="0EB93F12" w:rsidRPr="0EB93F12">
              <w:rPr>
                <w:rStyle w:val="Hypertextovodkaz"/>
              </w:rPr>
              <w:t>3.3</w:t>
            </w:r>
            <w:r w:rsidR="007079E5">
              <w:tab/>
            </w:r>
            <w:r w:rsidR="0EB93F12" w:rsidRPr="0EB93F12">
              <w:rPr>
                <w:rStyle w:val="Hypertextovodkaz"/>
              </w:rPr>
              <w:t>Dřevěná překližka</w:t>
            </w:r>
            <w:r w:rsidR="007079E5">
              <w:tab/>
            </w:r>
            <w:r w:rsidR="007079E5">
              <w:fldChar w:fldCharType="begin"/>
            </w:r>
            <w:r w:rsidR="007079E5">
              <w:instrText>PAGEREF _Toc2128256180 \h</w:instrText>
            </w:r>
            <w:r w:rsidR="007079E5">
              <w:fldChar w:fldCharType="separate"/>
            </w:r>
            <w:r w:rsidR="00A17DA7">
              <w:rPr>
                <w:noProof/>
              </w:rPr>
              <w:t>4</w:t>
            </w:r>
            <w:r w:rsidR="007079E5">
              <w:fldChar w:fldCharType="end"/>
            </w:r>
          </w:hyperlink>
        </w:p>
        <w:p w14:paraId="3A10124A" w14:textId="1284353B" w:rsidR="000918A6" w:rsidRDefault="00000000" w:rsidP="0EB93F12">
          <w:pPr>
            <w:pStyle w:val="Obsah2"/>
            <w:tabs>
              <w:tab w:val="clear" w:pos="9072"/>
              <w:tab w:val="right" w:leader="dot" w:pos="9060"/>
            </w:tabs>
            <w:rPr>
              <w:rStyle w:val="Hypertextovodkaz"/>
              <w:noProof/>
              <w:lang w:eastAsia="cs-CZ"/>
            </w:rPr>
          </w:pPr>
          <w:hyperlink w:anchor="_Toc1026410612">
            <w:r w:rsidR="0EB93F12" w:rsidRPr="0EB93F12">
              <w:rPr>
                <w:rStyle w:val="Hypertextovodkaz"/>
              </w:rPr>
              <w:t>3.4</w:t>
            </w:r>
            <w:r w:rsidR="007079E5">
              <w:tab/>
            </w:r>
            <w:r w:rsidR="0EB93F12" w:rsidRPr="0EB93F12">
              <w:rPr>
                <w:rStyle w:val="Hypertextovodkaz"/>
              </w:rPr>
              <w:t>Skleněná destička</w:t>
            </w:r>
            <w:r w:rsidR="007079E5">
              <w:tab/>
            </w:r>
            <w:r w:rsidR="007079E5">
              <w:fldChar w:fldCharType="begin"/>
            </w:r>
            <w:r w:rsidR="007079E5">
              <w:instrText>PAGEREF _Toc1026410612 \h</w:instrText>
            </w:r>
            <w:r w:rsidR="007079E5">
              <w:fldChar w:fldCharType="separate"/>
            </w:r>
            <w:r w:rsidR="00A17DA7">
              <w:rPr>
                <w:noProof/>
              </w:rPr>
              <w:t>4</w:t>
            </w:r>
            <w:r w:rsidR="007079E5">
              <w:fldChar w:fldCharType="end"/>
            </w:r>
          </w:hyperlink>
        </w:p>
        <w:p w14:paraId="159A6E49" w14:textId="5744BA99" w:rsidR="000918A6" w:rsidRDefault="00000000" w:rsidP="0EB93F12">
          <w:pPr>
            <w:pStyle w:val="Obsah2"/>
            <w:tabs>
              <w:tab w:val="clear" w:pos="9072"/>
              <w:tab w:val="right" w:leader="dot" w:pos="9060"/>
            </w:tabs>
            <w:rPr>
              <w:rStyle w:val="Hypertextovodkaz"/>
              <w:noProof/>
              <w:lang w:eastAsia="cs-CZ"/>
            </w:rPr>
          </w:pPr>
          <w:hyperlink w:anchor="_Toc1300495877">
            <w:r w:rsidR="0EB93F12" w:rsidRPr="0EB93F12">
              <w:rPr>
                <w:rStyle w:val="Hypertextovodkaz"/>
              </w:rPr>
              <w:t>3.5</w:t>
            </w:r>
            <w:r w:rsidR="007079E5">
              <w:tab/>
            </w:r>
            <w:r w:rsidR="0EB93F12" w:rsidRPr="0EB93F12">
              <w:rPr>
                <w:rStyle w:val="Hypertextovodkaz"/>
              </w:rPr>
              <w:t>Korek</w:t>
            </w:r>
            <w:r w:rsidR="007079E5">
              <w:tab/>
            </w:r>
            <w:r w:rsidR="007079E5">
              <w:fldChar w:fldCharType="begin"/>
            </w:r>
            <w:r w:rsidR="007079E5">
              <w:instrText>PAGEREF _Toc1300495877 \h</w:instrText>
            </w:r>
            <w:r w:rsidR="007079E5">
              <w:fldChar w:fldCharType="separate"/>
            </w:r>
            <w:r w:rsidR="00A17DA7">
              <w:rPr>
                <w:noProof/>
              </w:rPr>
              <w:t>5</w:t>
            </w:r>
            <w:r w:rsidR="007079E5">
              <w:fldChar w:fldCharType="end"/>
            </w:r>
          </w:hyperlink>
        </w:p>
        <w:p w14:paraId="6085B258" w14:textId="4DDA6252" w:rsidR="000918A6" w:rsidRDefault="00000000" w:rsidP="0EB93F12">
          <w:pPr>
            <w:pStyle w:val="Obsah2"/>
            <w:tabs>
              <w:tab w:val="clear" w:pos="9072"/>
              <w:tab w:val="right" w:leader="dot" w:pos="9060"/>
            </w:tabs>
            <w:rPr>
              <w:rStyle w:val="Hypertextovodkaz"/>
              <w:noProof/>
              <w:lang w:eastAsia="cs-CZ"/>
            </w:rPr>
          </w:pPr>
          <w:hyperlink w:anchor="_Toc1930839266">
            <w:r w:rsidR="0EB93F12" w:rsidRPr="0EB93F12">
              <w:rPr>
                <w:rStyle w:val="Hypertextovodkaz"/>
              </w:rPr>
              <w:t>3.6</w:t>
            </w:r>
            <w:r w:rsidR="007079E5">
              <w:tab/>
            </w:r>
            <w:r w:rsidR="0EB93F12" w:rsidRPr="0EB93F12">
              <w:rPr>
                <w:rStyle w:val="Hypertextovodkaz"/>
              </w:rPr>
              <w:t>Plast</w:t>
            </w:r>
            <w:r w:rsidR="007079E5">
              <w:tab/>
            </w:r>
            <w:r w:rsidR="007079E5">
              <w:fldChar w:fldCharType="begin"/>
            </w:r>
            <w:r w:rsidR="007079E5">
              <w:instrText>PAGEREF _Toc1930839266 \h</w:instrText>
            </w:r>
            <w:r w:rsidR="007079E5">
              <w:fldChar w:fldCharType="separate"/>
            </w:r>
            <w:r w:rsidR="00A17DA7">
              <w:rPr>
                <w:noProof/>
              </w:rPr>
              <w:t>5</w:t>
            </w:r>
            <w:r w:rsidR="007079E5">
              <w:fldChar w:fldCharType="end"/>
            </w:r>
          </w:hyperlink>
        </w:p>
        <w:p w14:paraId="0417D348" w14:textId="29045E40" w:rsidR="000918A6" w:rsidRDefault="00000000" w:rsidP="0EB93F12">
          <w:pPr>
            <w:pStyle w:val="Obsah1"/>
            <w:tabs>
              <w:tab w:val="clear" w:pos="9072"/>
              <w:tab w:val="left" w:pos="480"/>
              <w:tab w:val="right" w:leader="dot" w:pos="9060"/>
            </w:tabs>
            <w:rPr>
              <w:rStyle w:val="Hypertextovodkaz"/>
              <w:noProof/>
              <w:lang w:eastAsia="cs-CZ"/>
            </w:rPr>
          </w:pPr>
          <w:hyperlink w:anchor="_Toc1411210901">
            <w:r w:rsidR="0EB93F12" w:rsidRPr="0EB93F12">
              <w:rPr>
                <w:rStyle w:val="Hypertextovodkaz"/>
              </w:rPr>
              <w:t>4</w:t>
            </w:r>
            <w:r w:rsidR="007079E5">
              <w:tab/>
            </w:r>
            <w:r w:rsidR="0EB93F12" w:rsidRPr="0EB93F12">
              <w:rPr>
                <w:rStyle w:val="Hypertextovodkaz"/>
              </w:rPr>
              <w:t>Programy a</w:t>
            </w:r>
            <w:r w:rsidR="00092645">
              <w:rPr>
                <w:rStyle w:val="Hypertextovodkaz"/>
              </w:rPr>
              <w:t> </w:t>
            </w:r>
            <w:r w:rsidR="0EB93F12" w:rsidRPr="0EB93F12">
              <w:rPr>
                <w:rStyle w:val="Hypertextovodkaz"/>
              </w:rPr>
              <w:t>přístroje pro tvorbu</w:t>
            </w:r>
            <w:r w:rsidR="007079E5">
              <w:tab/>
            </w:r>
            <w:r w:rsidR="007079E5">
              <w:fldChar w:fldCharType="begin"/>
            </w:r>
            <w:r w:rsidR="007079E5">
              <w:instrText>PAGEREF _Toc1411210901 \h</w:instrText>
            </w:r>
            <w:r w:rsidR="007079E5">
              <w:fldChar w:fldCharType="separate"/>
            </w:r>
            <w:r w:rsidR="00A17DA7">
              <w:rPr>
                <w:noProof/>
              </w:rPr>
              <w:t>6</w:t>
            </w:r>
            <w:r w:rsidR="007079E5">
              <w:fldChar w:fldCharType="end"/>
            </w:r>
          </w:hyperlink>
        </w:p>
        <w:p w14:paraId="2111278E" w14:textId="5244F367" w:rsidR="000918A6" w:rsidRDefault="00000000" w:rsidP="0EB93F12">
          <w:pPr>
            <w:pStyle w:val="Obsah2"/>
            <w:tabs>
              <w:tab w:val="clear" w:pos="9072"/>
              <w:tab w:val="right" w:leader="dot" w:pos="9060"/>
            </w:tabs>
            <w:rPr>
              <w:rStyle w:val="Hypertextovodkaz"/>
              <w:noProof/>
              <w:lang w:eastAsia="cs-CZ"/>
            </w:rPr>
          </w:pPr>
          <w:hyperlink w:anchor="_Toc547353182">
            <w:r w:rsidR="0EB93F12" w:rsidRPr="0EB93F12">
              <w:rPr>
                <w:rStyle w:val="Hypertextovodkaz"/>
              </w:rPr>
              <w:t>4.1</w:t>
            </w:r>
            <w:r w:rsidR="007079E5">
              <w:tab/>
            </w:r>
            <w:r w:rsidR="0EB93F12" w:rsidRPr="0EB93F12">
              <w:rPr>
                <w:rStyle w:val="Hypertextovodkaz"/>
              </w:rPr>
              <w:t>Inkscape</w:t>
            </w:r>
            <w:r w:rsidR="007079E5">
              <w:tab/>
            </w:r>
            <w:r w:rsidR="007079E5">
              <w:fldChar w:fldCharType="begin"/>
            </w:r>
            <w:r w:rsidR="007079E5">
              <w:instrText>PAGEREF _Toc547353182 \h</w:instrText>
            </w:r>
            <w:r w:rsidR="007079E5">
              <w:fldChar w:fldCharType="separate"/>
            </w:r>
            <w:r w:rsidR="00A17DA7">
              <w:rPr>
                <w:noProof/>
              </w:rPr>
              <w:t>6</w:t>
            </w:r>
            <w:r w:rsidR="007079E5">
              <w:fldChar w:fldCharType="end"/>
            </w:r>
          </w:hyperlink>
        </w:p>
        <w:p w14:paraId="2A27477B" w14:textId="769444ED" w:rsidR="000918A6" w:rsidRDefault="00000000" w:rsidP="0EB93F12">
          <w:pPr>
            <w:pStyle w:val="Obsah2"/>
            <w:tabs>
              <w:tab w:val="clear" w:pos="9072"/>
              <w:tab w:val="right" w:leader="dot" w:pos="9060"/>
            </w:tabs>
            <w:rPr>
              <w:rStyle w:val="Hypertextovodkaz"/>
              <w:noProof/>
              <w:lang w:eastAsia="cs-CZ"/>
            </w:rPr>
          </w:pPr>
          <w:hyperlink w:anchor="_Toc352236270">
            <w:r w:rsidR="0EB93F12" w:rsidRPr="0EB93F12">
              <w:rPr>
                <w:rStyle w:val="Hypertextovodkaz"/>
              </w:rPr>
              <w:t>4.2</w:t>
            </w:r>
            <w:r w:rsidR="007079E5">
              <w:tab/>
            </w:r>
            <w:r w:rsidR="0EB93F12" w:rsidRPr="0EB93F12">
              <w:rPr>
                <w:rStyle w:val="Hypertextovodkaz"/>
              </w:rPr>
              <w:t>SolidWorks 2023</w:t>
            </w:r>
            <w:r w:rsidR="007079E5">
              <w:tab/>
            </w:r>
            <w:r w:rsidR="007079E5">
              <w:fldChar w:fldCharType="begin"/>
            </w:r>
            <w:r w:rsidR="007079E5">
              <w:instrText>PAGEREF _Toc352236270 \h</w:instrText>
            </w:r>
            <w:r w:rsidR="007079E5">
              <w:fldChar w:fldCharType="separate"/>
            </w:r>
            <w:r w:rsidR="00A17DA7">
              <w:rPr>
                <w:noProof/>
              </w:rPr>
              <w:t>6</w:t>
            </w:r>
            <w:r w:rsidR="007079E5">
              <w:fldChar w:fldCharType="end"/>
            </w:r>
          </w:hyperlink>
        </w:p>
        <w:p w14:paraId="3FEE0BCE" w14:textId="7AD6E056" w:rsidR="000918A6" w:rsidRDefault="00000000" w:rsidP="0EB93F12">
          <w:pPr>
            <w:pStyle w:val="Obsah2"/>
            <w:tabs>
              <w:tab w:val="clear" w:pos="9072"/>
              <w:tab w:val="right" w:leader="dot" w:pos="9060"/>
            </w:tabs>
            <w:rPr>
              <w:rStyle w:val="Hypertextovodkaz"/>
              <w:noProof/>
              <w:lang w:eastAsia="cs-CZ"/>
            </w:rPr>
          </w:pPr>
          <w:hyperlink w:anchor="_Toc1455888754">
            <w:r w:rsidR="0EB93F12" w:rsidRPr="0EB93F12">
              <w:rPr>
                <w:rStyle w:val="Hypertextovodkaz"/>
              </w:rPr>
              <w:t>4.3</w:t>
            </w:r>
            <w:r w:rsidR="007079E5">
              <w:tab/>
            </w:r>
            <w:r w:rsidR="0EB93F12" w:rsidRPr="0EB93F12">
              <w:rPr>
                <w:rStyle w:val="Hypertextovodkaz"/>
              </w:rPr>
              <w:t>Lightburn</w:t>
            </w:r>
            <w:r w:rsidR="007079E5">
              <w:tab/>
            </w:r>
            <w:r w:rsidR="007079E5">
              <w:fldChar w:fldCharType="begin"/>
            </w:r>
            <w:r w:rsidR="007079E5">
              <w:instrText>PAGEREF _Toc1455888754 \h</w:instrText>
            </w:r>
            <w:r w:rsidR="007079E5">
              <w:fldChar w:fldCharType="separate"/>
            </w:r>
            <w:r w:rsidR="00A17DA7">
              <w:rPr>
                <w:noProof/>
              </w:rPr>
              <w:t>6</w:t>
            </w:r>
            <w:r w:rsidR="007079E5">
              <w:fldChar w:fldCharType="end"/>
            </w:r>
          </w:hyperlink>
        </w:p>
        <w:p w14:paraId="2A47BAAC" w14:textId="7FFCED5D" w:rsidR="000918A6" w:rsidRDefault="00000000" w:rsidP="0EB93F12">
          <w:pPr>
            <w:pStyle w:val="Obsah2"/>
            <w:tabs>
              <w:tab w:val="clear" w:pos="9072"/>
              <w:tab w:val="right" w:leader="dot" w:pos="9060"/>
            </w:tabs>
            <w:rPr>
              <w:rStyle w:val="Hypertextovodkaz"/>
              <w:noProof/>
              <w:lang w:eastAsia="cs-CZ"/>
            </w:rPr>
          </w:pPr>
          <w:hyperlink w:anchor="_Toc1037241033">
            <w:r w:rsidR="0EB93F12" w:rsidRPr="0EB93F12">
              <w:rPr>
                <w:rStyle w:val="Hypertextovodkaz"/>
              </w:rPr>
              <w:t>4.4</w:t>
            </w:r>
            <w:r w:rsidR="007079E5">
              <w:tab/>
            </w:r>
            <w:r w:rsidR="0EB93F12" w:rsidRPr="0EB93F12">
              <w:rPr>
                <w:rStyle w:val="Hypertextovodkaz"/>
              </w:rPr>
              <w:t>Cricut maker 3</w:t>
            </w:r>
            <w:r w:rsidR="007079E5">
              <w:tab/>
            </w:r>
            <w:r w:rsidR="007079E5">
              <w:fldChar w:fldCharType="begin"/>
            </w:r>
            <w:r w:rsidR="007079E5">
              <w:instrText>PAGEREF _Toc1037241033 \h</w:instrText>
            </w:r>
            <w:r w:rsidR="007079E5">
              <w:fldChar w:fldCharType="separate"/>
            </w:r>
            <w:r w:rsidR="00A17DA7">
              <w:rPr>
                <w:noProof/>
              </w:rPr>
              <w:t>7</w:t>
            </w:r>
            <w:r w:rsidR="007079E5">
              <w:fldChar w:fldCharType="end"/>
            </w:r>
          </w:hyperlink>
        </w:p>
        <w:p w14:paraId="1CD13459" w14:textId="7E8EC908" w:rsidR="000918A6" w:rsidRDefault="00000000" w:rsidP="0EB93F12">
          <w:pPr>
            <w:pStyle w:val="Obsah2"/>
            <w:tabs>
              <w:tab w:val="clear" w:pos="9072"/>
              <w:tab w:val="right" w:leader="dot" w:pos="9060"/>
            </w:tabs>
            <w:rPr>
              <w:rStyle w:val="Hypertextovodkaz"/>
              <w:noProof/>
              <w:lang w:eastAsia="cs-CZ"/>
            </w:rPr>
          </w:pPr>
          <w:hyperlink w:anchor="_Toc1603084841">
            <w:r w:rsidR="0EB93F12" w:rsidRPr="0EB93F12">
              <w:rPr>
                <w:rStyle w:val="Hypertextovodkaz"/>
              </w:rPr>
              <w:t>4.5</w:t>
            </w:r>
            <w:r w:rsidR="007079E5">
              <w:tab/>
            </w:r>
            <w:r w:rsidR="0EB93F12" w:rsidRPr="0EB93F12">
              <w:rPr>
                <w:rStyle w:val="Hypertextovodkaz"/>
              </w:rPr>
              <w:t>Cricut design space</w:t>
            </w:r>
            <w:r w:rsidR="007079E5">
              <w:tab/>
            </w:r>
            <w:r w:rsidR="007079E5">
              <w:fldChar w:fldCharType="begin"/>
            </w:r>
            <w:r w:rsidR="007079E5">
              <w:instrText>PAGEREF _Toc1603084841 \h</w:instrText>
            </w:r>
            <w:r w:rsidR="007079E5">
              <w:fldChar w:fldCharType="separate"/>
            </w:r>
            <w:r w:rsidR="00A17DA7">
              <w:rPr>
                <w:noProof/>
              </w:rPr>
              <w:t>7</w:t>
            </w:r>
            <w:r w:rsidR="007079E5">
              <w:fldChar w:fldCharType="end"/>
            </w:r>
          </w:hyperlink>
        </w:p>
        <w:p w14:paraId="20D20856" w14:textId="48E50C29" w:rsidR="000918A6" w:rsidRDefault="00000000" w:rsidP="0EB93F12">
          <w:pPr>
            <w:pStyle w:val="Obsah2"/>
            <w:tabs>
              <w:tab w:val="clear" w:pos="9072"/>
              <w:tab w:val="right" w:leader="dot" w:pos="9060"/>
            </w:tabs>
            <w:rPr>
              <w:rStyle w:val="Hypertextovodkaz"/>
              <w:noProof/>
              <w:lang w:eastAsia="cs-CZ"/>
            </w:rPr>
          </w:pPr>
          <w:hyperlink w:anchor="_Toc935590576">
            <w:r w:rsidR="0EB93F12" w:rsidRPr="0EB93F12">
              <w:rPr>
                <w:rStyle w:val="Hypertextovodkaz"/>
              </w:rPr>
              <w:t>4.6</w:t>
            </w:r>
            <w:r w:rsidR="007079E5">
              <w:tab/>
            </w:r>
            <w:r w:rsidR="0EB93F12" w:rsidRPr="0EB93F12">
              <w:rPr>
                <w:rStyle w:val="Hypertextovodkaz"/>
              </w:rPr>
              <w:t>Atomstack x7 PRO</w:t>
            </w:r>
            <w:r w:rsidR="007079E5">
              <w:tab/>
            </w:r>
            <w:r w:rsidR="007079E5">
              <w:fldChar w:fldCharType="begin"/>
            </w:r>
            <w:r w:rsidR="007079E5">
              <w:instrText>PAGEREF _Toc935590576 \h</w:instrText>
            </w:r>
            <w:r w:rsidR="007079E5">
              <w:fldChar w:fldCharType="separate"/>
            </w:r>
            <w:r w:rsidR="00A17DA7">
              <w:rPr>
                <w:noProof/>
              </w:rPr>
              <w:t>7</w:t>
            </w:r>
            <w:r w:rsidR="007079E5">
              <w:fldChar w:fldCharType="end"/>
            </w:r>
          </w:hyperlink>
        </w:p>
        <w:p w14:paraId="34968217" w14:textId="0B30DE96" w:rsidR="000918A6" w:rsidRDefault="00000000" w:rsidP="0EB93F12">
          <w:pPr>
            <w:pStyle w:val="Obsah2"/>
            <w:tabs>
              <w:tab w:val="clear" w:pos="9072"/>
              <w:tab w:val="right" w:leader="dot" w:pos="9060"/>
            </w:tabs>
            <w:rPr>
              <w:rStyle w:val="Hypertextovodkaz"/>
              <w:noProof/>
              <w:lang w:eastAsia="cs-CZ"/>
            </w:rPr>
          </w:pPr>
          <w:hyperlink w:anchor="_Toc495656374">
            <w:r w:rsidR="0EB93F12" w:rsidRPr="0EB93F12">
              <w:rPr>
                <w:rStyle w:val="Hypertextovodkaz"/>
              </w:rPr>
              <w:t>4.7</w:t>
            </w:r>
            <w:r w:rsidR="007079E5">
              <w:tab/>
            </w:r>
            <w:r w:rsidR="0EB93F12" w:rsidRPr="0EB93F12">
              <w:rPr>
                <w:rStyle w:val="Hypertextovodkaz"/>
              </w:rPr>
              <w:t>Atomstack P9</w:t>
            </w:r>
            <w:r w:rsidR="007079E5">
              <w:tab/>
            </w:r>
            <w:r w:rsidR="007079E5">
              <w:fldChar w:fldCharType="begin"/>
            </w:r>
            <w:r w:rsidR="007079E5">
              <w:instrText>PAGEREF _Toc495656374 \h</w:instrText>
            </w:r>
            <w:r w:rsidR="007079E5">
              <w:fldChar w:fldCharType="separate"/>
            </w:r>
            <w:r w:rsidR="00A17DA7">
              <w:rPr>
                <w:noProof/>
              </w:rPr>
              <w:t>8</w:t>
            </w:r>
            <w:r w:rsidR="007079E5">
              <w:fldChar w:fldCharType="end"/>
            </w:r>
          </w:hyperlink>
        </w:p>
        <w:p w14:paraId="0D0984B3" w14:textId="2FA67A5C" w:rsidR="000918A6" w:rsidRDefault="00000000" w:rsidP="0EB93F12">
          <w:pPr>
            <w:pStyle w:val="Obsah2"/>
            <w:tabs>
              <w:tab w:val="clear" w:pos="9072"/>
              <w:tab w:val="right" w:leader="dot" w:pos="9060"/>
            </w:tabs>
            <w:rPr>
              <w:rStyle w:val="Hypertextovodkaz"/>
              <w:noProof/>
              <w:lang w:eastAsia="cs-CZ"/>
            </w:rPr>
          </w:pPr>
          <w:hyperlink w:anchor="_Toc152782165">
            <w:r w:rsidR="0EB93F12" w:rsidRPr="0EB93F12">
              <w:rPr>
                <w:rStyle w:val="Hypertextovodkaz"/>
              </w:rPr>
              <w:t>4.8</w:t>
            </w:r>
            <w:r w:rsidR="007079E5">
              <w:tab/>
            </w:r>
            <w:r w:rsidR="0EB93F12" w:rsidRPr="0EB93F12">
              <w:rPr>
                <w:rStyle w:val="Hypertextovodkaz"/>
              </w:rPr>
              <w:t>LaserGRBL</w:t>
            </w:r>
            <w:r w:rsidR="007079E5">
              <w:tab/>
            </w:r>
            <w:r w:rsidR="007079E5">
              <w:fldChar w:fldCharType="begin"/>
            </w:r>
            <w:r w:rsidR="007079E5">
              <w:instrText>PAGEREF _Toc152782165 \h</w:instrText>
            </w:r>
            <w:r w:rsidR="007079E5">
              <w:fldChar w:fldCharType="separate"/>
            </w:r>
            <w:r w:rsidR="00A17DA7">
              <w:rPr>
                <w:noProof/>
              </w:rPr>
              <w:t>8</w:t>
            </w:r>
            <w:r w:rsidR="007079E5">
              <w:fldChar w:fldCharType="end"/>
            </w:r>
          </w:hyperlink>
        </w:p>
        <w:p w14:paraId="4134806C" w14:textId="3FC95C7F" w:rsidR="000918A6" w:rsidRDefault="00000000" w:rsidP="0EB93F12">
          <w:pPr>
            <w:pStyle w:val="Obsah1"/>
            <w:tabs>
              <w:tab w:val="clear" w:pos="9072"/>
              <w:tab w:val="left" w:pos="480"/>
              <w:tab w:val="right" w:leader="dot" w:pos="9060"/>
            </w:tabs>
            <w:rPr>
              <w:rStyle w:val="Hypertextovodkaz"/>
              <w:noProof/>
              <w:lang w:eastAsia="cs-CZ"/>
            </w:rPr>
          </w:pPr>
          <w:hyperlink w:anchor="_Toc550359862">
            <w:r w:rsidR="0EB93F12" w:rsidRPr="0EB93F12">
              <w:rPr>
                <w:rStyle w:val="Hypertextovodkaz"/>
              </w:rPr>
              <w:t>5</w:t>
            </w:r>
            <w:r w:rsidR="007079E5">
              <w:tab/>
            </w:r>
            <w:r w:rsidR="0EB93F12" w:rsidRPr="0EB93F12">
              <w:rPr>
                <w:rStyle w:val="Hypertextovodkaz"/>
              </w:rPr>
              <w:t>Výstupy</w:t>
            </w:r>
            <w:r w:rsidR="007079E5">
              <w:tab/>
            </w:r>
            <w:r w:rsidR="007079E5">
              <w:fldChar w:fldCharType="begin"/>
            </w:r>
            <w:r w:rsidR="007079E5">
              <w:instrText>PAGEREF _Toc550359862 \h</w:instrText>
            </w:r>
            <w:r w:rsidR="007079E5">
              <w:fldChar w:fldCharType="separate"/>
            </w:r>
            <w:r w:rsidR="00A17DA7">
              <w:rPr>
                <w:noProof/>
              </w:rPr>
              <w:t>9</w:t>
            </w:r>
            <w:r w:rsidR="007079E5">
              <w:fldChar w:fldCharType="end"/>
            </w:r>
          </w:hyperlink>
        </w:p>
        <w:p w14:paraId="162F8E52" w14:textId="10A89EB9" w:rsidR="000918A6" w:rsidRDefault="00000000" w:rsidP="0EB93F12">
          <w:pPr>
            <w:pStyle w:val="Obsah2"/>
            <w:tabs>
              <w:tab w:val="clear" w:pos="9072"/>
              <w:tab w:val="right" w:leader="dot" w:pos="9060"/>
            </w:tabs>
            <w:rPr>
              <w:rStyle w:val="Hypertextovodkaz"/>
              <w:noProof/>
              <w:lang w:eastAsia="cs-CZ"/>
            </w:rPr>
          </w:pPr>
          <w:hyperlink w:anchor="_Toc124539070">
            <w:r w:rsidR="0EB93F12" w:rsidRPr="0EB93F12">
              <w:rPr>
                <w:rStyle w:val="Hypertextovodkaz"/>
              </w:rPr>
              <w:t>5.1</w:t>
            </w:r>
            <w:r w:rsidR="007079E5">
              <w:tab/>
            </w:r>
            <w:r w:rsidR="0EB93F12" w:rsidRPr="0EB93F12">
              <w:rPr>
                <w:rStyle w:val="Hypertextovodkaz"/>
              </w:rPr>
              <w:t>Potisk trik</w:t>
            </w:r>
            <w:r w:rsidR="007079E5">
              <w:tab/>
            </w:r>
            <w:r w:rsidR="007079E5">
              <w:fldChar w:fldCharType="begin"/>
            </w:r>
            <w:r w:rsidR="007079E5">
              <w:instrText>PAGEREF _Toc124539070 \h</w:instrText>
            </w:r>
            <w:r w:rsidR="007079E5">
              <w:fldChar w:fldCharType="separate"/>
            </w:r>
            <w:r w:rsidR="00A17DA7">
              <w:rPr>
                <w:noProof/>
              </w:rPr>
              <w:t>9</w:t>
            </w:r>
            <w:r w:rsidR="007079E5">
              <w:fldChar w:fldCharType="end"/>
            </w:r>
          </w:hyperlink>
        </w:p>
        <w:p w14:paraId="3973A686" w14:textId="6D6F43A8" w:rsidR="000918A6" w:rsidRDefault="00000000" w:rsidP="0EB93F12">
          <w:pPr>
            <w:pStyle w:val="Obsah3"/>
            <w:tabs>
              <w:tab w:val="clear" w:pos="9072"/>
              <w:tab w:val="left" w:pos="1200"/>
              <w:tab w:val="right" w:leader="dot" w:pos="9060"/>
            </w:tabs>
            <w:rPr>
              <w:rStyle w:val="Hypertextovodkaz"/>
              <w:noProof/>
              <w:lang w:eastAsia="cs-CZ"/>
            </w:rPr>
          </w:pPr>
          <w:hyperlink w:anchor="_Toc163507476">
            <w:r w:rsidR="0EB93F12" w:rsidRPr="0EB93F12">
              <w:rPr>
                <w:rStyle w:val="Hypertextovodkaz"/>
              </w:rPr>
              <w:t>5.1.1</w:t>
            </w:r>
            <w:r w:rsidR="007079E5">
              <w:tab/>
            </w:r>
            <w:r w:rsidR="0EB93F12" w:rsidRPr="0EB93F12">
              <w:rPr>
                <w:rStyle w:val="Hypertextovodkaz"/>
              </w:rPr>
              <w:t>Fáze návrhu potisku</w:t>
            </w:r>
            <w:r w:rsidR="007079E5">
              <w:tab/>
            </w:r>
            <w:r w:rsidR="007079E5">
              <w:fldChar w:fldCharType="begin"/>
            </w:r>
            <w:r w:rsidR="007079E5">
              <w:instrText>PAGEREF _Toc163507476 \h</w:instrText>
            </w:r>
            <w:r w:rsidR="007079E5">
              <w:fldChar w:fldCharType="separate"/>
            </w:r>
            <w:r w:rsidR="00A17DA7">
              <w:rPr>
                <w:noProof/>
              </w:rPr>
              <w:t>9</w:t>
            </w:r>
            <w:r w:rsidR="007079E5">
              <w:fldChar w:fldCharType="end"/>
            </w:r>
          </w:hyperlink>
        </w:p>
        <w:p w14:paraId="24C82824" w14:textId="2CE2ACAC" w:rsidR="000918A6" w:rsidRDefault="00000000" w:rsidP="0EB93F12">
          <w:pPr>
            <w:pStyle w:val="Obsah3"/>
            <w:tabs>
              <w:tab w:val="clear" w:pos="9072"/>
              <w:tab w:val="left" w:pos="1200"/>
              <w:tab w:val="right" w:leader="dot" w:pos="9060"/>
            </w:tabs>
            <w:rPr>
              <w:rStyle w:val="Hypertextovodkaz"/>
              <w:noProof/>
              <w:lang w:eastAsia="cs-CZ"/>
            </w:rPr>
          </w:pPr>
          <w:hyperlink w:anchor="_Toc1733744161">
            <w:r w:rsidR="0EB93F12" w:rsidRPr="0EB93F12">
              <w:rPr>
                <w:rStyle w:val="Hypertextovodkaz"/>
              </w:rPr>
              <w:t>5.1.2</w:t>
            </w:r>
            <w:r w:rsidR="007079E5">
              <w:tab/>
            </w:r>
            <w:r w:rsidR="0EB93F12" w:rsidRPr="0EB93F12">
              <w:rPr>
                <w:rStyle w:val="Hypertextovodkaz"/>
              </w:rPr>
              <w:t>Realizace</w:t>
            </w:r>
            <w:r w:rsidR="007079E5">
              <w:tab/>
            </w:r>
            <w:r w:rsidR="007079E5">
              <w:fldChar w:fldCharType="begin"/>
            </w:r>
            <w:r w:rsidR="007079E5">
              <w:instrText>PAGEREF _Toc1733744161 \h</w:instrText>
            </w:r>
            <w:r w:rsidR="007079E5">
              <w:fldChar w:fldCharType="separate"/>
            </w:r>
            <w:r w:rsidR="00A17DA7">
              <w:rPr>
                <w:noProof/>
              </w:rPr>
              <w:t>9</w:t>
            </w:r>
            <w:r w:rsidR="007079E5">
              <w:fldChar w:fldCharType="end"/>
            </w:r>
          </w:hyperlink>
        </w:p>
        <w:p w14:paraId="11E01442" w14:textId="1AFC7A2F" w:rsidR="12C32F9A" w:rsidRDefault="00000000" w:rsidP="0EB93F12">
          <w:pPr>
            <w:pStyle w:val="Obsah2"/>
            <w:tabs>
              <w:tab w:val="clear" w:pos="9072"/>
              <w:tab w:val="right" w:leader="dot" w:pos="9060"/>
            </w:tabs>
            <w:rPr>
              <w:rStyle w:val="Hypertextovodkaz"/>
            </w:rPr>
          </w:pPr>
          <w:hyperlink w:anchor="_Toc1214085346">
            <w:r w:rsidR="0EB93F12" w:rsidRPr="0EB93F12">
              <w:rPr>
                <w:rStyle w:val="Hypertextovodkaz"/>
              </w:rPr>
              <w:t>5.2</w:t>
            </w:r>
            <w:r w:rsidR="12C32F9A">
              <w:tab/>
            </w:r>
            <w:r w:rsidR="0EB93F12" w:rsidRPr="0EB93F12">
              <w:rPr>
                <w:rStyle w:val="Hypertextovodkaz"/>
              </w:rPr>
              <w:t>Obal</w:t>
            </w:r>
            <w:r w:rsidR="00465051">
              <w:rPr>
                <w:rStyle w:val="Hypertextovodkaz"/>
              </w:rPr>
              <w:t xml:space="preserve"> na </w:t>
            </w:r>
            <w:r w:rsidR="0EB93F12" w:rsidRPr="0EB93F12">
              <w:rPr>
                <w:rStyle w:val="Hypertextovodkaz"/>
              </w:rPr>
              <w:t>mobil</w:t>
            </w:r>
            <w:r w:rsidR="12C32F9A">
              <w:tab/>
            </w:r>
            <w:r w:rsidR="12C32F9A">
              <w:fldChar w:fldCharType="begin"/>
            </w:r>
            <w:r w:rsidR="12C32F9A">
              <w:instrText>PAGEREF _Toc1214085346 \h</w:instrText>
            </w:r>
            <w:r w:rsidR="12C32F9A">
              <w:fldChar w:fldCharType="separate"/>
            </w:r>
            <w:r w:rsidR="00A17DA7">
              <w:rPr>
                <w:noProof/>
              </w:rPr>
              <w:t>11</w:t>
            </w:r>
            <w:r w:rsidR="12C32F9A">
              <w:fldChar w:fldCharType="end"/>
            </w:r>
          </w:hyperlink>
        </w:p>
        <w:p w14:paraId="3F3954F9" w14:textId="009B2BAD" w:rsidR="12C32F9A" w:rsidRDefault="00000000" w:rsidP="0EB93F12">
          <w:pPr>
            <w:pStyle w:val="Obsah3"/>
            <w:tabs>
              <w:tab w:val="clear" w:pos="9072"/>
              <w:tab w:val="left" w:pos="1200"/>
              <w:tab w:val="right" w:leader="dot" w:pos="9060"/>
            </w:tabs>
            <w:rPr>
              <w:rStyle w:val="Hypertextovodkaz"/>
            </w:rPr>
          </w:pPr>
          <w:hyperlink w:anchor="_Toc1851152786">
            <w:r w:rsidR="0EB93F12" w:rsidRPr="0EB93F12">
              <w:rPr>
                <w:rStyle w:val="Hypertextovodkaz"/>
              </w:rPr>
              <w:t>5.2.1</w:t>
            </w:r>
            <w:r w:rsidR="12C32F9A">
              <w:tab/>
            </w:r>
            <w:r w:rsidR="0EB93F12" w:rsidRPr="0EB93F12">
              <w:rPr>
                <w:rStyle w:val="Hypertextovodkaz"/>
              </w:rPr>
              <w:t>Fáze návrhu</w:t>
            </w:r>
            <w:r w:rsidR="12C32F9A">
              <w:tab/>
            </w:r>
            <w:r w:rsidR="12C32F9A">
              <w:fldChar w:fldCharType="begin"/>
            </w:r>
            <w:r w:rsidR="12C32F9A">
              <w:instrText>PAGEREF _Toc1851152786 \h</w:instrText>
            </w:r>
            <w:r w:rsidR="12C32F9A">
              <w:fldChar w:fldCharType="separate"/>
            </w:r>
            <w:r w:rsidR="00A17DA7">
              <w:rPr>
                <w:noProof/>
              </w:rPr>
              <w:t>11</w:t>
            </w:r>
            <w:r w:rsidR="12C32F9A">
              <w:fldChar w:fldCharType="end"/>
            </w:r>
          </w:hyperlink>
        </w:p>
        <w:p w14:paraId="1790EBEB" w14:textId="52247CF0" w:rsidR="12C32F9A" w:rsidRDefault="00000000" w:rsidP="0EB93F12">
          <w:pPr>
            <w:pStyle w:val="Obsah3"/>
            <w:tabs>
              <w:tab w:val="clear" w:pos="9072"/>
              <w:tab w:val="left" w:pos="1200"/>
              <w:tab w:val="right" w:leader="dot" w:pos="9060"/>
            </w:tabs>
            <w:rPr>
              <w:rStyle w:val="Hypertextovodkaz"/>
            </w:rPr>
          </w:pPr>
          <w:hyperlink w:anchor="_Toc64731510">
            <w:r w:rsidR="0EB93F12" w:rsidRPr="0EB93F12">
              <w:rPr>
                <w:rStyle w:val="Hypertextovodkaz"/>
              </w:rPr>
              <w:t>5.2.2</w:t>
            </w:r>
            <w:r w:rsidR="12C32F9A">
              <w:tab/>
            </w:r>
            <w:r w:rsidR="0EB93F12" w:rsidRPr="0EB93F12">
              <w:rPr>
                <w:rStyle w:val="Hypertextovodkaz"/>
              </w:rPr>
              <w:t>Realizace</w:t>
            </w:r>
            <w:r w:rsidR="12C32F9A">
              <w:tab/>
            </w:r>
            <w:r w:rsidR="12C32F9A">
              <w:fldChar w:fldCharType="begin"/>
            </w:r>
            <w:r w:rsidR="12C32F9A">
              <w:instrText>PAGEREF _Toc64731510 \h</w:instrText>
            </w:r>
            <w:r w:rsidR="12C32F9A">
              <w:fldChar w:fldCharType="separate"/>
            </w:r>
            <w:r w:rsidR="00A17DA7">
              <w:rPr>
                <w:noProof/>
              </w:rPr>
              <w:t>12</w:t>
            </w:r>
            <w:r w:rsidR="12C32F9A">
              <w:fldChar w:fldCharType="end"/>
            </w:r>
          </w:hyperlink>
        </w:p>
        <w:p w14:paraId="030A6EF9" w14:textId="2B7A38CE" w:rsidR="12C32F9A" w:rsidRDefault="00000000" w:rsidP="0EB93F12">
          <w:pPr>
            <w:pStyle w:val="Obsah2"/>
            <w:tabs>
              <w:tab w:val="clear" w:pos="9072"/>
              <w:tab w:val="right" w:leader="dot" w:pos="9060"/>
            </w:tabs>
            <w:rPr>
              <w:rStyle w:val="Hypertextovodkaz"/>
            </w:rPr>
          </w:pPr>
          <w:hyperlink w:anchor="_Toc901702473">
            <w:r w:rsidR="0EB93F12" w:rsidRPr="0EB93F12">
              <w:rPr>
                <w:rStyle w:val="Hypertextovodkaz"/>
              </w:rPr>
              <w:t>5.3</w:t>
            </w:r>
            <w:r w:rsidR="12C32F9A">
              <w:tab/>
            </w:r>
            <w:r w:rsidR="0EB93F12" w:rsidRPr="0EB93F12">
              <w:rPr>
                <w:rStyle w:val="Hypertextovodkaz"/>
              </w:rPr>
              <w:t>Držák</w:t>
            </w:r>
            <w:r w:rsidR="00465051">
              <w:rPr>
                <w:rStyle w:val="Hypertextovodkaz"/>
              </w:rPr>
              <w:t xml:space="preserve"> na </w:t>
            </w:r>
            <w:r w:rsidR="0EB93F12" w:rsidRPr="0EB93F12">
              <w:rPr>
                <w:rStyle w:val="Hypertextovodkaz"/>
              </w:rPr>
              <w:t>tužky</w:t>
            </w:r>
            <w:r w:rsidR="12C32F9A">
              <w:tab/>
            </w:r>
            <w:r w:rsidR="12C32F9A">
              <w:fldChar w:fldCharType="begin"/>
            </w:r>
            <w:r w:rsidR="12C32F9A">
              <w:instrText>PAGEREF _Toc901702473 \h</w:instrText>
            </w:r>
            <w:r w:rsidR="12C32F9A">
              <w:fldChar w:fldCharType="separate"/>
            </w:r>
            <w:r w:rsidR="00A17DA7">
              <w:rPr>
                <w:noProof/>
              </w:rPr>
              <w:t>12</w:t>
            </w:r>
            <w:r w:rsidR="12C32F9A">
              <w:fldChar w:fldCharType="end"/>
            </w:r>
          </w:hyperlink>
        </w:p>
        <w:p w14:paraId="6A71F350" w14:textId="1B56692A" w:rsidR="12C32F9A" w:rsidRDefault="00000000" w:rsidP="0EB93F12">
          <w:pPr>
            <w:pStyle w:val="Obsah3"/>
            <w:tabs>
              <w:tab w:val="clear" w:pos="9072"/>
              <w:tab w:val="left" w:pos="1200"/>
              <w:tab w:val="right" w:leader="dot" w:pos="9060"/>
            </w:tabs>
            <w:rPr>
              <w:rStyle w:val="Hypertextovodkaz"/>
            </w:rPr>
          </w:pPr>
          <w:hyperlink w:anchor="_Toc1530528198">
            <w:r w:rsidR="0EB93F12" w:rsidRPr="0EB93F12">
              <w:rPr>
                <w:rStyle w:val="Hypertextovodkaz"/>
              </w:rPr>
              <w:t>5.3.1</w:t>
            </w:r>
            <w:r w:rsidR="12C32F9A">
              <w:tab/>
            </w:r>
            <w:r w:rsidR="0EB93F12" w:rsidRPr="0EB93F12">
              <w:rPr>
                <w:rStyle w:val="Hypertextovodkaz"/>
              </w:rPr>
              <w:t>Fáze návrhu</w:t>
            </w:r>
            <w:r w:rsidR="12C32F9A">
              <w:tab/>
            </w:r>
            <w:r w:rsidR="12C32F9A">
              <w:fldChar w:fldCharType="begin"/>
            </w:r>
            <w:r w:rsidR="12C32F9A">
              <w:instrText>PAGEREF _Toc1530528198 \h</w:instrText>
            </w:r>
            <w:r w:rsidR="12C32F9A">
              <w:fldChar w:fldCharType="separate"/>
            </w:r>
            <w:r w:rsidR="00A17DA7">
              <w:rPr>
                <w:noProof/>
              </w:rPr>
              <w:t>12</w:t>
            </w:r>
            <w:r w:rsidR="12C32F9A">
              <w:fldChar w:fldCharType="end"/>
            </w:r>
          </w:hyperlink>
        </w:p>
        <w:p w14:paraId="3169FAF3" w14:textId="5CCD2D35" w:rsidR="0EB93F12" w:rsidRDefault="00000000" w:rsidP="0EB93F12">
          <w:pPr>
            <w:pStyle w:val="Obsah3"/>
            <w:tabs>
              <w:tab w:val="clear" w:pos="9072"/>
              <w:tab w:val="left" w:pos="1200"/>
              <w:tab w:val="right" w:leader="dot" w:pos="9060"/>
            </w:tabs>
            <w:rPr>
              <w:rStyle w:val="Hypertextovodkaz"/>
            </w:rPr>
          </w:pPr>
          <w:hyperlink w:anchor="_Toc1569082958">
            <w:r w:rsidR="0EB93F12" w:rsidRPr="0EB93F12">
              <w:rPr>
                <w:rStyle w:val="Hypertextovodkaz"/>
              </w:rPr>
              <w:t>5.3.2</w:t>
            </w:r>
            <w:r w:rsidR="0EB93F12">
              <w:tab/>
            </w:r>
            <w:r w:rsidR="0EB93F12" w:rsidRPr="0EB93F12">
              <w:rPr>
                <w:rStyle w:val="Hypertextovodkaz"/>
              </w:rPr>
              <w:t>Realizace</w:t>
            </w:r>
            <w:r w:rsidR="0EB93F12">
              <w:tab/>
            </w:r>
            <w:r w:rsidR="0EB93F12">
              <w:fldChar w:fldCharType="begin"/>
            </w:r>
            <w:r w:rsidR="0EB93F12">
              <w:instrText>PAGEREF _Toc1569082958 \h</w:instrText>
            </w:r>
            <w:r w:rsidR="0EB93F12">
              <w:fldChar w:fldCharType="separate"/>
            </w:r>
            <w:r w:rsidR="00A17DA7">
              <w:rPr>
                <w:noProof/>
              </w:rPr>
              <w:t>14</w:t>
            </w:r>
            <w:r w:rsidR="0EB93F12">
              <w:fldChar w:fldCharType="end"/>
            </w:r>
          </w:hyperlink>
        </w:p>
        <w:p w14:paraId="715831C4" w14:textId="75309A6F" w:rsidR="0EB93F12" w:rsidRDefault="00000000" w:rsidP="0EB93F12">
          <w:pPr>
            <w:pStyle w:val="Obsah2"/>
            <w:tabs>
              <w:tab w:val="clear" w:pos="9072"/>
              <w:tab w:val="right" w:leader="dot" w:pos="9060"/>
            </w:tabs>
            <w:rPr>
              <w:rStyle w:val="Hypertextovodkaz"/>
            </w:rPr>
          </w:pPr>
          <w:hyperlink w:anchor="_Toc1900121074">
            <w:r w:rsidR="0EB93F12" w:rsidRPr="0EB93F12">
              <w:rPr>
                <w:rStyle w:val="Hypertextovodkaz"/>
              </w:rPr>
              <w:t>5.4</w:t>
            </w:r>
            <w:r w:rsidR="0EB93F12">
              <w:tab/>
            </w:r>
            <w:r w:rsidR="0EB93F12" w:rsidRPr="0EB93F12">
              <w:rPr>
                <w:rStyle w:val="Hypertextovodkaz"/>
              </w:rPr>
              <w:t>Skleněná destička - dárek pro třídní učitelku</w:t>
            </w:r>
            <w:r w:rsidR="0EB93F12">
              <w:tab/>
            </w:r>
            <w:r w:rsidR="0EB93F12">
              <w:fldChar w:fldCharType="begin"/>
            </w:r>
            <w:r w:rsidR="0EB93F12">
              <w:instrText>PAGEREF _Toc1900121074 \h</w:instrText>
            </w:r>
            <w:r w:rsidR="0EB93F12">
              <w:fldChar w:fldCharType="separate"/>
            </w:r>
            <w:r w:rsidR="00A17DA7">
              <w:rPr>
                <w:noProof/>
              </w:rPr>
              <w:t>14</w:t>
            </w:r>
            <w:r w:rsidR="0EB93F12">
              <w:fldChar w:fldCharType="end"/>
            </w:r>
          </w:hyperlink>
        </w:p>
        <w:p w14:paraId="2E4F93EA" w14:textId="2683C884" w:rsidR="0EB93F12" w:rsidRDefault="00000000" w:rsidP="0EB93F12">
          <w:pPr>
            <w:pStyle w:val="Obsah3"/>
            <w:tabs>
              <w:tab w:val="clear" w:pos="9072"/>
              <w:tab w:val="left" w:pos="1200"/>
              <w:tab w:val="right" w:leader="dot" w:pos="9060"/>
            </w:tabs>
            <w:rPr>
              <w:rStyle w:val="Hypertextovodkaz"/>
            </w:rPr>
          </w:pPr>
          <w:hyperlink w:anchor="_Toc1926020793">
            <w:r w:rsidR="0EB93F12" w:rsidRPr="0EB93F12">
              <w:rPr>
                <w:rStyle w:val="Hypertextovodkaz"/>
              </w:rPr>
              <w:t>5.4.1</w:t>
            </w:r>
            <w:r w:rsidR="0EB93F12">
              <w:tab/>
            </w:r>
            <w:r w:rsidR="0EB93F12" w:rsidRPr="0EB93F12">
              <w:rPr>
                <w:rStyle w:val="Hypertextovodkaz"/>
              </w:rPr>
              <w:t>Fáze návrhu dárku</w:t>
            </w:r>
            <w:r w:rsidR="0EB93F12">
              <w:tab/>
            </w:r>
            <w:r w:rsidR="0EB93F12">
              <w:fldChar w:fldCharType="begin"/>
            </w:r>
            <w:r w:rsidR="0EB93F12">
              <w:instrText>PAGEREF _Toc1926020793 \h</w:instrText>
            </w:r>
            <w:r w:rsidR="0EB93F12">
              <w:fldChar w:fldCharType="separate"/>
            </w:r>
            <w:r w:rsidR="00A17DA7">
              <w:rPr>
                <w:noProof/>
              </w:rPr>
              <w:t>14</w:t>
            </w:r>
            <w:r w:rsidR="0EB93F12">
              <w:fldChar w:fldCharType="end"/>
            </w:r>
          </w:hyperlink>
        </w:p>
        <w:p w14:paraId="5B6332CB" w14:textId="09FE111C" w:rsidR="0EB93F12" w:rsidRDefault="00000000" w:rsidP="0EB93F12">
          <w:pPr>
            <w:pStyle w:val="Obsah3"/>
            <w:tabs>
              <w:tab w:val="clear" w:pos="9072"/>
              <w:tab w:val="left" w:pos="1200"/>
              <w:tab w:val="right" w:leader="dot" w:pos="9060"/>
            </w:tabs>
            <w:rPr>
              <w:rStyle w:val="Hypertextovodkaz"/>
            </w:rPr>
          </w:pPr>
          <w:hyperlink w:anchor="_Toc1672061740">
            <w:r w:rsidR="0EB93F12" w:rsidRPr="0EB93F12">
              <w:rPr>
                <w:rStyle w:val="Hypertextovodkaz"/>
              </w:rPr>
              <w:t>5.4.2</w:t>
            </w:r>
            <w:r w:rsidR="0EB93F12">
              <w:tab/>
            </w:r>
            <w:r w:rsidR="0EB93F12" w:rsidRPr="0EB93F12">
              <w:rPr>
                <w:rStyle w:val="Hypertextovodkaz"/>
              </w:rPr>
              <w:t>Realizace</w:t>
            </w:r>
            <w:r w:rsidR="0EB93F12">
              <w:tab/>
            </w:r>
            <w:r w:rsidR="0EB93F12">
              <w:fldChar w:fldCharType="begin"/>
            </w:r>
            <w:r w:rsidR="0EB93F12">
              <w:instrText>PAGEREF _Toc1672061740 \h</w:instrText>
            </w:r>
            <w:r w:rsidR="0EB93F12">
              <w:fldChar w:fldCharType="separate"/>
            </w:r>
            <w:r w:rsidR="00A17DA7">
              <w:rPr>
                <w:noProof/>
              </w:rPr>
              <w:t>16</w:t>
            </w:r>
            <w:r w:rsidR="0EB93F12">
              <w:fldChar w:fldCharType="end"/>
            </w:r>
          </w:hyperlink>
        </w:p>
        <w:p w14:paraId="10DCA20D" w14:textId="0AF92B5F" w:rsidR="0EB93F12" w:rsidRDefault="00000000" w:rsidP="0EB93F12">
          <w:pPr>
            <w:pStyle w:val="Obsah2"/>
            <w:tabs>
              <w:tab w:val="clear" w:pos="9072"/>
              <w:tab w:val="right" w:leader="dot" w:pos="9060"/>
            </w:tabs>
            <w:rPr>
              <w:rStyle w:val="Hypertextovodkaz"/>
            </w:rPr>
          </w:pPr>
          <w:hyperlink w:anchor="_Toc301768231">
            <w:r w:rsidR="0EB93F12" w:rsidRPr="0EB93F12">
              <w:rPr>
                <w:rStyle w:val="Hypertextovodkaz"/>
              </w:rPr>
              <w:t>5.5</w:t>
            </w:r>
            <w:r w:rsidR="0EB93F12">
              <w:tab/>
            </w:r>
            <w:r w:rsidR="0EB93F12" w:rsidRPr="0EB93F12">
              <w:rPr>
                <w:rStyle w:val="Hypertextovodkaz"/>
              </w:rPr>
              <w:t>Cedulky pro poslední zvonění</w:t>
            </w:r>
            <w:r w:rsidR="0EB93F12">
              <w:tab/>
            </w:r>
            <w:r w:rsidR="0EB93F12">
              <w:fldChar w:fldCharType="begin"/>
            </w:r>
            <w:r w:rsidR="0EB93F12">
              <w:instrText>PAGEREF _Toc301768231 \h</w:instrText>
            </w:r>
            <w:r w:rsidR="0EB93F12">
              <w:fldChar w:fldCharType="separate"/>
            </w:r>
            <w:r w:rsidR="00A17DA7">
              <w:rPr>
                <w:noProof/>
              </w:rPr>
              <w:t>16</w:t>
            </w:r>
            <w:r w:rsidR="0EB93F12">
              <w:fldChar w:fldCharType="end"/>
            </w:r>
          </w:hyperlink>
        </w:p>
        <w:p w14:paraId="4D4644FA" w14:textId="1989E096" w:rsidR="0EB93F12" w:rsidRDefault="00000000" w:rsidP="0EB93F12">
          <w:pPr>
            <w:pStyle w:val="Obsah3"/>
            <w:tabs>
              <w:tab w:val="clear" w:pos="9072"/>
              <w:tab w:val="left" w:pos="1200"/>
              <w:tab w:val="right" w:leader="dot" w:pos="9060"/>
            </w:tabs>
            <w:rPr>
              <w:rStyle w:val="Hypertextovodkaz"/>
            </w:rPr>
          </w:pPr>
          <w:hyperlink w:anchor="_Toc1840378553">
            <w:r w:rsidR="0EB93F12" w:rsidRPr="0EB93F12">
              <w:rPr>
                <w:rStyle w:val="Hypertextovodkaz"/>
              </w:rPr>
              <w:t>5.5.1</w:t>
            </w:r>
            <w:r w:rsidR="0EB93F12">
              <w:tab/>
            </w:r>
            <w:r w:rsidR="0EB93F12" w:rsidRPr="0EB93F12">
              <w:rPr>
                <w:rStyle w:val="Hypertextovodkaz"/>
              </w:rPr>
              <w:t>Fáze návrhu cedulek</w:t>
            </w:r>
            <w:r w:rsidR="0EB93F12">
              <w:tab/>
            </w:r>
            <w:r w:rsidR="0EB93F12">
              <w:fldChar w:fldCharType="begin"/>
            </w:r>
            <w:r w:rsidR="0EB93F12">
              <w:instrText>PAGEREF _Toc1840378553 \h</w:instrText>
            </w:r>
            <w:r w:rsidR="0EB93F12">
              <w:fldChar w:fldCharType="separate"/>
            </w:r>
            <w:r w:rsidR="00A17DA7">
              <w:rPr>
                <w:noProof/>
              </w:rPr>
              <w:t>16</w:t>
            </w:r>
            <w:r w:rsidR="0EB93F12">
              <w:fldChar w:fldCharType="end"/>
            </w:r>
          </w:hyperlink>
        </w:p>
        <w:p w14:paraId="40E15539" w14:textId="29DD5706" w:rsidR="0EB93F12" w:rsidRDefault="00000000" w:rsidP="0EB93F12">
          <w:pPr>
            <w:pStyle w:val="Obsah3"/>
            <w:tabs>
              <w:tab w:val="clear" w:pos="9072"/>
              <w:tab w:val="left" w:pos="1200"/>
              <w:tab w:val="right" w:leader="dot" w:pos="9060"/>
            </w:tabs>
            <w:rPr>
              <w:rStyle w:val="Hypertextovodkaz"/>
            </w:rPr>
          </w:pPr>
          <w:hyperlink w:anchor="_Toc1870007545">
            <w:r w:rsidR="0EB93F12" w:rsidRPr="0EB93F12">
              <w:rPr>
                <w:rStyle w:val="Hypertextovodkaz"/>
              </w:rPr>
              <w:t>5.5.2</w:t>
            </w:r>
            <w:r w:rsidR="0EB93F12">
              <w:tab/>
            </w:r>
            <w:r w:rsidR="0EB93F12" w:rsidRPr="0EB93F12">
              <w:rPr>
                <w:rStyle w:val="Hypertextovodkaz"/>
              </w:rPr>
              <w:t>Realizace</w:t>
            </w:r>
            <w:r w:rsidR="0EB93F12">
              <w:tab/>
            </w:r>
            <w:r w:rsidR="0EB93F12">
              <w:fldChar w:fldCharType="begin"/>
            </w:r>
            <w:r w:rsidR="0EB93F12">
              <w:instrText>PAGEREF _Toc1870007545 \h</w:instrText>
            </w:r>
            <w:r w:rsidR="0EB93F12">
              <w:fldChar w:fldCharType="separate"/>
            </w:r>
            <w:r w:rsidR="00A17DA7">
              <w:rPr>
                <w:noProof/>
              </w:rPr>
              <w:t>18</w:t>
            </w:r>
            <w:r w:rsidR="0EB93F12">
              <w:fldChar w:fldCharType="end"/>
            </w:r>
          </w:hyperlink>
        </w:p>
        <w:p w14:paraId="08742BD2" w14:textId="266ED015" w:rsidR="0EB93F12" w:rsidRDefault="00000000" w:rsidP="0EB93F12">
          <w:pPr>
            <w:pStyle w:val="Obsah2"/>
            <w:tabs>
              <w:tab w:val="clear" w:pos="9072"/>
              <w:tab w:val="right" w:leader="dot" w:pos="9060"/>
            </w:tabs>
            <w:rPr>
              <w:rStyle w:val="Hypertextovodkaz"/>
            </w:rPr>
          </w:pPr>
          <w:hyperlink w:anchor="_Toc1739931036">
            <w:r w:rsidR="0EB93F12" w:rsidRPr="0EB93F12">
              <w:rPr>
                <w:rStyle w:val="Hypertextovodkaz"/>
              </w:rPr>
              <w:t>5.6</w:t>
            </w:r>
            <w:r w:rsidR="0EB93F12">
              <w:tab/>
            </w:r>
            <w:r w:rsidR="0EB93F12" w:rsidRPr="0EB93F12">
              <w:rPr>
                <w:rStyle w:val="Hypertextovodkaz"/>
              </w:rPr>
              <w:t>Držák panáků</w:t>
            </w:r>
            <w:r w:rsidR="0EB93F12">
              <w:tab/>
            </w:r>
            <w:r w:rsidR="0EB93F12">
              <w:fldChar w:fldCharType="begin"/>
            </w:r>
            <w:r w:rsidR="0EB93F12">
              <w:instrText>PAGEREF _Toc1739931036 \h</w:instrText>
            </w:r>
            <w:r w:rsidR="0EB93F12">
              <w:fldChar w:fldCharType="separate"/>
            </w:r>
            <w:r w:rsidR="00A17DA7">
              <w:rPr>
                <w:noProof/>
              </w:rPr>
              <w:t>19</w:t>
            </w:r>
            <w:r w:rsidR="0EB93F12">
              <w:fldChar w:fldCharType="end"/>
            </w:r>
          </w:hyperlink>
        </w:p>
        <w:p w14:paraId="130B4AF7" w14:textId="7996A014" w:rsidR="0EB93F12" w:rsidRDefault="00000000" w:rsidP="0EB93F12">
          <w:pPr>
            <w:pStyle w:val="Obsah3"/>
            <w:tabs>
              <w:tab w:val="clear" w:pos="9072"/>
              <w:tab w:val="left" w:pos="1200"/>
              <w:tab w:val="right" w:leader="dot" w:pos="9060"/>
            </w:tabs>
            <w:rPr>
              <w:rStyle w:val="Hypertextovodkaz"/>
            </w:rPr>
          </w:pPr>
          <w:hyperlink w:anchor="_Toc1900740939">
            <w:r w:rsidR="0EB93F12" w:rsidRPr="0EB93F12">
              <w:rPr>
                <w:rStyle w:val="Hypertextovodkaz"/>
              </w:rPr>
              <w:t>5.6.1</w:t>
            </w:r>
            <w:r w:rsidR="0EB93F12">
              <w:tab/>
            </w:r>
            <w:r w:rsidR="0EB93F12" w:rsidRPr="0EB93F12">
              <w:rPr>
                <w:rStyle w:val="Hypertextovodkaz"/>
              </w:rPr>
              <w:t>Fáze návrhu držáku</w:t>
            </w:r>
            <w:r w:rsidR="0EB93F12">
              <w:tab/>
            </w:r>
            <w:r w:rsidR="0EB93F12">
              <w:fldChar w:fldCharType="begin"/>
            </w:r>
            <w:r w:rsidR="0EB93F12">
              <w:instrText>PAGEREF _Toc1900740939 \h</w:instrText>
            </w:r>
            <w:r w:rsidR="0EB93F12">
              <w:fldChar w:fldCharType="separate"/>
            </w:r>
            <w:r w:rsidR="00A17DA7">
              <w:rPr>
                <w:noProof/>
              </w:rPr>
              <w:t>19</w:t>
            </w:r>
            <w:r w:rsidR="0EB93F12">
              <w:fldChar w:fldCharType="end"/>
            </w:r>
          </w:hyperlink>
        </w:p>
        <w:p w14:paraId="5E7CC251" w14:textId="57CDB723" w:rsidR="0EB93F12" w:rsidRDefault="00000000" w:rsidP="0EB93F12">
          <w:pPr>
            <w:pStyle w:val="Obsah3"/>
            <w:tabs>
              <w:tab w:val="clear" w:pos="9072"/>
              <w:tab w:val="left" w:pos="1200"/>
              <w:tab w:val="right" w:leader="dot" w:pos="9060"/>
            </w:tabs>
            <w:rPr>
              <w:rStyle w:val="Hypertextovodkaz"/>
            </w:rPr>
          </w:pPr>
          <w:hyperlink w:anchor="_Toc404195897">
            <w:r w:rsidR="0EB93F12" w:rsidRPr="0EB93F12">
              <w:rPr>
                <w:rStyle w:val="Hypertextovodkaz"/>
              </w:rPr>
              <w:t>5.6.2</w:t>
            </w:r>
            <w:r w:rsidR="0EB93F12">
              <w:tab/>
            </w:r>
            <w:r w:rsidR="0EB93F12" w:rsidRPr="0EB93F12">
              <w:rPr>
                <w:rStyle w:val="Hypertextovodkaz"/>
              </w:rPr>
              <w:t>Realizace</w:t>
            </w:r>
            <w:r w:rsidR="0EB93F12">
              <w:tab/>
            </w:r>
            <w:r w:rsidR="0EB93F12">
              <w:fldChar w:fldCharType="begin"/>
            </w:r>
            <w:r w:rsidR="0EB93F12">
              <w:instrText>PAGEREF _Toc404195897 \h</w:instrText>
            </w:r>
            <w:r w:rsidR="0EB93F12">
              <w:fldChar w:fldCharType="separate"/>
            </w:r>
            <w:r w:rsidR="00A17DA7">
              <w:rPr>
                <w:noProof/>
              </w:rPr>
              <w:t>20</w:t>
            </w:r>
            <w:r w:rsidR="0EB93F12">
              <w:fldChar w:fldCharType="end"/>
            </w:r>
          </w:hyperlink>
        </w:p>
        <w:p w14:paraId="41ADD74A" w14:textId="7C2C0600" w:rsidR="0EB93F12" w:rsidRDefault="00000000" w:rsidP="0EB93F12">
          <w:pPr>
            <w:pStyle w:val="Obsah2"/>
            <w:tabs>
              <w:tab w:val="clear" w:pos="9072"/>
              <w:tab w:val="right" w:leader="dot" w:pos="9060"/>
            </w:tabs>
            <w:rPr>
              <w:rStyle w:val="Hypertextovodkaz"/>
            </w:rPr>
          </w:pPr>
          <w:hyperlink w:anchor="_Toc1786383294">
            <w:r w:rsidR="0EB93F12" w:rsidRPr="0EB93F12">
              <w:rPr>
                <w:rStyle w:val="Hypertextovodkaz"/>
              </w:rPr>
              <w:t>5.7</w:t>
            </w:r>
            <w:r w:rsidR="0EB93F12">
              <w:tab/>
            </w:r>
            <w:r w:rsidR="0EB93F12" w:rsidRPr="0EB93F12">
              <w:rPr>
                <w:rStyle w:val="Hypertextovodkaz"/>
              </w:rPr>
              <w:t>Podtácek</w:t>
            </w:r>
            <w:r w:rsidR="0EB93F12">
              <w:tab/>
            </w:r>
            <w:r w:rsidR="0EB93F12">
              <w:fldChar w:fldCharType="begin"/>
            </w:r>
            <w:r w:rsidR="0EB93F12">
              <w:instrText>PAGEREF _Toc1786383294 \h</w:instrText>
            </w:r>
            <w:r w:rsidR="0EB93F12">
              <w:fldChar w:fldCharType="separate"/>
            </w:r>
            <w:r w:rsidR="00A17DA7">
              <w:rPr>
                <w:noProof/>
              </w:rPr>
              <w:t>20</w:t>
            </w:r>
            <w:r w:rsidR="0EB93F12">
              <w:fldChar w:fldCharType="end"/>
            </w:r>
          </w:hyperlink>
        </w:p>
        <w:p w14:paraId="2B2C84A2" w14:textId="56D7A689" w:rsidR="0EB93F12" w:rsidRDefault="00000000" w:rsidP="0EB93F12">
          <w:pPr>
            <w:pStyle w:val="Obsah3"/>
            <w:tabs>
              <w:tab w:val="clear" w:pos="9072"/>
              <w:tab w:val="left" w:pos="1200"/>
              <w:tab w:val="right" w:leader="dot" w:pos="9060"/>
            </w:tabs>
            <w:rPr>
              <w:rStyle w:val="Hypertextovodkaz"/>
            </w:rPr>
          </w:pPr>
          <w:hyperlink w:anchor="_Toc45086266">
            <w:r w:rsidR="0EB93F12" w:rsidRPr="0EB93F12">
              <w:rPr>
                <w:rStyle w:val="Hypertextovodkaz"/>
              </w:rPr>
              <w:t>5.7.1</w:t>
            </w:r>
            <w:r w:rsidR="0EB93F12">
              <w:tab/>
            </w:r>
            <w:r w:rsidR="0EB93F12" w:rsidRPr="0EB93F12">
              <w:rPr>
                <w:rStyle w:val="Hypertextovodkaz"/>
              </w:rPr>
              <w:t>Fáze návrhu</w:t>
            </w:r>
            <w:r w:rsidR="0EB93F12">
              <w:tab/>
            </w:r>
            <w:r w:rsidR="0EB93F12">
              <w:fldChar w:fldCharType="begin"/>
            </w:r>
            <w:r w:rsidR="0EB93F12">
              <w:instrText>PAGEREF _Toc45086266 \h</w:instrText>
            </w:r>
            <w:r w:rsidR="0EB93F12">
              <w:fldChar w:fldCharType="separate"/>
            </w:r>
            <w:r w:rsidR="00A17DA7">
              <w:rPr>
                <w:noProof/>
              </w:rPr>
              <w:t>21</w:t>
            </w:r>
            <w:r w:rsidR="0EB93F12">
              <w:fldChar w:fldCharType="end"/>
            </w:r>
          </w:hyperlink>
        </w:p>
        <w:p w14:paraId="5D6360B6" w14:textId="2986E57A" w:rsidR="0EB93F12" w:rsidRDefault="00000000" w:rsidP="0EB93F12">
          <w:pPr>
            <w:pStyle w:val="Obsah2"/>
            <w:tabs>
              <w:tab w:val="clear" w:pos="9072"/>
              <w:tab w:val="right" w:leader="dot" w:pos="9060"/>
            </w:tabs>
            <w:rPr>
              <w:rStyle w:val="Hypertextovodkaz"/>
            </w:rPr>
          </w:pPr>
          <w:hyperlink w:anchor="_Toc1972237289">
            <w:r w:rsidR="0EB93F12" w:rsidRPr="0EB93F12">
              <w:rPr>
                <w:rStyle w:val="Hypertextovodkaz"/>
              </w:rPr>
              <w:t>5.8</w:t>
            </w:r>
            <w:r w:rsidR="0EB93F12">
              <w:tab/>
            </w:r>
            <w:r w:rsidR="0EB93F12" w:rsidRPr="0EB93F12">
              <w:rPr>
                <w:rStyle w:val="Hypertextovodkaz"/>
              </w:rPr>
              <w:t>Krabička</w:t>
            </w:r>
            <w:r w:rsidR="00465051">
              <w:rPr>
                <w:rStyle w:val="Hypertextovodkaz"/>
              </w:rPr>
              <w:t xml:space="preserve"> na </w:t>
            </w:r>
            <w:r w:rsidR="0EB93F12" w:rsidRPr="0EB93F12">
              <w:rPr>
                <w:rStyle w:val="Hypertextovodkaz"/>
              </w:rPr>
              <w:t>fotky</w:t>
            </w:r>
            <w:r w:rsidR="0EB93F12">
              <w:tab/>
            </w:r>
            <w:r w:rsidR="0EB93F12">
              <w:fldChar w:fldCharType="begin"/>
            </w:r>
            <w:r w:rsidR="0EB93F12">
              <w:instrText>PAGEREF _Toc1972237289 \h</w:instrText>
            </w:r>
            <w:r w:rsidR="0EB93F12">
              <w:fldChar w:fldCharType="separate"/>
            </w:r>
            <w:r w:rsidR="00A17DA7">
              <w:rPr>
                <w:noProof/>
              </w:rPr>
              <w:t>22</w:t>
            </w:r>
            <w:r w:rsidR="0EB93F12">
              <w:fldChar w:fldCharType="end"/>
            </w:r>
          </w:hyperlink>
        </w:p>
        <w:p w14:paraId="5196A011" w14:textId="1C363972" w:rsidR="0EB93F12" w:rsidRDefault="00000000" w:rsidP="0EB93F12">
          <w:pPr>
            <w:pStyle w:val="Obsah3"/>
            <w:tabs>
              <w:tab w:val="clear" w:pos="9072"/>
              <w:tab w:val="left" w:pos="1200"/>
              <w:tab w:val="right" w:leader="dot" w:pos="9060"/>
            </w:tabs>
            <w:rPr>
              <w:rStyle w:val="Hypertextovodkaz"/>
            </w:rPr>
          </w:pPr>
          <w:hyperlink w:anchor="_Toc936327404">
            <w:r w:rsidR="0EB93F12" w:rsidRPr="0EB93F12">
              <w:rPr>
                <w:rStyle w:val="Hypertextovodkaz"/>
              </w:rPr>
              <w:t>5.8.1</w:t>
            </w:r>
            <w:r w:rsidR="0EB93F12">
              <w:tab/>
            </w:r>
            <w:r w:rsidR="0EB93F12" w:rsidRPr="0EB93F12">
              <w:rPr>
                <w:rStyle w:val="Hypertextovodkaz"/>
              </w:rPr>
              <w:t>Fáze návrhu</w:t>
            </w:r>
            <w:r w:rsidR="0EB93F12">
              <w:tab/>
            </w:r>
            <w:r w:rsidR="0EB93F12">
              <w:fldChar w:fldCharType="begin"/>
            </w:r>
            <w:r w:rsidR="0EB93F12">
              <w:instrText>PAGEREF _Toc936327404 \h</w:instrText>
            </w:r>
            <w:r w:rsidR="0EB93F12">
              <w:fldChar w:fldCharType="separate"/>
            </w:r>
            <w:r w:rsidR="00A17DA7">
              <w:rPr>
                <w:noProof/>
              </w:rPr>
              <w:t>22</w:t>
            </w:r>
            <w:r w:rsidR="0EB93F12">
              <w:fldChar w:fldCharType="end"/>
            </w:r>
          </w:hyperlink>
        </w:p>
        <w:p w14:paraId="4D1FEBA6" w14:textId="1A82D586" w:rsidR="0EB93F12" w:rsidRDefault="00000000" w:rsidP="0EB93F12">
          <w:pPr>
            <w:pStyle w:val="Obsah1"/>
            <w:tabs>
              <w:tab w:val="clear" w:pos="9072"/>
              <w:tab w:val="right" w:leader="dot" w:pos="9060"/>
            </w:tabs>
            <w:rPr>
              <w:rStyle w:val="Hypertextovodkaz"/>
            </w:rPr>
          </w:pPr>
          <w:hyperlink w:anchor="_Toc1331851778">
            <w:r w:rsidR="0EB93F12" w:rsidRPr="0EB93F12">
              <w:rPr>
                <w:rStyle w:val="Hypertextovodkaz"/>
              </w:rPr>
              <w:t>Závěr</w:t>
            </w:r>
            <w:r w:rsidR="0EB93F12">
              <w:tab/>
            </w:r>
            <w:r w:rsidR="0EB93F12">
              <w:fldChar w:fldCharType="begin"/>
            </w:r>
            <w:r w:rsidR="0EB93F12">
              <w:instrText>PAGEREF _Toc1331851778 \h</w:instrText>
            </w:r>
            <w:r w:rsidR="0EB93F12">
              <w:fldChar w:fldCharType="separate"/>
            </w:r>
            <w:r w:rsidR="00A17DA7">
              <w:rPr>
                <w:noProof/>
              </w:rPr>
              <w:t>27</w:t>
            </w:r>
            <w:r w:rsidR="0EB93F12">
              <w:fldChar w:fldCharType="end"/>
            </w:r>
          </w:hyperlink>
        </w:p>
        <w:p w14:paraId="78DC5BFF" w14:textId="276C0C48" w:rsidR="0EB93F12" w:rsidRDefault="00000000" w:rsidP="0EB93F12">
          <w:pPr>
            <w:pStyle w:val="Obsah1"/>
            <w:tabs>
              <w:tab w:val="clear" w:pos="9072"/>
              <w:tab w:val="right" w:leader="dot" w:pos="9060"/>
            </w:tabs>
            <w:rPr>
              <w:rStyle w:val="Hypertextovodkaz"/>
            </w:rPr>
          </w:pPr>
          <w:hyperlink w:anchor="_Toc1250123031">
            <w:r w:rsidR="0EB93F12" w:rsidRPr="0EB93F12">
              <w:rPr>
                <w:rStyle w:val="Hypertextovodkaz"/>
              </w:rPr>
              <w:t>Seznam zkratek a</w:t>
            </w:r>
            <w:r w:rsidR="00092645">
              <w:rPr>
                <w:rStyle w:val="Hypertextovodkaz"/>
              </w:rPr>
              <w:t> </w:t>
            </w:r>
            <w:r w:rsidR="0EB93F12" w:rsidRPr="0EB93F12">
              <w:rPr>
                <w:rStyle w:val="Hypertextovodkaz"/>
              </w:rPr>
              <w:t>odborných výrazů</w:t>
            </w:r>
            <w:r w:rsidR="0EB93F12">
              <w:tab/>
            </w:r>
            <w:r w:rsidR="0EB93F12">
              <w:fldChar w:fldCharType="begin"/>
            </w:r>
            <w:r w:rsidR="0EB93F12">
              <w:instrText>PAGEREF _Toc1250123031 \h</w:instrText>
            </w:r>
            <w:r w:rsidR="0EB93F12">
              <w:fldChar w:fldCharType="separate"/>
            </w:r>
            <w:r w:rsidR="00A17DA7">
              <w:rPr>
                <w:noProof/>
              </w:rPr>
              <w:t>28</w:t>
            </w:r>
            <w:r w:rsidR="0EB93F12">
              <w:fldChar w:fldCharType="end"/>
            </w:r>
          </w:hyperlink>
        </w:p>
        <w:p w14:paraId="2A60D01C" w14:textId="1F3CE760" w:rsidR="0EB93F12" w:rsidRDefault="00000000" w:rsidP="0EB93F12">
          <w:pPr>
            <w:pStyle w:val="Obsah1"/>
            <w:tabs>
              <w:tab w:val="clear" w:pos="9072"/>
              <w:tab w:val="right" w:leader="dot" w:pos="9060"/>
            </w:tabs>
            <w:rPr>
              <w:rStyle w:val="Hypertextovodkaz"/>
            </w:rPr>
          </w:pPr>
          <w:hyperlink w:anchor="_Toc423129784">
            <w:r w:rsidR="0EB93F12" w:rsidRPr="0EB93F12">
              <w:rPr>
                <w:rStyle w:val="Hypertextovodkaz"/>
              </w:rPr>
              <w:t>Seznam obrázků</w:t>
            </w:r>
            <w:r w:rsidR="0EB93F12">
              <w:tab/>
            </w:r>
            <w:r w:rsidR="0EB93F12">
              <w:fldChar w:fldCharType="begin"/>
            </w:r>
            <w:r w:rsidR="0EB93F12">
              <w:instrText>PAGEREF _Toc423129784 \h</w:instrText>
            </w:r>
            <w:r w:rsidR="0EB93F12">
              <w:fldChar w:fldCharType="separate"/>
            </w:r>
            <w:r w:rsidR="00A17DA7">
              <w:rPr>
                <w:noProof/>
              </w:rPr>
              <w:t>29</w:t>
            </w:r>
            <w:r w:rsidR="0EB93F12">
              <w:fldChar w:fldCharType="end"/>
            </w:r>
          </w:hyperlink>
        </w:p>
        <w:p w14:paraId="48904DEF" w14:textId="514C5773" w:rsidR="0EB93F12" w:rsidRDefault="00000000" w:rsidP="0EB93F12">
          <w:pPr>
            <w:pStyle w:val="Obsah1"/>
            <w:tabs>
              <w:tab w:val="clear" w:pos="9072"/>
              <w:tab w:val="right" w:leader="dot" w:pos="9060"/>
            </w:tabs>
            <w:rPr>
              <w:rStyle w:val="Hypertextovodkaz"/>
            </w:rPr>
          </w:pPr>
          <w:hyperlink w:anchor="_Toc943788493">
            <w:r w:rsidR="0EB93F12" w:rsidRPr="0EB93F12">
              <w:rPr>
                <w:rStyle w:val="Hypertextovodkaz"/>
              </w:rPr>
              <w:t>Použité zdroje</w:t>
            </w:r>
            <w:r w:rsidR="0EB93F12">
              <w:tab/>
            </w:r>
            <w:r w:rsidR="0EB93F12">
              <w:fldChar w:fldCharType="begin"/>
            </w:r>
            <w:r w:rsidR="0EB93F12">
              <w:instrText>PAGEREF _Toc943788493 \h</w:instrText>
            </w:r>
            <w:r w:rsidR="0EB93F12">
              <w:fldChar w:fldCharType="separate"/>
            </w:r>
            <w:r w:rsidR="00A17DA7">
              <w:rPr>
                <w:noProof/>
              </w:rPr>
              <w:t>30</w:t>
            </w:r>
            <w:r w:rsidR="0EB93F12">
              <w:fldChar w:fldCharType="end"/>
            </w:r>
          </w:hyperlink>
        </w:p>
        <w:p w14:paraId="4511091F" w14:textId="08EAD196" w:rsidR="0EB93F12" w:rsidRDefault="00000000" w:rsidP="0EB93F12">
          <w:pPr>
            <w:pStyle w:val="Obsah1"/>
            <w:tabs>
              <w:tab w:val="clear" w:pos="9072"/>
              <w:tab w:val="left" w:pos="480"/>
              <w:tab w:val="right" w:leader="dot" w:pos="9060"/>
            </w:tabs>
            <w:rPr>
              <w:rStyle w:val="Hypertextovodkaz"/>
            </w:rPr>
          </w:pPr>
          <w:hyperlink w:anchor="_Toc1797241303">
            <w:r w:rsidR="0EB93F12" w:rsidRPr="0EB93F12">
              <w:rPr>
                <w:rStyle w:val="Hypertextovodkaz"/>
              </w:rPr>
              <w:t>A.</w:t>
            </w:r>
            <w:r w:rsidR="0EB93F12">
              <w:tab/>
            </w:r>
            <w:r w:rsidR="0EB93F12" w:rsidRPr="0EB93F12">
              <w:rPr>
                <w:rStyle w:val="Hypertextovodkaz"/>
              </w:rPr>
              <w:t>Seznam přiložených souborů</w:t>
            </w:r>
            <w:r w:rsidR="0EB93F12">
              <w:tab/>
            </w:r>
            <w:r w:rsidR="0EB93F12">
              <w:fldChar w:fldCharType="begin"/>
            </w:r>
            <w:r w:rsidR="0EB93F12">
              <w:instrText>PAGEREF _Toc1797241303 \h</w:instrText>
            </w:r>
            <w:r w:rsidR="0EB93F12">
              <w:fldChar w:fldCharType="separate"/>
            </w:r>
            <w:r w:rsidR="00A17DA7">
              <w:rPr>
                <w:noProof/>
              </w:rPr>
              <w:t>I</w:t>
            </w:r>
            <w:r w:rsidR="0EB93F12">
              <w:fldChar w:fldCharType="end"/>
            </w:r>
          </w:hyperlink>
          <w:r w:rsidR="0EB93F12">
            <w:fldChar w:fldCharType="end"/>
          </w:r>
        </w:p>
      </w:sdtContent>
    </w:sdt>
    <w:p w14:paraId="18536E3C" w14:textId="7D9FA2C0" w:rsidR="00236BCF" w:rsidRDefault="00236BCF"/>
    <w:p w14:paraId="53B8AD0B" w14:textId="77777777" w:rsidR="00236BCF" w:rsidRDefault="00236BCF" w:rsidP="00236BCF">
      <w:pPr>
        <w:pStyle w:val="Nadpisobsahu"/>
        <w:sectPr w:rsidR="00236BCF">
          <w:pgSz w:w="11906" w:h="16838"/>
          <w:pgMar w:top="1417" w:right="1417" w:bottom="1417" w:left="1417" w:header="708" w:footer="708" w:gutter="0"/>
          <w:cols w:space="708"/>
          <w:docGrid w:linePitch="360"/>
        </w:sectPr>
      </w:pPr>
    </w:p>
    <w:p w14:paraId="6ED35024" w14:textId="77777777" w:rsidR="00341B93" w:rsidRDefault="00A758D8" w:rsidP="12C32F9A">
      <w:pPr>
        <w:pStyle w:val="Neslovannadpis"/>
      </w:pPr>
      <w:bookmarkStart w:id="0" w:name="_Toc86047591"/>
      <w:bookmarkStart w:id="1" w:name="_Toc86055198"/>
      <w:bookmarkStart w:id="2" w:name="_Toc1254499928"/>
      <w:r>
        <w:lastRenderedPageBreak/>
        <w:t>Úvod</w:t>
      </w:r>
      <w:bookmarkEnd w:id="0"/>
      <w:bookmarkEnd w:id="1"/>
      <w:bookmarkEnd w:id="2"/>
    </w:p>
    <w:p w14:paraId="39C94325" w14:textId="4FFF722B" w:rsidR="1F4E0235" w:rsidRDefault="1F4E0235" w:rsidP="6D7C9CA5">
      <w:r>
        <w:t>Tato práce vznik</w:t>
      </w:r>
      <w:r w:rsidR="7BD70A16">
        <w:t>á</w:t>
      </w:r>
      <w:r>
        <w:t xml:space="preserve"> za účelem vytvoření ukázek p</w:t>
      </w:r>
      <w:r w:rsidR="163F6F4E">
        <w:t xml:space="preserve">ro učebnu </w:t>
      </w:r>
      <w:proofErr w:type="spellStart"/>
      <w:r w:rsidR="163F6F4E">
        <w:t>MMElab</w:t>
      </w:r>
      <w:proofErr w:type="spellEnd"/>
      <w:r w:rsidR="163F6F4E">
        <w:t>. Výstupe</w:t>
      </w:r>
      <w:r w:rsidR="5E012080">
        <w:t>m je</w:t>
      </w:r>
      <w:r w:rsidR="00597E1B">
        <w:t> </w:t>
      </w:r>
      <w:r w:rsidR="5E012080">
        <w:t>katalog výrobků,</w:t>
      </w:r>
      <w:r w:rsidR="4BA07C5C">
        <w:t xml:space="preserve"> které </w:t>
      </w:r>
      <w:r w:rsidR="18EF0082">
        <w:t>předvádí možnosti strojů učebny. Výrobky jsou vyrobeny</w:t>
      </w:r>
      <w:r w:rsidR="00465051">
        <w:t xml:space="preserve"> na </w:t>
      </w:r>
      <w:r w:rsidR="18EF0082">
        <w:t xml:space="preserve">řezacím </w:t>
      </w:r>
      <w:r w:rsidR="005762EA">
        <w:t>plotteru</w:t>
      </w:r>
      <w:r w:rsidR="18EF0082">
        <w:t xml:space="preserve"> a</w:t>
      </w:r>
      <w:r w:rsidR="00092645">
        <w:t> </w:t>
      </w:r>
      <w:r w:rsidR="18EF0082">
        <w:t xml:space="preserve">laserové </w:t>
      </w:r>
      <w:proofErr w:type="spellStart"/>
      <w:r w:rsidR="18EF0082">
        <w:t>gravír</w:t>
      </w:r>
      <w:r w:rsidR="00465051">
        <w:t>ce</w:t>
      </w:r>
      <w:proofErr w:type="spellEnd"/>
      <w:r w:rsidR="5FA3990F">
        <w:t>.</w:t>
      </w:r>
      <w:r w:rsidR="00410B93">
        <w:t xml:space="preserve"> v </w:t>
      </w:r>
      <w:r w:rsidR="781516CF">
        <w:t>tomto dokumentu</w:t>
      </w:r>
      <w:r w:rsidR="00D80216">
        <w:t> </w:t>
      </w:r>
      <w:r w:rsidR="781516CF">
        <w:t>se nachází teorie ohledně programů, jejich používání a</w:t>
      </w:r>
      <w:r w:rsidR="00092645">
        <w:t> </w:t>
      </w:r>
      <w:r w:rsidR="781516CF">
        <w:t xml:space="preserve">jak byly vyrobeny výstupy. </w:t>
      </w:r>
    </w:p>
    <w:p w14:paraId="15092C64" w14:textId="5D869A1D" w:rsidR="00A758D8" w:rsidRDefault="00092E94" w:rsidP="001860A3">
      <w:pPr>
        <w:pStyle w:val="Nadpis1"/>
      </w:pPr>
      <w:bookmarkStart w:id="3" w:name="_Toc1434186489"/>
      <w:proofErr w:type="spellStart"/>
      <w:r>
        <w:lastRenderedPageBreak/>
        <w:t>Gravírka</w:t>
      </w:r>
      <w:bookmarkEnd w:id="3"/>
      <w:proofErr w:type="spellEnd"/>
    </w:p>
    <w:p w14:paraId="2E2DB42D" w14:textId="18C44C83" w:rsidR="2C46B0D2" w:rsidRDefault="2C46B0D2" w:rsidP="12C32F9A">
      <w:r>
        <w:t>Stroje</w:t>
      </w:r>
      <w:r w:rsidR="00465051">
        <w:t xml:space="preserve"> na </w:t>
      </w:r>
      <w:r>
        <w:t>gravírování můžeme rozdělit</w:t>
      </w:r>
      <w:r w:rsidR="00465051">
        <w:t xml:space="preserve"> na </w:t>
      </w:r>
      <w:r>
        <w:t>dva typy. Manuální a</w:t>
      </w:r>
      <w:r w:rsidR="00465051">
        <w:t xml:space="preserve"> na </w:t>
      </w:r>
      <w:r w:rsidR="5602D120">
        <w:t xml:space="preserve">počítačem řízené </w:t>
      </w:r>
      <w:proofErr w:type="spellStart"/>
      <w:r w:rsidR="5602D120">
        <w:t>gravírky</w:t>
      </w:r>
      <w:proofErr w:type="spellEnd"/>
      <w:r w:rsidR="5602D120">
        <w:t xml:space="preserve">. Manuální </w:t>
      </w:r>
      <w:r w:rsidR="67B12E44">
        <w:t>funguje</w:t>
      </w:r>
      <w:r w:rsidR="00465051">
        <w:t xml:space="preserve"> na </w:t>
      </w:r>
      <w:r w:rsidR="67B12E44">
        <w:t xml:space="preserve">stejném principu </w:t>
      </w:r>
      <w:r w:rsidR="5602D120">
        <w:t xml:space="preserve">jako </w:t>
      </w:r>
      <w:r w:rsidR="5C696784">
        <w:t>šablony</w:t>
      </w:r>
      <w:r w:rsidR="00465051">
        <w:t xml:space="preserve"> na </w:t>
      </w:r>
      <w:r w:rsidR="5C696784">
        <w:t xml:space="preserve">psaní technického písma či kreslení různých objektů. </w:t>
      </w:r>
      <w:r w:rsidR="4F988472">
        <w:t>Tato práce</w:t>
      </w:r>
      <w:r w:rsidR="00D80216">
        <w:t> </w:t>
      </w:r>
      <w:r w:rsidR="4F988472">
        <w:t>se zabýv</w:t>
      </w:r>
      <w:r w:rsidR="00382CF0">
        <w:t>á</w:t>
      </w:r>
      <w:r w:rsidR="4F988472">
        <w:t xml:space="preserve"> </w:t>
      </w:r>
      <w:r w:rsidR="00382CF0">
        <w:t>pouze</w:t>
      </w:r>
      <w:r w:rsidR="4F988472">
        <w:t xml:space="preserve"> počítačově řízenými </w:t>
      </w:r>
      <w:proofErr w:type="spellStart"/>
      <w:r w:rsidR="4F988472">
        <w:t>gravírk</w:t>
      </w:r>
      <w:r w:rsidR="00BC6BAA">
        <w:t>ami</w:t>
      </w:r>
      <w:proofErr w:type="spellEnd"/>
      <w:r w:rsidR="4F988472">
        <w:t>.</w:t>
      </w:r>
    </w:p>
    <w:p w14:paraId="2DAD31F7" w14:textId="106344E7" w:rsidR="00566029" w:rsidRDefault="00092E94" w:rsidP="008B142A">
      <w:pPr>
        <w:pStyle w:val="Nadpis2"/>
        <w:numPr>
          <w:ilvl w:val="1"/>
          <w:numId w:val="3"/>
        </w:numPr>
      </w:pPr>
      <w:bookmarkStart w:id="4" w:name="_Toc1118636484"/>
      <w:r>
        <w:t>La</w:t>
      </w:r>
      <w:r w:rsidR="000918A6">
        <w:t xml:space="preserve">serová </w:t>
      </w:r>
      <w:proofErr w:type="spellStart"/>
      <w:r w:rsidR="000918A6">
        <w:t>gravírka</w:t>
      </w:r>
      <w:bookmarkEnd w:id="4"/>
      <w:proofErr w:type="spellEnd"/>
    </w:p>
    <w:p w14:paraId="4CDADCCD" w14:textId="1071B5BA" w:rsidR="65F0124D" w:rsidRDefault="65F0124D" w:rsidP="12C32F9A">
      <w:r>
        <w:t>Jedná</w:t>
      </w:r>
      <w:r w:rsidR="00D80216">
        <w:t> </w:t>
      </w:r>
      <w:r>
        <w:t>se o</w:t>
      </w:r>
      <w:r w:rsidR="00D80216">
        <w:t> </w:t>
      </w:r>
      <w:r>
        <w:t>nejmodernější typ gravírovacích přístrojů.</w:t>
      </w:r>
      <w:r w:rsidR="00C73C04">
        <w:t xml:space="preserve"> Existují dva typy laserových </w:t>
      </w:r>
      <w:proofErr w:type="spellStart"/>
      <w:r w:rsidR="00C73C04">
        <w:t>gravírek</w:t>
      </w:r>
      <w:proofErr w:type="spellEnd"/>
      <w:r w:rsidR="00C73C04">
        <w:t xml:space="preserve">. Plynové, </w:t>
      </w:r>
      <w:r w:rsidR="00FD575B">
        <w:t>které využívají několik typů plynů</w:t>
      </w:r>
      <w:r w:rsidR="009B3550">
        <w:t xml:space="preserve"> pro gravírování</w:t>
      </w:r>
      <w:r w:rsidR="001B6CC1">
        <w:t>.</w:t>
      </w:r>
      <w:r w:rsidR="00693DDB">
        <w:t xml:space="preserve"> Gravírování je</w:t>
      </w:r>
      <w:r w:rsidR="00D80216">
        <w:t> </w:t>
      </w:r>
      <w:r w:rsidR="00693DDB">
        <w:t>také možné</w:t>
      </w:r>
      <w:r w:rsidR="00410B93">
        <w:t xml:space="preserve"> v </w:t>
      </w:r>
      <w:r w:rsidR="00693DDB">
        <w:t xml:space="preserve">plynovém vakuu, umožňující </w:t>
      </w:r>
      <w:r w:rsidR="003B468F">
        <w:t>jednodušší řezání materiálů s vyšší tepelnou odolností.</w:t>
      </w:r>
      <w:r w:rsidR="00B42884">
        <w:t xml:space="preserve"> Poté existují </w:t>
      </w:r>
      <w:proofErr w:type="spellStart"/>
      <w:r w:rsidR="00060476">
        <w:t>gravírky</w:t>
      </w:r>
      <w:proofErr w:type="spellEnd"/>
      <w:r w:rsidR="00060476">
        <w:t xml:space="preserve"> využívající laser generovaný elektřinou</w:t>
      </w:r>
      <w:r w:rsidR="007A3F4A">
        <w:t>.</w:t>
      </w:r>
      <w:r w:rsidR="00BB68EC">
        <w:t xml:space="preserve"> Druhý typ byl využit při vypracovávání fyzických výstupů této práce</w:t>
      </w:r>
      <w:r w:rsidR="00693DDB">
        <w:t>.</w:t>
      </w:r>
      <w:r w:rsidR="000838F6">
        <w:t xml:space="preserve"> </w:t>
      </w:r>
      <w:r w:rsidR="00674AD5">
        <w:t>Přesný popis využit</w:t>
      </w:r>
      <w:r w:rsidR="00E6463F">
        <w:t>ého stroje</w:t>
      </w:r>
      <w:r w:rsidR="00D80216">
        <w:t> </w:t>
      </w:r>
      <w:r w:rsidR="00E6463F">
        <w:t>se</w:t>
      </w:r>
      <w:r w:rsidR="00EF0406">
        <w:t> </w:t>
      </w:r>
      <w:r w:rsidR="00E6463F">
        <w:t xml:space="preserve">nachází </w:t>
      </w:r>
      <w:r w:rsidR="00D3154C">
        <w:t>dále</w:t>
      </w:r>
      <w:r w:rsidR="00410B93">
        <w:t xml:space="preserve"> v </w:t>
      </w:r>
      <w:r w:rsidR="00D3154C">
        <w:t>této práci.</w:t>
      </w:r>
      <w:r w:rsidR="008958D8">
        <w:t xml:space="preserve"> </w:t>
      </w:r>
      <w:r w:rsidR="000C2B49">
        <w:t xml:space="preserve">Laserové </w:t>
      </w:r>
      <w:proofErr w:type="spellStart"/>
      <w:r w:rsidR="000C2B49">
        <w:t>gravírky</w:t>
      </w:r>
      <w:proofErr w:type="spellEnd"/>
      <w:r w:rsidR="000C2B49">
        <w:t xml:space="preserve"> fungují</w:t>
      </w:r>
      <w:r w:rsidR="00465051">
        <w:t xml:space="preserve"> na </w:t>
      </w:r>
      <w:r w:rsidR="000C2B49">
        <w:t xml:space="preserve">principu </w:t>
      </w:r>
      <w:r w:rsidR="0057481F">
        <w:t>pohybování</w:t>
      </w:r>
      <w:r w:rsidR="009038F5">
        <w:t xml:space="preserve"> po </w:t>
      </w:r>
      <w:r w:rsidR="00191FE0">
        <w:t xml:space="preserve">předem vytvořených cest. Tyto cesty </w:t>
      </w:r>
      <w:r w:rsidR="006E3F32">
        <w:t>jsou určitý typ grafiky, převedeny</w:t>
      </w:r>
      <w:r w:rsidR="00465051">
        <w:t xml:space="preserve"> na </w:t>
      </w:r>
      <w:r w:rsidR="00895AD0">
        <w:t xml:space="preserve">vektorovou grafiku, kterou následně </w:t>
      </w:r>
      <w:proofErr w:type="spellStart"/>
      <w:r w:rsidR="00895AD0">
        <w:t>gravírky</w:t>
      </w:r>
      <w:proofErr w:type="spellEnd"/>
      <w:r w:rsidR="00895AD0">
        <w:t xml:space="preserve"> můžou </w:t>
      </w:r>
      <w:r w:rsidR="0015768F">
        <w:t xml:space="preserve">vygravírovat či vyřezat do materiálu. Před započetím </w:t>
      </w:r>
      <w:r w:rsidR="007613B2">
        <w:t>procesu je</w:t>
      </w:r>
      <w:r w:rsidR="00D80216">
        <w:t> </w:t>
      </w:r>
      <w:r w:rsidR="007613B2">
        <w:t>také nutno nastavit správnou sílu a</w:t>
      </w:r>
      <w:r w:rsidR="00092645">
        <w:t> </w:t>
      </w:r>
      <w:r w:rsidR="007613B2">
        <w:t>rychlost laseru pro daný materiál, aby</w:t>
      </w:r>
      <w:r w:rsidR="00597E1B">
        <w:t> </w:t>
      </w:r>
      <w:r w:rsidR="007613B2">
        <w:t>výsledný produkt</w:t>
      </w:r>
      <w:r w:rsidR="00C9462C">
        <w:t xml:space="preserve"> vypadal tak, jak je</w:t>
      </w:r>
      <w:r w:rsidR="00D80216">
        <w:t> </w:t>
      </w:r>
      <w:r w:rsidR="00C9462C">
        <w:t>chtěno.</w:t>
      </w:r>
    </w:p>
    <w:p w14:paraId="6D965B3A" w14:textId="14E1DF4F" w:rsidR="0023432B" w:rsidRDefault="00092E94" w:rsidP="00092E94">
      <w:pPr>
        <w:pStyle w:val="Nadpis1"/>
      </w:pPr>
      <w:bookmarkStart w:id="5" w:name="_Toc1815974915"/>
      <w:r>
        <w:lastRenderedPageBreak/>
        <w:t>Plot</w:t>
      </w:r>
      <w:r w:rsidR="4370BAE4">
        <w:t>t</w:t>
      </w:r>
      <w:r>
        <w:t>er</w:t>
      </w:r>
      <w:bookmarkEnd w:id="5"/>
    </w:p>
    <w:p w14:paraId="51F40697" w14:textId="68FB7A32" w:rsidR="7DE83D8A" w:rsidRDefault="7DE83D8A" w:rsidP="12C32F9A">
      <w:r>
        <w:t>Hlavní využití plotterů</w:t>
      </w:r>
      <w:r w:rsidR="00410B93">
        <w:t xml:space="preserve"> v </w:t>
      </w:r>
      <w:r>
        <w:t>dnešní době je</w:t>
      </w:r>
      <w:r w:rsidR="00D80216">
        <w:t> </w:t>
      </w:r>
      <w:r>
        <w:t>převádění vektorové grafiky a</w:t>
      </w:r>
      <w:r w:rsidR="00092645">
        <w:t> </w:t>
      </w:r>
      <w:r>
        <w:t>bitmap</w:t>
      </w:r>
      <w:r w:rsidR="00465051">
        <w:t xml:space="preserve"> na </w:t>
      </w:r>
      <w:r>
        <w:t>papír.</w:t>
      </w:r>
      <w:r w:rsidR="044ED3EF">
        <w:t xml:space="preserve"> Toto byl i</w:t>
      </w:r>
      <w:r w:rsidR="00D80216">
        <w:t> </w:t>
      </w:r>
      <w:r w:rsidR="044ED3EF">
        <w:t>původní záměr vytvoření plotteru</w:t>
      </w:r>
      <w:r w:rsidR="00D3154C">
        <w:t>, což</w:t>
      </w:r>
      <w:r w:rsidR="00D80216">
        <w:t> </w:t>
      </w:r>
      <w:r w:rsidR="00D3154C">
        <w:t>byl</w:t>
      </w:r>
      <w:r w:rsidR="006C112C">
        <w:t>o</w:t>
      </w:r>
      <w:r w:rsidR="044ED3EF">
        <w:t xml:space="preserve"> </w:t>
      </w:r>
      <w:r w:rsidR="00D3154C">
        <w:t>p</w:t>
      </w:r>
      <w:r w:rsidR="044ED3EF">
        <w:t>řevedení vektorových grafik z</w:t>
      </w:r>
      <w:r w:rsidR="00D80216">
        <w:t> </w:t>
      </w:r>
      <w:r w:rsidR="044ED3EF">
        <w:t>CAD progr</w:t>
      </w:r>
      <w:r w:rsidR="1BDF9555">
        <w:t>amů do výkresů.</w:t>
      </w:r>
    </w:p>
    <w:p w14:paraId="7F5E3BD5" w14:textId="4E1710D4" w:rsidR="000918A6" w:rsidRDefault="000918A6" w:rsidP="000918A6">
      <w:pPr>
        <w:pStyle w:val="Nadpis2"/>
      </w:pPr>
      <w:bookmarkStart w:id="6" w:name="_Toc341137140"/>
      <w:r>
        <w:t>Řezací plotr</w:t>
      </w:r>
      <w:bookmarkEnd w:id="6"/>
    </w:p>
    <w:p w14:paraId="1F13C143" w14:textId="74DCB3B3" w:rsidR="71A07EEB" w:rsidRDefault="71A07EEB" w:rsidP="12C32F9A">
      <w:r>
        <w:t>Nejvíce využívaný typ plotteru</w:t>
      </w:r>
      <w:r w:rsidR="00410B93">
        <w:t xml:space="preserve"> v </w:t>
      </w:r>
      <w:r>
        <w:t>této práci. Řezací plotr funguje</w:t>
      </w:r>
      <w:r w:rsidR="00465051">
        <w:t xml:space="preserve"> na </w:t>
      </w:r>
      <w:r>
        <w:t xml:space="preserve">principu </w:t>
      </w:r>
      <w:r w:rsidR="5A847A86">
        <w:t>perového plotteru, avšak místo pera je</w:t>
      </w:r>
      <w:r w:rsidR="00465051">
        <w:t xml:space="preserve"> na </w:t>
      </w:r>
      <w:r w:rsidR="5A847A86">
        <w:t>konci speciální nůž. Díky tomuto je</w:t>
      </w:r>
      <w:r w:rsidR="00D80216">
        <w:t> </w:t>
      </w:r>
      <w:r w:rsidR="5A847A86">
        <w:t xml:space="preserve">nám umožněno vyřezávat </w:t>
      </w:r>
      <w:r w:rsidR="4C867E29">
        <w:t xml:space="preserve">vektorové obrazce do námi vybraného materiálu (papíru, </w:t>
      </w:r>
      <w:r w:rsidR="006C112C">
        <w:t>termofolie </w:t>
      </w:r>
      <w:r w:rsidR="4C867E29">
        <w:t>apod.)</w:t>
      </w:r>
      <w:r w:rsidR="5DB0A92B">
        <w:t>.</w:t>
      </w:r>
      <w:r w:rsidR="683D995E">
        <w:t xml:space="preserve"> Umožňuje vyřezávat složitou grafiku, avšak za cenu časové n</w:t>
      </w:r>
      <w:r w:rsidR="625B351C">
        <w:t>áročnosti a</w:t>
      </w:r>
      <w:r w:rsidR="00092645">
        <w:t> </w:t>
      </w:r>
      <w:r w:rsidR="625B351C">
        <w:t>problémem s</w:t>
      </w:r>
      <w:r w:rsidR="00D80216">
        <w:t> </w:t>
      </w:r>
      <w:r w:rsidR="625B351C">
        <w:t>velmi ostrými rohy, kdy není schopen úplně přesně vyříznout a</w:t>
      </w:r>
      <w:r w:rsidR="00092645">
        <w:t> </w:t>
      </w:r>
      <w:r w:rsidR="625B351C">
        <w:t>zanechá kousíček řezaného materiálu.</w:t>
      </w:r>
    </w:p>
    <w:p w14:paraId="65ED6530" w14:textId="5273A5B8" w:rsidR="000918A6" w:rsidRPr="000918A6" w:rsidRDefault="000918A6" w:rsidP="000918A6">
      <w:pPr>
        <w:pStyle w:val="Nadpis2"/>
      </w:pPr>
      <w:bookmarkStart w:id="7" w:name="_Toc1327117212"/>
      <w:r>
        <w:t>Grafický plotr</w:t>
      </w:r>
      <w:bookmarkEnd w:id="7"/>
    </w:p>
    <w:p w14:paraId="18C9AA54" w14:textId="20885899" w:rsidR="3D031BC4" w:rsidRDefault="3D031BC4" w:rsidP="12C32F9A">
      <w:r>
        <w:t>Pod tímto termínem jsou myšleny plottery, které určitým způsobem převádí počítačovou grafiku</w:t>
      </w:r>
      <w:r w:rsidR="00465051">
        <w:t xml:space="preserve"> na </w:t>
      </w:r>
      <w:r>
        <w:t>papír podobně jako tiskárna.</w:t>
      </w:r>
      <w:r w:rsidR="49D0488C">
        <w:t xml:space="preserve"> Existují tři typy. </w:t>
      </w:r>
    </w:p>
    <w:p w14:paraId="07AE4D50" w14:textId="4C702A17" w:rsidR="4963FB03" w:rsidRDefault="4963FB03" w:rsidP="12C32F9A">
      <w:pPr>
        <w:pStyle w:val="Nadpis3"/>
      </w:pPr>
      <w:bookmarkStart w:id="8" w:name="_Toc1704635493"/>
      <w:r>
        <w:t>Perový a</w:t>
      </w:r>
      <w:r w:rsidR="00092645">
        <w:t> </w:t>
      </w:r>
      <w:r>
        <w:t>tužkový plotr</w:t>
      </w:r>
      <w:bookmarkEnd w:id="8"/>
    </w:p>
    <w:p w14:paraId="147B9E46" w14:textId="598E8663" w:rsidR="4963FB03" w:rsidRDefault="4963FB03" w:rsidP="12C32F9A">
      <w:r>
        <w:t>Nejstarší a</w:t>
      </w:r>
      <w:r w:rsidR="00092645">
        <w:t> </w:t>
      </w:r>
      <w:r>
        <w:t>nejrozšířenější plotr je</w:t>
      </w:r>
      <w:r w:rsidR="00D80216">
        <w:t> </w:t>
      </w:r>
      <w:r>
        <w:t>perový plotr. Funkcí tohoto plotteru je</w:t>
      </w:r>
      <w:r w:rsidR="00D80216">
        <w:t> </w:t>
      </w:r>
      <w:r>
        <w:t>pohyb pera nad papírem, bez poškození, a</w:t>
      </w:r>
      <w:r w:rsidR="00092645">
        <w:t> </w:t>
      </w:r>
      <w:r>
        <w:t>nanášení grafiky s</w:t>
      </w:r>
      <w:r w:rsidR="00D80216">
        <w:t> </w:t>
      </w:r>
      <w:r>
        <w:t>možností změny per. Tužkový plotr</w:t>
      </w:r>
      <w:r w:rsidR="1106BEE1">
        <w:t>, stejně jako řezací plotr, je</w:t>
      </w:r>
      <w:r w:rsidR="00D80216">
        <w:t> </w:t>
      </w:r>
      <w:r w:rsidR="1106BEE1">
        <w:t>stejného principu jako perový plotr, akorát místo různých per</w:t>
      </w:r>
      <w:r w:rsidR="00D80216">
        <w:t> </w:t>
      </w:r>
      <w:r w:rsidR="1106BEE1">
        <w:t>se nachází ve výběru různé typy tužek</w:t>
      </w:r>
    </w:p>
    <w:p w14:paraId="5CDCBB44" w14:textId="40DC5F32" w:rsidR="4963FB03" w:rsidRDefault="4963FB03" w:rsidP="12C32F9A">
      <w:pPr>
        <w:pStyle w:val="Nadpis3"/>
      </w:pPr>
      <w:bookmarkStart w:id="9" w:name="_Toc1305515822"/>
      <w:r>
        <w:t>Inkoustový plotr</w:t>
      </w:r>
      <w:bookmarkEnd w:id="9"/>
    </w:p>
    <w:p w14:paraId="5B460BCC" w14:textId="360F6320" w:rsidR="12C32F9A" w:rsidRDefault="5F20CD5D" w:rsidP="00636E26">
      <w:r>
        <w:t>Inkoustové plotter</w:t>
      </w:r>
      <w:r w:rsidR="38C457AF">
        <w:t>y fungují podobně jako inkoustové tiskárny</w:t>
      </w:r>
      <w:r w:rsidR="5ED74794">
        <w:t>. Některé inkoustové plottery jsou schopny pracovat jako normální tiskárna. Fungují</w:t>
      </w:r>
      <w:r w:rsidR="00465051">
        <w:t xml:space="preserve"> na </w:t>
      </w:r>
      <w:r w:rsidR="5ED74794">
        <w:t>stejném principu jako klasické vekt</w:t>
      </w:r>
      <w:r w:rsidR="50D94B37">
        <w:t>o</w:t>
      </w:r>
      <w:r w:rsidR="5ED74794">
        <w:t>rové plottery, ale</w:t>
      </w:r>
      <w:r w:rsidR="00D80216">
        <w:t> </w:t>
      </w:r>
      <w:r w:rsidR="5ED74794">
        <w:t>jsou také schopny přená</w:t>
      </w:r>
      <w:r w:rsidR="4A72B4D3">
        <w:t>šet bitovou grafiku</w:t>
      </w:r>
      <w:r w:rsidR="6D9A8AD7">
        <w:t xml:space="preserve">. </w:t>
      </w:r>
      <w:r w:rsidR="3B738490">
        <w:t>Inkoustové plottery využívají barevné</w:t>
      </w:r>
      <w:r w:rsidR="010843CC">
        <w:t>ho</w:t>
      </w:r>
      <w:r w:rsidR="3B738490">
        <w:t xml:space="preserve"> spektra CMY a</w:t>
      </w:r>
      <w:r w:rsidR="00092645">
        <w:t> </w:t>
      </w:r>
      <w:r w:rsidR="3B738490">
        <w:t>CMYK, kdy lepší plottery jsou schopny dosáhnout spektra 256 barev.</w:t>
      </w:r>
      <w:r w:rsidR="270EF1CF">
        <w:t xml:space="preserve"> Jejich nevýhodou je</w:t>
      </w:r>
      <w:r w:rsidR="00D80216">
        <w:t> </w:t>
      </w:r>
      <w:r w:rsidR="270EF1CF">
        <w:t>nižší kvalita oproti perovým plotterům a</w:t>
      </w:r>
      <w:r w:rsidR="00092645">
        <w:t> </w:t>
      </w:r>
      <w:r w:rsidR="4AE8ADDB">
        <w:t>vyšší cena inkoustu. Jsou využívány</w:t>
      </w:r>
      <w:r w:rsidR="00465051">
        <w:t xml:space="preserve"> na </w:t>
      </w:r>
      <w:r w:rsidR="4AE8ADDB">
        <w:t>projekty s</w:t>
      </w:r>
      <w:r w:rsidR="00D80216">
        <w:t> </w:t>
      </w:r>
      <w:r w:rsidR="4AE8ADDB">
        <w:t>rozsáhlejší grafikou, jako</w:t>
      </w:r>
      <w:r w:rsidR="00597E1B">
        <w:t> </w:t>
      </w:r>
      <w:r w:rsidR="4AE8ADDB">
        <w:t>jsou například bil</w:t>
      </w:r>
      <w:r w:rsidR="180FC18C">
        <w:t>l</w:t>
      </w:r>
      <w:r w:rsidR="4AE8ADDB">
        <w:t>boardy a</w:t>
      </w:r>
      <w:r w:rsidR="00092645">
        <w:t> </w:t>
      </w:r>
      <w:r w:rsidR="4AE8ADDB">
        <w:t>plakáty</w:t>
      </w:r>
      <w:r w:rsidR="43A2FEDE">
        <w:t>.</w:t>
      </w:r>
    </w:p>
    <w:p w14:paraId="364E5449" w14:textId="53063B70" w:rsidR="5D466707" w:rsidRDefault="5D466707" w:rsidP="777EAF00">
      <w:pPr>
        <w:pStyle w:val="Nadpis1"/>
      </w:pPr>
      <w:bookmarkStart w:id="10" w:name="_Toc1684769681"/>
      <w:r>
        <w:lastRenderedPageBreak/>
        <w:t>Materiály</w:t>
      </w:r>
      <w:bookmarkEnd w:id="10"/>
    </w:p>
    <w:p w14:paraId="11FCCA87" w14:textId="3D01ECDB" w:rsidR="5D466707" w:rsidRDefault="5D466707" w:rsidP="777EAF00">
      <w:pPr>
        <w:pStyle w:val="Nadpis2"/>
      </w:pPr>
      <w:bookmarkStart w:id="11" w:name="_Toc1074601763"/>
      <w:r>
        <w:t>Lepící fólie</w:t>
      </w:r>
      <w:bookmarkEnd w:id="11"/>
    </w:p>
    <w:p w14:paraId="09AA0A7A" w14:textId="64DBA9B5" w:rsidR="00E561F3" w:rsidRPr="00E561F3" w:rsidRDefault="00763AB7" w:rsidP="00E561F3">
      <w:proofErr w:type="spellStart"/>
      <w:r>
        <w:t>Self</w:t>
      </w:r>
      <w:proofErr w:type="spellEnd"/>
      <w:r>
        <w:t xml:space="preserve"> </w:t>
      </w:r>
      <w:proofErr w:type="spellStart"/>
      <w:r>
        <w:t>Adhesive</w:t>
      </w:r>
      <w:proofErr w:type="spellEnd"/>
      <w:r w:rsidR="00173B81">
        <w:t xml:space="preserve"> vinyl</w:t>
      </w:r>
      <w:r w:rsidR="004F37BC">
        <w:t xml:space="preserve"> je</w:t>
      </w:r>
      <w:r w:rsidR="00D80216">
        <w:t> </w:t>
      </w:r>
      <w:r w:rsidR="004F37BC">
        <w:t>perfektní materiál</w:t>
      </w:r>
      <w:r w:rsidR="00B33A08">
        <w:t xml:space="preserve"> pro tvorbu vlastních samolepek. </w:t>
      </w:r>
      <w:r w:rsidR="002D72D7">
        <w:t>Tato fólie je</w:t>
      </w:r>
      <w:r w:rsidR="00597E1B">
        <w:t> </w:t>
      </w:r>
      <w:r w:rsidR="002D72D7">
        <w:t>vyráběna společnost</w:t>
      </w:r>
      <w:r w:rsidR="007F56B7">
        <w:t>í</w:t>
      </w:r>
      <w:r w:rsidR="002D72D7">
        <w:t xml:space="preserve"> </w:t>
      </w:r>
      <w:proofErr w:type="spellStart"/>
      <w:r w:rsidR="002D72D7">
        <w:t>Cricut</w:t>
      </w:r>
      <w:proofErr w:type="spellEnd"/>
      <w:r w:rsidR="002D72D7">
        <w:t>.</w:t>
      </w:r>
      <w:r w:rsidR="00043CBA">
        <w:t xml:space="preserve"> </w:t>
      </w:r>
      <w:r w:rsidR="006338BB">
        <w:t>Zde</w:t>
      </w:r>
      <w:r w:rsidR="00D80216">
        <w:t> </w:t>
      </w:r>
      <w:r w:rsidR="006338BB">
        <w:t>se nabízí možnost dvou způsobů tvorby, jedním je</w:t>
      </w:r>
      <w:r w:rsidR="004E2AB9">
        <w:t> vyřezání veškerých částí samolepky</w:t>
      </w:r>
      <w:r w:rsidR="004937DB">
        <w:t xml:space="preserve"> (pokud je</w:t>
      </w:r>
      <w:r w:rsidR="00D80216">
        <w:t> </w:t>
      </w:r>
      <w:r w:rsidR="004937DB">
        <w:t>samolepka vícebarevná) a</w:t>
      </w:r>
      <w:r w:rsidR="00092645">
        <w:t> </w:t>
      </w:r>
      <w:r w:rsidR="004937DB">
        <w:t>následné slepení nebo způsob natisknutí obrázku</w:t>
      </w:r>
      <w:r w:rsidR="00465051">
        <w:t xml:space="preserve"> na </w:t>
      </w:r>
      <w:r w:rsidR="00956523">
        <w:t>fólii</w:t>
      </w:r>
      <w:r w:rsidR="00465051">
        <w:t xml:space="preserve"> na </w:t>
      </w:r>
      <w:r w:rsidR="00956523">
        <w:t>tiskárně a</w:t>
      </w:r>
      <w:r w:rsidR="00092645">
        <w:t> </w:t>
      </w:r>
      <w:r w:rsidR="00956523">
        <w:t xml:space="preserve">následný vyřezání obrysu tzv. </w:t>
      </w:r>
      <w:proofErr w:type="spellStart"/>
      <w:r w:rsidR="00956523">
        <w:t>Print</w:t>
      </w:r>
      <w:proofErr w:type="spellEnd"/>
      <w:r w:rsidR="00956523">
        <w:t xml:space="preserve"> and </w:t>
      </w:r>
      <w:proofErr w:type="spellStart"/>
      <w:r w:rsidR="00956523">
        <w:t>cut</w:t>
      </w:r>
      <w:proofErr w:type="spellEnd"/>
      <w:r w:rsidR="00956523">
        <w:t>.</w:t>
      </w:r>
    </w:p>
    <w:p w14:paraId="176EFC1E" w14:textId="4D8C41C2" w:rsidR="5D466707" w:rsidRDefault="5D466707" w:rsidP="777EAF00">
      <w:pPr>
        <w:pStyle w:val="Nadpis2"/>
      </w:pPr>
      <w:bookmarkStart w:id="12" w:name="_Toc1276116005"/>
      <w:r>
        <w:t>Termof</w:t>
      </w:r>
      <w:r w:rsidR="005805BA">
        <w:t>o</w:t>
      </w:r>
      <w:r>
        <w:t>lie</w:t>
      </w:r>
      <w:bookmarkEnd w:id="12"/>
    </w:p>
    <w:p w14:paraId="0BA06648" w14:textId="63517DEF" w:rsidR="6F999258" w:rsidRDefault="6F999258" w:rsidP="6364B21F">
      <w:r>
        <w:t>Termo fólie od použitá</w:t>
      </w:r>
      <w:r w:rsidR="00410B93">
        <w:t xml:space="preserve"> v </w:t>
      </w:r>
      <w:r>
        <w:t>této práci je</w:t>
      </w:r>
      <w:r w:rsidR="00D80216">
        <w:t> </w:t>
      </w:r>
      <w:proofErr w:type="spellStart"/>
      <w:r>
        <w:t>Every</w:t>
      </w:r>
      <w:proofErr w:type="spellEnd"/>
      <w:r>
        <w:t xml:space="preserve"> </w:t>
      </w:r>
      <w:proofErr w:type="spellStart"/>
      <w:r>
        <w:t>Day</w:t>
      </w:r>
      <w:proofErr w:type="spellEnd"/>
      <w:r>
        <w:t xml:space="preserve"> Iron On od společnosti </w:t>
      </w:r>
      <w:proofErr w:type="spellStart"/>
      <w:r>
        <w:t>Cricut</w:t>
      </w:r>
      <w:proofErr w:type="spellEnd"/>
      <w:r>
        <w:t xml:space="preserve">. </w:t>
      </w:r>
      <w:r w:rsidR="4909A0AF">
        <w:t xml:space="preserve">Tato fólie má výhodu, že </w:t>
      </w:r>
      <w:r w:rsidR="51BA96B0">
        <w:t>když</w:t>
      </w:r>
      <w:r w:rsidR="00D80216">
        <w:t> </w:t>
      </w:r>
      <w:r w:rsidR="51BA96B0">
        <w:t>se nažehlí</w:t>
      </w:r>
      <w:r w:rsidR="00465051">
        <w:t xml:space="preserve"> na </w:t>
      </w:r>
      <w:r w:rsidR="51BA96B0">
        <w:t xml:space="preserve">oblečení, tak </w:t>
      </w:r>
      <w:proofErr w:type="gramStart"/>
      <w:r w:rsidR="51BA96B0">
        <w:t>vydrží</w:t>
      </w:r>
      <w:proofErr w:type="gramEnd"/>
      <w:r w:rsidR="51BA96B0">
        <w:t xml:space="preserve"> </w:t>
      </w:r>
      <w:r w:rsidR="410CDBBE">
        <w:t>mnoho vyprání bez</w:t>
      </w:r>
      <w:r w:rsidR="00EF0406">
        <w:t> </w:t>
      </w:r>
      <w:r w:rsidR="410CDBBE">
        <w:t>poškození. Proto je</w:t>
      </w:r>
      <w:r w:rsidR="00D80216">
        <w:t> </w:t>
      </w:r>
      <w:r w:rsidR="410CDBBE">
        <w:t>vhodná pro tuto práci, neboť je</w:t>
      </w:r>
      <w:r w:rsidR="00D80216">
        <w:t> </w:t>
      </w:r>
      <w:r w:rsidR="410CDBBE">
        <w:t>využitá</w:t>
      </w:r>
      <w:r w:rsidR="00465051">
        <w:t xml:space="preserve"> na </w:t>
      </w:r>
      <w:r w:rsidR="410CDBBE">
        <w:t>tvorbu památečních triček, které mají připomenout</w:t>
      </w:r>
      <w:r w:rsidR="7E0226D3">
        <w:t xml:space="preserve"> žákům jejich roky</w:t>
      </w:r>
      <w:r w:rsidR="00465051">
        <w:t xml:space="preserve"> na </w:t>
      </w:r>
      <w:r w:rsidR="7E0226D3">
        <w:t>střední škole.</w:t>
      </w:r>
    </w:p>
    <w:p w14:paraId="41B30441" w14:textId="13493518" w:rsidR="5D466707" w:rsidRDefault="5D466707" w:rsidP="777EAF00">
      <w:pPr>
        <w:pStyle w:val="Nadpis2"/>
      </w:pPr>
      <w:bookmarkStart w:id="13" w:name="_Toc2128256180"/>
      <w:r>
        <w:t>Dřevěná překližka</w:t>
      </w:r>
      <w:bookmarkEnd w:id="13"/>
    </w:p>
    <w:p w14:paraId="5A20ED7F" w14:textId="0BA20809" w:rsidR="3D5D30B7" w:rsidRDefault="3D5D30B7" w:rsidP="6364B21F">
      <w:r>
        <w:t>V této práci byl</w:t>
      </w:r>
      <w:r w:rsidR="00F1624C">
        <w:t>y</w:t>
      </w:r>
      <w:r>
        <w:t xml:space="preserve"> použit</w:t>
      </w:r>
      <w:r w:rsidR="00F1624C">
        <w:t>y</w:t>
      </w:r>
      <w:r>
        <w:t xml:space="preserve"> </w:t>
      </w:r>
      <w:r w:rsidR="00F1624C">
        <w:t>2</w:t>
      </w:r>
      <w:r>
        <w:t xml:space="preserve"> typ</w:t>
      </w:r>
      <w:r w:rsidR="00F1624C">
        <w:t>y</w:t>
      </w:r>
      <w:r>
        <w:t xml:space="preserve"> překližek. </w:t>
      </w:r>
      <w:r w:rsidR="004C703F">
        <w:t xml:space="preserve">Nejvyužívanější typ překližky byla </w:t>
      </w:r>
      <w:r w:rsidR="00787E80">
        <w:t>topolová</w:t>
      </w:r>
      <w:r w:rsidR="004C703F">
        <w:t xml:space="preserve"> p</w:t>
      </w:r>
      <w:r w:rsidR="00493510">
        <w:t>řekližka o</w:t>
      </w:r>
      <w:r w:rsidR="00D80216">
        <w:t> </w:t>
      </w:r>
      <w:r w:rsidR="00493510">
        <w:t xml:space="preserve">tloušťce </w:t>
      </w:r>
      <w:r w:rsidR="0098243E">
        <w:t>3</w:t>
      </w:r>
      <w:r w:rsidR="00493510">
        <w:t xml:space="preserve"> mm. </w:t>
      </w:r>
      <w:r w:rsidR="003A77E2">
        <w:t xml:space="preserve">Tento typ překližky byl hodně využíván kvůli světlé barvě </w:t>
      </w:r>
      <w:r w:rsidR="00CA64F9">
        <w:t>a</w:t>
      </w:r>
      <w:r w:rsidR="00092645">
        <w:t> </w:t>
      </w:r>
      <w:r w:rsidR="00CA64F9">
        <w:t>také kvůli</w:t>
      </w:r>
      <w:r w:rsidR="00696853">
        <w:t xml:space="preserve"> velkému množství</w:t>
      </w:r>
      <w:r w:rsidR="00410B93">
        <w:t xml:space="preserve"> v </w:t>
      </w:r>
      <w:r w:rsidR="00696853">
        <w:t>učebně B210.</w:t>
      </w:r>
      <w:r w:rsidR="00863700">
        <w:t xml:space="preserve"> Druhým využitým typem překližky </w:t>
      </w:r>
      <w:r w:rsidR="00837700">
        <w:t>byl H</w:t>
      </w:r>
      <w:r w:rsidR="00D95C20">
        <w:t>D</w:t>
      </w:r>
      <w:r w:rsidR="009B268B">
        <w:t>F</w:t>
      </w:r>
      <w:r w:rsidR="00837700">
        <w:t>. Tento typ překližky</w:t>
      </w:r>
      <w:r w:rsidR="00D05316">
        <w:t>, který je</w:t>
      </w:r>
      <w:r w:rsidR="002F15F5">
        <w:t> </w:t>
      </w:r>
      <w:r w:rsidR="00D05316">
        <w:t>tlustý</w:t>
      </w:r>
      <w:r w:rsidR="002F15F5">
        <w:t xml:space="preserve"> 3 mm,</w:t>
      </w:r>
      <w:r w:rsidR="00837700">
        <w:t xml:space="preserve"> je</w:t>
      </w:r>
      <w:r w:rsidR="00D80216">
        <w:t> </w:t>
      </w:r>
      <w:r w:rsidR="00837700">
        <w:t>speciální</w:t>
      </w:r>
      <w:r w:rsidR="003565F1">
        <w:t xml:space="preserve"> tím, že</w:t>
      </w:r>
      <w:r w:rsidR="00D80216">
        <w:t> </w:t>
      </w:r>
      <w:r w:rsidR="003565F1">
        <w:t>se jedná o</w:t>
      </w:r>
      <w:r w:rsidR="00D80216">
        <w:t> </w:t>
      </w:r>
      <w:r w:rsidR="003565F1">
        <w:t>dřevěnou desku</w:t>
      </w:r>
      <w:r w:rsidR="00465051">
        <w:t xml:space="preserve"> na </w:t>
      </w:r>
      <w:r w:rsidR="003565F1">
        <w:t>stlačeném papíru. Vzhled této překližky je</w:t>
      </w:r>
      <w:r w:rsidR="00D80216">
        <w:t> </w:t>
      </w:r>
      <w:r w:rsidR="003565F1">
        <w:t xml:space="preserve">nevýhodou pro výrobky, </w:t>
      </w:r>
      <w:r w:rsidR="009B35B7">
        <w:t>u kterých jsou viditelné všechny strany</w:t>
      </w:r>
      <w:r w:rsidR="004B2801">
        <w:t xml:space="preserve"> překližky. Proto byla tato překližka využitá jen pro jeden výrobek. Výhodou je</w:t>
      </w:r>
      <w:r w:rsidR="00D80216">
        <w:t> </w:t>
      </w:r>
      <w:r w:rsidR="004B2801">
        <w:t xml:space="preserve">však </w:t>
      </w:r>
      <w:r w:rsidR="002B7AEB">
        <w:t>dřevěná část, která umožňuje vytvářet barevné rozdíly</w:t>
      </w:r>
      <w:r w:rsidR="00410B93">
        <w:t xml:space="preserve"> v </w:t>
      </w:r>
      <w:r w:rsidR="002B7AEB">
        <w:t>gravuře</w:t>
      </w:r>
      <w:r w:rsidR="00385B4C">
        <w:t xml:space="preserve"> pomocí různých nastavení laseru.</w:t>
      </w:r>
    </w:p>
    <w:p w14:paraId="5AA3F5CF" w14:textId="2732DD74" w:rsidR="5D466707" w:rsidRDefault="5D466707" w:rsidP="777EAF00">
      <w:pPr>
        <w:pStyle w:val="Nadpis2"/>
      </w:pPr>
      <w:bookmarkStart w:id="14" w:name="_Toc1026410612"/>
      <w:r>
        <w:t>Skleněná destička</w:t>
      </w:r>
      <w:bookmarkEnd w:id="14"/>
    </w:p>
    <w:p w14:paraId="642B6A76" w14:textId="5CD1AB7C" w:rsidR="2B49828B" w:rsidRDefault="2B49828B" w:rsidP="0EB93F12">
      <w:r>
        <w:t>Skleněná destička byla vyřezána z</w:t>
      </w:r>
      <w:r w:rsidR="00D80216">
        <w:t> </w:t>
      </w:r>
      <w:r>
        <w:t>normální skleněné tabule</w:t>
      </w:r>
      <w:r w:rsidR="00465051">
        <w:t xml:space="preserve"> na </w:t>
      </w:r>
      <w:r>
        <w:t>okna. Sklo je</w:t>
      </w:r>
      <w:r w:rsidR="00597E1B">
        <w:t> </w:t>
      </w:r>
      <w:r>
        <w:t>kalené s</w:t>
      </w:r>
      <w:r w:rsidR="00D80216">
        <w:t> </w:t>
      </w:r>
      <w:r>
        <w:t>b</w:t>
      </w:r>
      <w:r w:rsidR="31B018EF">
        <w:t>roušenými okraji, pro jemnost hran. Skleněná destička byla vyrobena ve</w:t>
      </w:r>
      <w:r w:rsidR="00597E1B">
        <w:t> </w:t>
      </w:r>
      <w:r w:rsidR="31B018EF">
        <w:t>Sklenářství u Mostu nacházející</w:t>
      </w:r>
      <w:r w:rsidR="00D80216">
        <w:t> </w:t>
      </w:r>
      <w:r w:rsidR="3CF7DFAF">
        <w:t>se u řeky Nisa ve čtvrti Růžodol 1.</w:t>
      </w:r>
    </w:p>
    <w:p w14:paraId="0B98EBC1" w14:textId="29232D72" w:rsidR="251AE103" w:rsidRDefault="5D466707" w:rsidP="0EB93F12">
      <w:pPr>
        <w:pStyle w:val="Nadpis2"/>
      </w:pPr>
      <w:bookmarkStart w:id="15" w:name="_Toc1300495877"/>
      <w:r>
        <w:lastRenderedPageBreak/>
        <w:t>Korek</w:t>
      </w:r>
      <w:bookmarkEnd w:id="15"/>
    </w:p>
    <w:p w14:paraId="487B159D" w14:textId="06D91226" w:rsidR="09D4A118" w:rsidRDefault="09D4A118" w:rsidP="0EB93F12">
      <w:r>
        <w:t>Pro vyrábění bylo využito korkové prostírání, kvůli přístupnosti a</w:t>
      </w:r>
      <w:r w:rsidR="00092645">
        <w:t> </w:t>
      </w:r>
      <w:r>
        <w:t xml:space="preserve">nižší ceně oproti </w:t>
      </w:r>
      <w:r w:rsidR="1E9CF1B0">
        <w:t>korkovým podkladům prodávaným</w:t>
      </w:r>
      <w:r w:rsidR="00410B93">
        <w:t xml:space="preserve"> v </w:t>
      </w:r>
      <w:r w:rsidR="1E9CF1B0">
        <w:t>obchodech s</w:t>
      </w:r>
      <w:r w:rsidR="00D80216">
        <w:t> </w:t>
      </w:r>
      <w:r w:rsidR="1E9CF1B0">
        <w:t>materiály pro opravu a</w:t>
      </w:r>
      <w:r w:rsidR="00092645">
        <w:t> </w:t>
      </w:r>
      <w:r w:rsidR="1E9CF1B0">
        <w:t>ozdobu domácností. Zakoupené korkové prostírání je</w:t>
      </w:r>
      <w:r w:rsidR="00410B93">
        <w:t xml:space="preserve"> v </w:t>
      </w:r>
      <w:r w:rsidR="1E9CF1B0">
        <w:t xml:space="preserve">balení po 6 kusů </w:t>
      </w:r>
      <w:r w:rsidR="6F6D35C9">
        <w:t>s</w:t>
      </w:r>
      <w:r w:rsidR="00D80216">
        <w:t> </w:t>
      </w:r>
      <w:r w:rsidR="6F6D35C9">
        <w:t>velikost</w:t>
      </w:r>
      <w:r w:rsidR="00690D86">
        <w:t>í</w:t>
      </w:r>
      <w:r w:rsidR="6F6D35C9">
        <w:t xml:space="preserve"> jednoho prostírání </w:t>
      </w:r>
      <w:r w:rsidR="00105B6C">
        <w:t>94</w:t>
      </w:r>
      <w:r w:rsidR="6F6D35C9">
        <w:t>*</w:t>
      </w:r>
      <w:r w:rsidR="00105B6C">
        <w:t>94</w:t>
      </w:r>
      <w:r w:rsidR="6F6D35C9">
        <w:t>*</w:t>
      </w:r>
      <w:r w:rsidR="00FA3CC8">
        <w:t>3,</w:t>
      </w:r>
      <w:r w:rsidR="00D80216">
        <w:t>5 </w:t>
      </w:r>
      <w:r w:rsidR="00FA3CC8">
        <w:t>4 </w:t>
      </w:r>
      <w:r w:rsidR="6F6D35C9">
        <w:t>mm. Dalším faktorem výběru tohoto prostírání byla tlouš</w:t>
      </w:r>
      <w:r w:rsidR="48DD4420">
        <w:t>ť</w:t>
      </w:r>
      <w:r w:rsidR="6F6D35C9">
        <w:t>ka</w:t>
      </w:r>
      <w:r w:rsidR="1E68E5EF">
        <w:t>, neboť</w:t>
      </w:r>
      <w:r w:rsidR="00D80216">
        <w:t xml:space="preserve"> </w:t>
      </w:r>
      <w:r w:rsidR="1E68E5EF">
        <w:t>je</w:t>
      </w:r>
      <w:r w:rsidR="00D80216">
        <w:t> </w:t>
      </w:r>
      <w:r w:rsidR="1E68E5EF">
        <w:t>nutné brát ohled</w:t>
      </w:r>
      <w:r w:rsidR="00465051">
        <w:t xml:space="preserve"> na </w:t>
      </w:r>
      <w:r w:rsidR="1E68E5EF">
        <w:t>sílu laseru a</w:t>
      </w:r>
      <w:r w:rsidR="00092645">
        <w:t> </w:t>
      </w:r>
      <w:r w:rsidR="1E68E5EF">
        <w:t xml:space="preserve">také vzhled, neboť </w:t>
      </w:r>
      <w:proofErr w:type="spellStart"/>
      <w:r w:rsidR="1E68E5EF">
        <w:t>podtácek</w:t>
      </w:r>
      <w:proofErr w:type="spellEnd"/>
      <w:r w:rsidR="1E68E5EF">
        <w:t xml:space="preserve"> tlustý jeden centimetr by</w:t>
      </w:r>
      <w:r w:rsidR="00385B4C">
        <w:t> </w:t>
      </w:r>
      <w:r w:rsidR="1E68E5EF">
        <w:t xml:space="preserve">nesloužil jako </w:t>
      </w:r>
      <w:proofErr w:type="spellStart"/>
      <w:r w:rsidR="1E68E5EF">
        <w:t>podtácek</w:t>
      </w:r>
      <w:proofErr w:type="spellEnd"/>
      <w:r w:rsidR="1E68E5EF">
        <w:t xml:space="preserve"> </w:t>
      </w:r>
      <w:r w:rsidR="1BE6BC13">
        <w:t>tlustý pár milimetrů.</w:t>
      </w:r>
    </w:p>
    <w:p w14:paraId="3C92A078" w14:textId="5C0F2285" w:rsidR="5D466707" w:rsidRDefault="5D466707" w:rsidP="777EAF00">
      <w:pPr>
        <w:pStyle w:val="Nadpis2"/>
      </w:pPr>
      <w:bookmarkStart w:id="16" w:name="_Toc1930839266"/>
      <w:r>
        <w:t>Plast</w:t>
      </w:r>
      <w:bookmarkEnd w:id="16"/>
    </w:p>
    <w:p w14:paraId="67A5D333" w14:textId="0479FCFE" w:rsidR="00456C4F" w:rsidRPr="00456C4F" w:rsidRDefault="00A42214" w:rsidP="003A7CCF">
      <w:r>
        <w:t>Plastový filament je</w:t>
      </w:r>
      <w:r w:rsidR="00410B93">
        <w:t xml:space="preserve"> v </w:t>
      </w:r>
      <w:r>
        <w:t>této práci vyu</w:t>
      </w:r>
      <w:r w:rsidR="0005685A">
        <w:t>žit jako podstava pro skleněnou destičku. Filament je využíván</w:t>
      </w:r>
      <w:r w:rsidR="00410B93">
        <w:t xml:space="preserve"> v </w:t>
      </w:r>
      <w:r w:rsidR="0005685A">
        <w:t>tisku</w:t>
      </w:r>
      <w:r w:rsidR="00465051">
        <w:t xml:space="preserve"> na </w:t>
      </w:r>
      <w:r w:rsidR="0005685A">
        <w:t>3D tiskárnách</w:t>
      </w:r>
      <w:r w:rsidR="00520462">
        <w:t xml:space="preserve">, neboť je to jedna z nejdostupnějších </w:t>
      </w:r>
      <w:r w:rsidR="0076373B">
        <w:t>možností</w:t>
      </w:r>
      <w:r w:rsidR="00465051">
        <w:t xml:space="preserve"> na </w:t>
      </w:r>
      <w:r w:rsidR="0076373B">
        <w:t>trhu</w:t>
      </w:r>
      <w:r w:rsidR="00F80F55">
        <w:t>.</w:t>
      </w:r>
      <w:r w:rsidR="009E3203">
        <w:t xml:space="preserve"> </w:t>
      </w:r>
      <w:r w:rsidR="00E74E63">
        <w:t xml:space="preserve">Jako nejvhodnější byl využit filament </w:t>
      </w:r>
      <w:proofErr w:type="spellStart"/>
      <w:r w:rsidR="00E74E63" w:rsidRPr="00E74E63">
        <w:t>ecoPLA</w:t>
      </w:r>
      <w:proofErr w:type="spellEnd"/>
      <w:r w:rsidR="00E74E63" w:rsidRPr="00E74E63">
        <w:t xml:space="preserve"> </w:t>
      </w:r>
      <w:proofErr w:type="spellStart"/>
      <w:r w:rsidR="00E74E63" w:rsidRPr="00E74E63">
        <w:t>Dark</w:t>
      </w:r>
      <w:proofErr w:type="spellEnd"/>
      <w:r w:rsidR="00E74E63" w:rsidRPr="00E74E63">
        <w:t xml:space="preserve"> </w:t>
      </w:r>
      <w:proofErr w:type="spellStart"/>
      <w:r w:rsidR="00E74E63" w:rsidRPr="00E74E63">
        <w:t>Grey</w:t>
      </w:r>
      <w:proofErr w:type="spellEnd"/>
      <w:r w:rsidR="00E74E63">
        <w:t xml:space="preserve"> zakoupen školou </w:t>
      </w:r>
      <w:r w:rsidR="000B29CE">
        <w:t>z e-shopu</w:t>
      </w:r>
      <w:r w:rsidR="003260D6">
        <w:t xml:space="preserve"> 3D</w:t>
      </w:r>
      <w:r w:rsidR="006B43E6">
        <w:t>JAKE.</w:t>
      </w:r>
      <w:sdt>
        <w:sdtPr>
          <w:id w:val="1400715258"/>
          <w:citation/>
        </w:sdtPr>
        <w:sdtContent>
          <w:r w:rsidR="00EE3D73">
            <w:fldChar w:fldCharType="begin"/>
          </w:r>
          <w:r w:rsidR="00EE3D73">
            <w:instrText xml:space="preserve"> CITATION 3DJ23 \l 1029 </w:instrText>
          </w:r>
          <w:r w:rsidR="00EE3D73">
            <w:fldChar w:fldCharType="separate"/>
          </w:r>
          <w:r w:rsidR="00EE3D73">
            <w:rPr>
              <w:noProof/>
            </w:rPr>
            <w:t xml:space="preserve"> (1)</w:t>
          </w:r>
          <w:r w:rsidR="00EE3D73">
            <w:fldChar w:fldCharType="end"/>
          </w:r>
        </w:sdtContent>
      </w:sdt>
    </w:p>
    <w:p w14:paraId="62605FBB" w14:textId="31456554" w:rsidR="00092E94" w:rsidRDefault="00092E94" w:rsidP="00092E94">
      <w:pPr>
        <w:pStyle w:val="Nadpis1"/>
      </w:pPr>
      <w:bookmarkStart w:id="17" w:name="_Toc1411210901"/>
      <w:r>
        <w:lastRenderedPageBreak/>
        <w:t xml:space="preserve">Programy </w:t>
      </w:r>
      <w:r w:rsidR="37EE3FB6">
        <w:t>a</w:t>
      </w:r>
      <w:r w:rsidR="00092645">
        <w:t> </w:t>
      </w:r>
      <w:r w:rsidR="37EE3FB6">
        <w:t xml:space="preserve">přístroje </w:t>
      </w:r>
      <w:r>
        <w:t>pro tvorbu</w:t>
      </w:r>
      <w:bookmarkEnd w:id="17"/>
    </w:p>
    <w:p w14:paraId="7A823F7F" w14:textId="0ABD35B7" w:rsidR="5C970AFF" w:rsidRDefault="5C970AFF" w:rsidP="12C32F9A">
      <w:r>
        <w:t xml:space="preserve">V </w:t>
      </w:r>
      <w:proofErr w:type="spellStart"/>
      <w:r w:rsidR="00994E43">
        <w:t>odboorná</w:t>
      </w:r>
      <w:proofErr w:type="spellEnd"/>
      <w:r>
        <w:t xml:space="preserve"> práci bylo využito několik programů, které pomáhaly vytvořit vektorovou grafiku a</w:t>
      </w:r>
      <w:r w:rsidR="00092645">
        <w:t> </w:t>
      </w:r>
      <w:r>
        <w:t xml:space="preserve">jejich následné převedení programy </w:t>
      </w:r>
      <w:r w:rsidR="00F6218F">
        <w:t xml:space="preserve">do </w:t>
      </w:r>
      <w:r>
        <w:t>strojů pro jejich realizaci.</w:t>
      </w:r>
    </w:p>
    <w:p w14:paraId="4D3193FB" w14:textId="6E92DCFA" w:rsidR="00092E94" w:rsidRDefault="00092E94" w:rsidP="00092E94">
      <w:pPr>
        <w:pStyle w:val="Nadpis2"/>
      </w:pPr>
      <w:bookmarkStart w:id="18" w:name="_Toc547353182"/>
      <w:proofErr w:type="spellStart"/>
      <w:r>
        <w:t>Inkscape</w:t>
      </w:r>
      <w:bookmarkEnd w:id="18"/>
      <w:proofErr w:type="spellEnd"/>
    </w:p>
    <w:p w14:paraId="55FB46E0" w14:textId="16A6ED56" w:rsidR="26DAA7C7" w:rsidRDefault="4BF623A3" w:rsidP="6364B21F">
      <w:pPr>
        <w:rPr>
          <w:rFonts w:ascii="Cambria" w:eastAsia="Cambria" w:hAnsi="Cambria" w:cs="Cambria"/>
        </w:rPr>
      </w:pPr>
      <w:r w:rsidRPr="6364B21F">
        <w:rPr>
          <w:rFonts w:ascii="Cambria" w:eastAsia="Cambria" w:hAnsi="Cambria" w:cs="Cambria"/>
        </w:rPr>
        <w:t>Volně dostupný program</w:t>
      </w:r>
      <w:r w:rsidR="00465051">
        <w:rPr>
          <w:rFonts w:ascii="Cambria" w:eastAsia="Cambria" w:hAnsi="Cambria" w:cs="Cambria"/>
        </w:rPr>
        <w:t xml:space="preserve"> na </w:t>
      </w:r>
      <w:r w:rsidRPr="6364B21F">
        <w:rPr>
          <w:rFonts w:ascii="Cambria" w:eastAsia="Cambria" w:hAnsi="Cambria" w:cs="Cambria"/>
        </w:rPr>
        <w:t>tvorbu vektorové grafiky, umožňující uživateli tvořit a</w:t>
      </w:r>
      <w:r w:rsidR="00092645">
        <w:rPr>
          <w:rFonts w:ascii="Cambria" w:eastAsia="Cambria" w:hAnsi="Cambria" w:cs="Cambria"/>
        </w:rPr>
        <w:t> </w:t>
      </w:r>
      <w:r w:rsidRPr="6364B21F">
        <w:rPr>
          <w:rFonts w:ascii="Cambria" w:eastAsia="Cambria" w:hAnsi="Cambria" w:cs="Cambria"/>
        </w:rPr>
        <w:t xml:space="preserve">upravovat jím vytvořenou grafiku. Program nabízí několik základních funkcí, které jdou pak upravovat. </w:t>
      </w:r>
      <w:r w:rsidR="2D65937E" w:rsidRPr="6364B21F">
        <w:rPr>
          <w:rFonts w:ascii="Cambria" w:eastAsia="Cambria" w:hAnsi="Cambria" w:cs="Cambria"/>
        </w:rPr>
        <w:t>Program byl vydán</w:t>
      </w:r>
      <w:r w:rsidR="00410B93">
        <w:rPr>
          <w:rFonts w:ascii="Cambria" w:eastAsia="Cambria" w:hAnsi="Cambria" w:cs="Cambria"/>
        </w:rPr>
        <w:t xml:space="preserve"> v </w:t>
      </w:r>
      <w:r w:rsidR="2D65937E" w:rsidRPr="6364B21F">
        <w:rPr>
          <w:rFonts w:ascii="Cambria" w:eastAsia="Cambria" w:hAnsi="Cambria" w:cs="Cambria"/>
        </w:rPr>
        <w:t>roce 2003 a</w:t>
      </w:r>
      <w:r w:rsidR="00092645">
        <w:rPr>
          <w:rFonts w:ascii="Cambria" w:eastAsia="Cambria" w:hAnsi="Cambria" w:cs="Cambria"/>
        </w:rPr>
        <w:t> </w:t>
      </w:r>
      <w:r w:rsidR="2D65937E" w:rsidRPr="6364B21F">
        <w:rPr>
          <w:rFonts w:ascii="Cambria" w:eastAsia="Cambria" w:hAnsi="Cambria" w:cs="Cambria"/>
        </w:rPr>
        <w:t>od té doby prošel několika zm</w:t>
      </w:r>
      <w:r w:rsidR="595AE7A5" w:rsidRPr="6364B21F">
        <w:rPr>
          <w:rFonts w:ascii="Cambria" w:eastAsia="Cambria" w:hAnsi="Cambria" w:cs="Cambria"/>
        </w:rPr>
        <w:t>ěnami. Krátce po vydání přešel program z</w:t>
      </w:r>
      <w:r w:rsidR="00D80216">
        <w:rPr>
          <w:rFonts w:ascii="Cambria" w:eastAsia="Cambria" w:hAnsi="Cambria" w:cs="Cambria"/>
        </w:rPr>
        <w:t> </w:t>
      </w:r>
      <w:r w:rsidR="595AE7A5" w:rsidRPr="6364B21F">
        <w:rPr>
          <w:rFonts w:ascii="Cambria" w:eastAsia="Cambria" w:hAnsi="Cambria" w:cs="Cambria"/>
        </w:rPr>
        <w:t>jazyku C</w:t>
      </w:r>
      <w:r w:rsidR="00465051">
        <w:rPr>
          <w:rFonts w:ascii="Cambria" w:eastAsia="Cambria" w:hAnsi="Cambria" w:cs="Cambria"/>
        </w:rPr>
        <w:t xml:space="preserve"> na </w:t>
      </w:r>
      <w:r w:rsidR="595AE7A5" w:rsidRPr="6364B21F">
        <w:rPr>
          <w:rFonts w:ascii="Cambria" w:eastAsia="Cambria" w:hAnsi="Cambria" w:cs="Cambria"/>
        </w:rPr>
        <w:t xml:space="preserve">C++, přivlastnil si GIMP </w:t>
      </w:r>
      <w:proofErr w:type="spellStart"/>
      <w:r w:rsidR="0BB6D231" w:rsidRPr="6364B21F">
        <w:rPr>
          <w:rFonts w:ascii="Cambria" w:eastAsia="Cambria" w:hAnsi="Cambria" w:cs="Cambria"/>
        </w:rPr>
        <w:t>Toolkit</w:t>
      </w:r>
      <w:proofErr w:type="spellEnd"/>
      <w:r w:rsidR="0BB6D231" w:rsidRPr="6364B21F">
        <w:rPr>
          <w:rFonts w:ascii="Cambria" w:eastAsia="Cambria" w:hAnsi="Cambria" w:cs="Cambria"/>
        </w:rPr>
        <w:t xml:space="preserve">, </w:t>
      </w:r>
      <w:r w:rsidR="1E66633B" w:rsidRPr="6364B21F">
        <w:rPr>
          <w:rFonts w:ascii="Cambria" w:eastAsia="Cambria" w:hAnsi="Cambria" w:cs="Cambria"/>
        </w:rPr>
        <w:t>a</w:t>
      </w:r>
      <w:r w:rsidR="00597E1B">
        <w:rPr>
          <w:rFonts w:ascii="Cambria" w:eastAsia="Cambria" w:hAnsi="Cambria" w:cs="Cambria"/>
        </w:rPr>
        <w:t> </w:t>
      </w:r>
      <w:r w:rsidR="1E66633B" w:rsidRPr="6364B21F">
        <w:rPr>
          <w:rFonts w:ascii="Cambria" w:eastAsia="Cambria" w:hAnsi="Cambria" w:cs="Cambria"/>
        </w:rPr>
        <w:t>zaimplementoval standard SVG (</w:t>
      </w:r>
      <w:proofErr w:type="spellStart"/>
      <w:r w:rsidR="1E66633B" w:rsidRPr="6364B21F">
        <w:rPr>
          <w:rFonts w:ascii="Cambria" w:eastAsia="Cambria" w:hAnsi="Cambria" w:cs="Cambria"/>
        </w:rPr>
        <w:t>Scalable</w:t>
      </w:r>
      <w:proofErr w:type="spellEnd"/>
      <w:r w:rsidR="1E66633B" w:rsidRPr="6364B21F">
        <w:rPr>
          <w:rFonts w:ascii="Cambria" w:eastAsia="Cambria" w:hAnsi="Cambria" w:cs="Cambria"/>
        </w:rPr>
        <w:t xml:space="preserve"> </w:t>
      </w:r>
      <w:proofErr w:type="spellStart"/>
      <w:r w:rsidR="1E66633B" w:rsidRPr="6364B21F">
        <w:rPr>
          <w:rFonts w:ascii="Cambria" w:eastAsia="Cambria" w:hAnsi="Cambria" w:cs="Cambria"/>
        </w:rPr>
        <w:t>Vector</w:t>
      </w:r>
      <w:proofErr w:type="spellEnd"/>
      <w:r w:rsidR="1E66633B" w:rsidRPr="6364B21F">
        <w:rPr>
          <w:rFonts w:ascii="Cambria" w:eastAsia="Cambria" w:hAnsi="Cambria" w:cs="Cambria"/>
        </w:rPr>
        <w:t xml:space="preserve"> </w:t>
      </w:r>
      <w:proofErr w:type="spellStart"/>
      <w:r w:rsidR="1E66633B" w:rsidRPr="6364B21F">
        <w:rPr>
          <w:rFonts w:ascii="Cambria" w:eastAsia="Cambria" w:hAnsi="Cambria" w:cs="Cambria"/>
        </w:rPr>
        <w:t>Graphic</w:t>
      </w:r>
      <w:proofErr w:type="spellEnd"/>
      <w:r w:rsidR="1E66633B" w:rsidRPr="6364B21F">
        <w:rPr>
          <w:rFonts w:ascii="Cambria" w:eastAsia="Cambria" w:hAnsi="Cambria" w:cs="Cambria"/>
        </w:rPr>
        <w:t>).</w:t>
      </w:r>
      <w:r w:rsidR="00410B93">
        <w:rPr>
          <w:rFonts w:ascii="Cambria" w:eastAsia="Cambria" w:hAnsi="Cambria" w:cs="Cambria"/>
        </w:rPr>
        <w:t xml:space="preserve"> v </w:t>
      </w:r>
      <w:r w:rsidR="551C7F84" w:rsidRPr="6364B21F">
        <w:rPr>
          <w:rFonts w:ascii="Cambria" w:eastAsia="Cambria" w:hAnsi="Cambria" w:cs="Cambria"/>
        </w:rPr>
        <w:t>práci nejvíce využívaný program a</w:t>
      </w:r>
      <w:r w:rsidR="00092645">
        <w:rPr>
          <w:rFonts w:ascii="Cambria" w:eastAsia="Cambria" w:hAnsi="Cambria" w:cs="Cambria"/>
        </w:rPr>
        <w:t> </w:t>
      </w:r>
      <w:r w:rsidR="551C7F84" w:rsidRPr="6364B21F">
        <w:rPr>
          <w:rFonts w:ascii="Cambria" w:eastAsia="Cambria" w:hAnsi="Cambria" w:cs="Cambria"/>
        </w:rPr>
        <w:t xml:space="preserve">hlavní stavební pilíř veškeré grafiky. </w:t>
      </w:r>
      <w:r w:rsidR="6422E025" w:rsidRPr="6364B21F">
        <w:rPr>
          <w:rFonts w:ascii="Cambria" w:eastAsia="Cambria" w:hAnsi="Cambria" w:cs="Cambria"/>
        </w:rPr>
        <w:t>Jak bylo napsáno, nabízí několik základních funkcí. Přes tyto funkce si člověk může vytvořit základní obrazce, které následně může upravovat do více složitých</w:t>
      </w:r>
      <w:r w:rsidR="5218C958" w:rsidRPr="6364B21F">
        <w:rPr>
          <w:rFonts w:ascii="Cambria" w:eastAsia="Cambria" w:hAnsi="Cambria" w:cs="Cambria"/>
        </w:rPr>
        <w:t xml:space="preserve"> grafických obrazců. Tyto </w:t>
      </w:r>
      <w:r w:rsidR="00D961A6" w:rsidRPr="6364B21F">
        <w:rPr>
          <w:rFonts w:ascii="Cambria" w:eastAsia="Cambria" w:hAnsi="Cambria" w:cs="Cambria"/>
        </w:rPr>
        <w:t>možnosti</w:t>
      </w:r>
      <w:r w:rsidR="5218C958" w:rsidRPr="6364B21F">
        <w:rPr>
          <w:rFonts w:ascii="Cambria" w:eastAsia="Cambria" w:hAnsi="Cambria" w:cs="Cambria"/>
        </w:rPr>
        <w:t xml:space="preserve"> jsou vidět dále</w:t>
      </w:r>
      <w:r w:rsidR="00410B93">
        <w:rPr>
          <w:rFonts w:ascii="Cambria" w:eastAsia="Cambria" w:hAnsi="Cambria" w:cs="Cambria"/>
        </w:rPr>
        <w:t xml:space="preserve"> v </w:t>
      </w:r>
      <w:r w:rsidR="5218C958" w:rsidRPr="6364B21F">
        <w:rPr>
          <w:rFonts w:ascii="Cambria" w:eastAsia="Cambria" w:hAnsi="Cambria" w:cs="Cambria"/>
        </w:rPr>
        <w:t>práci. Grafika přiložená k</w:t>
      </w:r>
      <w:r w:rsidR="00D80216">
        <w:rPr>
          <w:rFonts w:ascii="Cambria" w:eastAsia="Cambria" w:hAnsi="Cambria" w:cs="Cambria"/>
        </w:rPr>
        <w:t> </w:t>
      </w:r>
      <w:proofErr w:type="spellStart"/>
      <w:r w:rsidR="00994E43">
        <w:rPr>
          <w:rFonts w:ascii="Cambria" w:eastAsia="Cambria" w:hAnsi="Cambria" w:cs="Cambria"/>
        </w:rPr>
        <w:t>odboorná</w:t>
      </w:r>
      <w:proofErr w:type="spellEnd"/>
      <w:r w:rsidR="5218C958" w:rsidRPr="6364B21F">
        <w:rPr>
          <w:rFonts w:ascii="Cambria" w:eastAsia="Cambria" w:hAnsi="Cambria" w:cs="Cambria"/>
        </w:rPr>
        <w:t xml:space="preserve"> práci není ale</w:t>
      </w:r>
      <w:r w:rsidR="00D80216">
        <w:rPr>
          <w:rFonts w:ascii="Cambria" w:eastAsia="Cambria" w:hAnsi="Cambria" w:cs="Cambria"/>
        </w:rPr>
        <w:t> </w:t>
      </w:r>
      <w:r w:rsidR="5218C958" w:rsidRPr="6364B21F">
        <w:rPr>
          <w:rFonts w:ascii="Cambria" w:eastAsia="Cambria" w:hAnsi="Cambria" w:cs="Cambria"/>
        </w:rPr>
        <w:t>velmi složitá, protože je</w:t>
      </w:r>
      <w:r w:rsidR="00D80216">
        <w:rPr>
          <w:rFonts w:ascii="Cambria" w:eastAsia="Cambria" w:hAnsi="Cambria" w:cs="Cambria"/>
        </w:rPr>
        <w:t> </w:t>
      </w:r>
      <w:r w:rsidR="5218C958" w:rsidRPr="6364B21F">
        <w:rPr>
          <w:rFonts w:ascii="Cambria" w:eastAsia="Cambria" w:hAnsi="Cambria" w:cs="Cambria"/>
        </w:rPr>
        <w:t xml:space="preserve">upravena pro </w:t>
      </w:r>
      <w:r w:rsidR="5EE5F620" w:rsidRPr="6364B21F">
        <w:rPr>
          <w:rFonts w:ascii="Cambria" w:eastAsia="Cambria" w:hAnsi="Cambria" w:cs="Cambria"/>
        </w:rPr>
        <w:t xml:space="preserve">řezací </w:t>
      </w:r>
      <w:r w:rsidR="5218C958" w:rsidRPr="6364B21F">
        <w:rPr>
          <w:rFonts w:ascii="Cambria" w:eastAsia="Cambria" w:hAnsi="Cambria" w:cs="Cambria"/>
        </w:rPr>
        <w:t>plotter</w:t>
      </w:r>
      <w:r w:rsidR="3DB43697" w:rsidRPr="6364B21F">
        <w:rPr>
          <w:rFonts w:ascii="Cambria" w:eastAsia="Cambria" w:hAnsi="Cambria" w:cs="Cambria"/>
        </w:rPr>
        <w:t xml:space="preserve"> a</w:t>
      </w:r>
      <w:r w:rsidR="00092645">
        <w:rPr>
          <w:rFonts w:ascii="Cambria" w:eastAsia="Cambria" w:hAnsi="Cambria" w:cs="Cambria"/>
        </w:rPr>
        <w:t> </w:t>
      </w:r>
      <w:r w:rsidR="3DB43697" w:rsidRPr="6364B21F">
        <w:rPr>
          <w:rFonts w:ascii="Cambria" w:eastAsia="Cambria" w:hAnsi="Cambria" w:cs="Cambria"/>
        </w:rPr>
        <w:t>gravírovací plotter</w:t>
      </w:r>
      <w:r w:rsidR="7C591BC8" w:rsidRPr="6364B21F">
        <w:rPr>
          <w:rFonts w:ascii="Cambria" w:eastAsia="Cambria" w:hAnsi="Cambria" w:cs="Cambria"/>
        </w:rPr>
        <w:t>, které jsou omezeny mechanickými schopnosti a</w:t>
      </w:r>
      <w:r w:rsidR="00597E1B">
        <w:rPr>
          <w:rFonts w:ascii="Cambria" w:eastAsia="Cambria" w:hAnsi="Cambria" w:cs="Cambria"/>
        </w:rPr>
        <w:t> </w:t>
      </w:r>
      <w:r w:rsidR="7C591BC8" w:rsidRPr="6364B21F">
        <w:rPr>
          <w:rFonts w:ascii="Cambria" w:eastAsia="Cambria" w:hAnsi="Cambria" w:cs="Cambria"/>
        </w:rPr>
        <w:t>nejsou schopny přesně kopírovat zadanou grafiku (například</w:t>
      </w:r>
      <w:r w:rsidR="3AFE00FA" w:rsidRPr="6364B21F">
        <w:rPr>
          <w:rFonts w:ascii="Cambria" w:eastAsia="Cambria" w:hAnsi="Cambria" w:cs="Cambria"/>
        </w:rPr>
        <w:t xml:space="preserve"> řezací plotter má problém s</w:t>
      </w:r>
      <w:r w:rsidR="00597E1B">
        <w:rPr>
          <w:rFonts w:ascii="Cambria" w:eastAsia="Cambria" w:hAnsi="Cambria" w:cs="Cambria"/>
        </w:rPr>
        <w:t> </w:t>
      </w:r>
      <w:r w:rsidR="3AFE00FA" w:rsidRPr="6364B21F">
        <w:rPr>
          <w:rFonts w:ascii="Cambria" w:eastAsia="Cambria" w:hAnsi="Cambria" w:cs="Cambria"/>
        </w:rPr>
        <w:t>moc ostrými úhly</w:t>
      </w:r>
      <w:r w:rsidR="7C591BC8" w:rsidRPr="6364B21F">
        <w:rPr>
          <w:rFonts w:ascii="Cambria" w:eastAsia="Cambria" w:hAnsi="Cambria" w:cs="Cambria"/>
        </w:rPr>
        <w:t>)</w:t>
      </w:r>
      <w:r w:rsidR="1878DEB7" w:rsidRPr="6364B21F">
        <w:rPr>
          <w:rFonts w:ascii="Cambria" w:eastAsia="Cambria" w:hAnsi="Cambria" w:cs="Cambria"/>
        </w:rPr>
        <w:t>.</w:t>
      </w:r>
      <w:r w:rsidR="00EE3D73">
        <w:rPr>
          <w:rFonts w:ascii="Cambria" w:eastAsia="Cambria" w:hAnsi="Cambria" w:cs="Cambria"/>
        </w:rPr>
        <w:t xml:space="preserve"> </w:t>
      </w:r>
      <w:sdt>
        <w:sdtPr>
          <w:rPr>
            <w:rFonts w:ascii="Cambria" w:eastAsia="Cambria" w:hAnsi="Cambria" w:cs="Cambria"/>
          </w:rPr>
          <w:id w:val="1293178648"/>
          <w:citation/>
        </w:sdtPr>
        <w:sdtContent>
          <w:r w:rsidR="00A667F6">
            <w:rPr>
              <w:rFonts w:ascii="Cambria" w:eastAsia="Cambria" w:hAnsi="Cambria" w:cs="Cambria"/>
            </w:rPr>
            <w:fldChar w:fldCharType="begin"/>
          </w:r>
          <w:r w:rsidR="00A667F6">
            <w:rPr>
              <w:rFonts w:ascii="Cambria" w:eastAsia="Cambria" w:hAnsi="Cambria" w:cs="Cambria"/>
            </w:rPr>
            <w:instrText xml:space="preserve"> CITATION Ink23 \l 1029 </w:instrText>
          </w:r>
          <w:r w:rsidR="00A667F6">
            <w:rPr>
              <w:rFonts w:ascii="Cambria" w:eastAsia="Cambria" w:hAnsi="Cambria" w:cs="Cambria"/>
            </w:rPr>
            <w:fldChar w:fldCharType="separate"/>
          </w:r>
          <w:r w:rsidR="00A667F6" w:rsidRPr="00A667F6">
            <w:rPr>
              <w:rFonts w:ascii="Cambria" w:eastAsia="Cambria" w:hAnsi="Cambria" w:cs="Cambria"/>
              <w:noProof/>
            </w:rPr>
            <w:t>(2)</w:t>
          </w:r>
          <w:r w:rsidR="00A667F6">
            <w:rPr>
              <w:rFonts w:ascii="Cambria" w:eastAsia="Cambria" w:hAnsi="Cambria" w:cs="Cambria"/>
            </w:rPr>
            <w:fldChar w:fldCharType="end"/>
          </w:r>
        </w:sdtContent>
      </w:sdt>
      <w:sdt>
        <w:sdtPr>
          <w:rPr>
            <w:rFonts w:ascii="Cambria" w:eastAsia="Cambria" w:hAnsi="Cambria" w:cs="Cambria"/>
          </w:rPr>
          <w:id w:val="1399330668"/>
          <w:citation/>
        </w:sdtPr>
        <w:sdtContent>
          <w:r w:rsidR="00A667F6">
            <w:rPr>
              <w:rFonts w:ascii="Cambria" w:eastAsia="Cambria" w:hAnsi="Cambria" w:cs="Cambria"/>
            </w:rPr>
            <w:fldChar w:fldCharType="begin"/>
          </w:r>
          <w:r w:rsidR="00A667F6">
            <w:rPr>
              <w:rFonts w:ascii="Cambria" w:eastAsia="Cambria" w:hAnsi="Cambria" w:cs="Cambria"/>
            </w:rPr>
            <w:instrText xml:space="preserve"> CITATION Wik23 \l 1029 </w:instrText>
          </w:r>
          <w:r w:rsidR="00A667F6">
            <w:rPr>
              <w:rFonts w:ascii="Cambria" w:eastAsia="Cambria" w:hAnsi="Cambria" w:cs="Cambria"/>
            </w:rPr>
            <w:fldChar w:fldCharType="separate"/>
          </w:r>
          <w:r w:rsidR="00A667F6">
            <w:rPr>
              <w:rFonts w:ascii="Cambria" w:eastAsia="Cambria" w:hAnsi="Cambria" w:cs="Cambria"/>
              <w:noProof/>
            </w:rPr>
            <w:t xml:space="preserve"> </w:t>
          </w:r>
          <w:r w:rsidR="00A667F6" w:rsidRPr="00A667F6">
            <w:rPr>
              <w:rFonts w:ascii="Cambria" w:eastAsia="Cambria" w:hAnsi="Cambria" w:cs="Cambria"/>
              <w:noProof/>
            </w:rPr>
            <w:t>(3)</w:t>
          </w:r>
          <w:r w:rsidR="00A667F6">
            <w:rPr>
              <w:rFonts w:ascii="Cambria" w:eastAsia="Cambria" w:hAnsi="Cambria" w:cs="Cambria"/>
            </w:rPr>
            <w:fldChar w:fldCharType="end"/>
          </w:r>
        </w:sdtContent>
      </w:sdt>
    </w:p>
    <w:p w14:paraId="4C43FF5F" w14:textId="1D3FE559" w:rsidR="1B71AE22" w:rsidRDefault="1B71AE22" w:rsidP="6364B21F">
      <w:pPr>
        <w:pStyle w:val="Nadpis2"/>
      </w:pPr>
      <w:bookmarkStart w:id="19" w:name="_Toc352236270"/>
      <w:proofErr w:type="spellStart"/>
      <w:r>
        <w:t>SolidWorks</w:t>
      </w:r>
      <w:proofErr w:type="spellEnd"/>
      <w:r>
        <w:t xml:space="preserve"> 2023 </w:t>
      </w:r>
      <w:bookmarkEnd w:id="19"/>
    </w:p>
    <w:p w14:paraId="528E5729" w14:textId="6D925C7E" w:rsidR="1B71AE22" w:rsidRDefault="1B71AE22" w:rsidP="6364B21F">
      <w:r>
        <w:t xml:space="preserve">Program </w:t>
      </w:r>
      <w:proofErr w:type="spellStart"/>
      <w:r>
        <w:t>solidworks</w:t>
      </w:r>
      <w:proofErr w:type="spellEnd"/>
      <w:r>
        <w:t xml:space="preserve"> je</w:t>
      </w:r>
      <w:r w:rsidR="00D80216">
        <w:t> </w:t>
      </w:r>
      <w:r>
        <w:t>CAD systém, využívaný</w:t>
      </w:r>
      <w:r w:rsidR="00465051">
        <w:t xml:space="preserve"> na </w:t>
      </w:r>
      <w:r>
        <w:t>škole SPŠSE a</w:t>
      </w:r>
      <w:r w:rsidR="00092645">
        <w:t> </w:t>
      </w:r>
      <w:r>
        <w:t>VOŠ Liberec pro výuku s</w:t>
      </w:r>
      <w:r w:rsidR="00D80216">
        <w:t> </w:t>
      </w:r>
      <w:r>
        <w:t>CAD systémy. Pro</w:t>
      </w:r>
      <w:r w:rsidR="51FAFB38">
        <w:t>gram je</w:t>
      </w:r>
      <w:r w:rsidR="00D80216">
        <w:t> </w:t>
      </w:r>
      <w:r w:rsidR="51FAFB38">
        <w:t>placený a</w:t>
      </w:r>
      <w:r w:rsidR="00092645">
        <w:t> </w:t>
      </w:r>
      <w:r w:rsidR="51FAFB38">
        <w:t>škola poskytuje licence svým žákům a</w:t>
      </w:r>
      <w:r w:rsidR="00597E1B">
        <w:t> </w:t>
      </w:r>
      <w:r w:rsidR="51FAFB38">
        <w:t xml:space="preserve">učitelům. </w:t>
      </w:r>
      <w:r w:rsidR="0456E5C4">
        <w:t>Program je</w:t>
      </w:r>
      <w:r w:rsidR="00D80216">
        <w:t> </w:t>
      </w:r>
      <w:r w:rsidR="0456E5C4">
        <w:t>ve vývoji už od roku 1995</w:t>
      </w:r>
      <w:r w:rsidR="2E130612">
        <w:t xml:space="preserve"> a</w:t>
      </w:r>
      <w:r w:rsidR="00092645">
        <w:t> </w:t>
      </w:r>
      <w:r w:rsidR="2E130612">
        <w:t>od té doby</w:t>
      </w:r>
      <w:r w:rsidR="00D80216">
        <w:t> </w:t>
      </w:r>
      <w:r w:rsidR="2E130612">
        <w:t>se prodalo přes 3.</w:t>
      </w:r>
      <w:r w:rsidR="731E81A7">
        <w:t>5</w:t>
      </w:r>
      <w:r w:rsidR="1931718D">
        <w:t xml:space="preserve"> </w:t>
      </w:r>
      <w:r w:rsidR="731E81A7">
        <w:t>milionů kopií</w:t>
      </w:r>
      <w:r w:rsidR="3829FD3D">
        <w:t xml:space="preserve">. Převážně toto číslo </w:t>
      </w:r>
      <w:proofErr w:type="gramStart"/>
      <w:r w:rsidR="3829FD3D">
        <w:t>tvoří</w:t>
      </w:r>
      <w:proofErr w:type="gramEnd"/>
      <w:r w:rsidR="3829FD3D">
        <w:t xml:space="preserve"> licence určené pro studijní účely.</w:t>
      </w:r>
      <w:r w:rsidR="00410B93">
        <w:t xml:space="preserve"> v </w:t>
      </w:r>
      <w:r w:rsidR="3829FD3D">
        <w:t>programu je</w:t>
      </w:r>
      <w:r w:rsidR="00D80216">
        <w:t> </w:t>
      </w:r>
      <w:r w:rsidR="3829FD3D">
        <w:t>možno tvořit výkresy, modely</w:t>
      </w:r>
      <w:r w:rsidR="76CEE26E">
        <w:t xml:space="preserve"> nebo soustavy modelů. Následně je</w:t>
      </w:r>
      <w:r w:rsidR="00D80216">
        <w:t> </w:t>
      </w:r>
      <w:r w:rsidR="76CEE26E">
        <w:t>možné provádět</w:t>
      </w:r>
      <w:r w:rsidR="00465051">
        <w:t xml:space="preserve"> na </w:t>
      </w:r>
      <w:r w:rsidR="76CEE26E">
        <w:t xml:space="preserve">modelech různé testy. </w:t>
      </w:r>
      <w:r w:rsidR="00D80216">
        <w:t>z </w:t>
      </w:r>
      <w:r w:rsidR="17F268DE">
        <w:t>programu je</w:t>
      </w:r>
      <w:r w:rsidR="00D80216">
        <w:t> </w:t>
      </w:r>
      <w:r w:rsidR="17F268DE">
        <w:t>možné exportovat soubory</w:t>
      </w:r>
      <w:r w:rsidR="00410B93">
        <w:t xml:space="preserve"> v </w:t>
      </w:r>
      <w:r w:rsidR="17F268DE">
        <w:t xml:space="preserve">mnoha formátech. </w:t>
      </w:r>
      <w:r w:rsidR="76CEE26E">
        <w:t xml:space="preserve">Pro práci bylo využito hlavně kreslení </w:t>
      </w:r>
      <w:r w:rsidR="22C43696">
        <w:t>výkresů, ze kterých bylo následně vygenerovány přesné vektorové cesty a</w:t>
      </w:r>
      <w:r w:rsidR="00092645">
        <w:t> </w:t>
      </w:r>
      <w:r w:rsidR="22C43696">
        <w:t xml:space="preserve">tvorba modelů, pro </w:t>
      </w:r>
      <w:r w:rsidR="55202121">
        <w:t>vizualizaci modelů.</w:t>
      </w:r>
      <w:r w:rsidR="00410B93">
        <w:t xml:space="preserve"> v </w:t>
      </w:r>
      <w:r w:rsidR="55202121">
        <w:t>programu byly vytvořeny i</w:t>
      </w:r>
      <w:r w:rsidR="00597E1B">
        <w:t> </w:t>
      </w:r>
      <w:r w:rsidR="55202121">
        <w:t xml:space="preserve">modely určené pro 3D tiskárnu. </w:t>
      </w:r>
    </w:p>
    <w:p w14:paraId="133443B5" w14:textId="7FF3C4F9" w:rsidR="00092E94" w:rsidRDefault="00092E94" w:rsidP="00092E94">
      <w:pPr>
        <w:pStyle w:val="Nadpis2"/>
      </w:pPr>
      <w:bookmarkStart w:id="20" w:name="_Toc1455888754"/>
      <w:proofErr w:type="spellStart"/>
      <w:r>
        <w:t>Lightburn</w:t>
      </w:r>
      <w:bookmarkEnd w:id="20"/>
      <w:proofErr w:type="spellEnd"/>
    </w:p>
    <w:p w14:paraId="1D719A2A" w14:textId="7CE6F819" w:rsidR="54A22FC2" w:rsidRDefault="54A22FC2" w:rsidP="12C32F9A">
      <w:proofErr w:type="spellStart"/>
      <w:r>
        <w:t>Lightburn</w:t>
      </w:r>
      <w:proofErr w:type="spellEnd"/>
      <w:r>
        <w:t xml:space="preserve"> je</w:t>
      </w:r>
      <w:r w:rsidR="00D80216">
        <w:t> </w:t>
      </w:r>
      <w:r>
        <w:t xml:space="preserve">program určený pro ovládání laserových </w:t>
      </w:r>
      <w:proofErr w:type="spellStart"/>
      <w:r>
        <w:t>gravírek</w:t>
      </w:r>
      <w:proofErr w:type="spellEnd"/>
      <w:r w:rsidR="787BEBCE">
        <w:t>. Umožňuje gravírovat mnoho formátů grafiky, především vektor</w:t>
      </w:r>
      <w:r w:rsidR="4B8563C1">
        <w:t xml:space="preserve">ovou grafiku (využívané SVG). </w:t>
      </w:r>
      <w:r w:rsidR="4B8563C1">
        <w:lastRenderedPageBreak/>
        <w:t>Dále</w:t>
      </w:r>
      <w:r w:rsidR="00690D86">
        <w:t> </w:t>
      </w:r>
      <w:r w:rsidR="4B8563C1">
        <w:t>umožňuje další úpravu vektorové grafiky přímo</w:t>
      </w:r>
      <w:r w:rsidR="00410B93">
        <w:t xml:space="preserve"> v </w:t>
      </w:r>
      <w:r w:rsidR="4B8563C1">
        <w:t>programu</w:t>
      </w:r>
      <w:r w:rsidR="07F1151A">
        <w:t xml:space="preserve"> pro nejkvalitnější výsledek. Pomáhá také nastavit možnosti laseru jako je</w:t>
      </w:r>
      <w:r w:rsidR="00D80216">
        <w:t> </w:t>
      </w:r>
      <w:r w:rsidR="07F1151A">
        <w:t>třeba rychlost, síla laseru a</w:t>
      </w:r>
      <w:r w:rsidR="00092645">
        <w:t> </w:t>
      </w:r>
      <w:r w:rsidR="07F1151A">
        <w:t>co má vygravírovat jako první a</w:t>
      </w:r>
      <w:r w:rsidR="00092645">
        <w:t> </w:t>
      </w:r>
      <w:r w:rsidR="07F1151A">
        <w:t>co jako poslední.</w:t>
      </w:r>
      <w:r w:rsidR="4B8563C1">
        <w:t xml:space="preserve"> </w:t>
      </w:r>
      <w:proofErr w:type="spellStart"/>
      <w:r w:rsidR="7C2C4C95">
        <w:t>Lightburn</w:t>
      </w:r>
      <w:proofErr w:type="spellEnd"/>
      <w:r w:rsidR="7C2C4C95">
        <w:t xml:space="preserve"> podporuje už mnoho ovladačů, ale</w:t>
      </w:r>
      <w:r w:rsidR="00597E1B">
        <w:t> </w:t>
      </w:r>
      <w:r w:rsidR="7C2C4C95">
        <w:t>existuje pár, který ještě nejsou podporovány.</w:t>
      </w:r>
      <w:r w:rsidR="19BE40C5">
        <w:t xml:space="preserve"> Jeho nevýhodou je</w:t>
      </w:r>
      <w:r w:rsidR="00D80216">
        <w:t> </w:t>
      </w:r>
      <w:r w:rsidR="19BE40C5">
        <w:t>však, že program je</w:t>
      </w:r>
      <w:r w:rsidR="00597E1B">
        <w:t> </w:t>
      </w:r>
      <w:r w:rsidR="19BE40C5">
        <w:t>placený a</w:t>
      </w:r>
      <w:r w:rsidR="00092645">
        <w:t> </w:t>
      </w:r>
      <w:r w:rsidR="19BE40C5">
        <w:t>jeho cena není zrovna nejnižší.</w:t>
      </w:r>
      <w:sdt>
        <w:sdtPr>
          <w:id w:val="-968739374"/>
          <w:citation/>
        </w:sdtPr>
        <w:sdtContent>
          <w:r w:rsidR="00067D13">
            <w:fldChar w:fldCharType="begin"/>
          </w:r>
          <w:r w:rsidR="00067D13">
            <w:instrText xml:space="preserve"> CITATION Lig23 \l 1029 </w:instrText>
          </w:r>
          <w:r w:rsidR="00067D13">
            <w:fldChar w:fldCharType="separate"/>
          </w:r>
          <w:r w:rsidR="00067D13">
            <w:rPr>
              <w:noProof/>
            </w:rPr>
            <w:t xml:space="preserve"> (4)</w:t>
          </w:r>
          <w:r w:rsidR="00067D13">
            <w:fldChar w:fldCharType="end"/>
          </w:r>
        </w:sdtContent>
      </w:sdt>
      <w:sdt>
        <w:sdtPr>
          <w:id w:val="-1968736527"/>
          <w:citation/>
        </w:sdtPr>
        <w:sdtContent>
          <w:r w:rsidR="00A36E57">
            <w:fldChar w:fldCharType="begin"/>
          </w:r>
          <w:r w:rsidR="00A36E57">
            <w:instrText xml:space="preserve"> CITATION Riv21 \l 1029 </w:instrText>
          </w:r>
          <w:r w:rsidR="00A36E57">
            <w:fldChar w:fldCharType="separate"/>
          </w:r>
          <w:r w:rsidR="00A36E57">
            <w:rPr>
              <w:noProof/>
            </w:rPr>
            <w:t xml:space="preserve"> (5)</w:t>
          </w:r>
          <w:r w:rsidR="00A36E57">
            <w:fldChar w:fldCharType="end"/>
          </w:r>
        </w:sdtContent>
      </w:sdt>
    </w:p>
    <w:p w14:paraId="0E765466" w14:textId="5B915C3F" w:rsidR="00092E94" w:rsidRDefault="00092E94" w:rsidP="00092E94">
      <w:pPr>
        <w:pStyle w:val="Nadpis2"/>
      </w:pPr>
      <w:bookmarkStart w:id="21" w:name="_Toc1037241033"/>
      <w:proofErr w:type="spellStart"/>
      <w:r>
        <w:t>C</w:t>
      </w:r>
      <w:r w:rsidR="208F160A">
        <w:t>ri</w:t>
      </w:r>
      <w:r>
        <w:t>cut</w:t>
      </w:r>
      <w:proofErr w:type="spellEnd"/>
      <w:r>
        <w:t xml:space="preserve"> maker 3</w:t>
      </w:r>
      <w:bookmarkEnd w:id="21"/>
    </w:p>
    <w:p w14:paraId="3D2D7A03" w14:textId="7CE0668C" w:rsidR="47B7A794" w:rsidRPr="006732D4" w:rsidRDefault="09A87FCD" w:rsidP="006732D4">
      <w:proofErr w:type="spellStart"/>
      <w:r>
        <w:t>Cricut</w:t>
      </w:r>
      <w:proofErr w:type="spellEnd"/>
      <w:r>
        <w:t xml:space="preserve"> maker 3 je</w:t>
      </w:r>
      <w:r w:rsidR="00D80216">
        <w:t> </w:t>
      </w:r>
      <w:r>
        <w:t xml:space="preserve">jeden ze </w:t>
      </w:r>
      <w:r w:rsidR="2E57374B">
        <w:t>tří</w:t>
      </w:r>
      <w:r>
        <w:t xml:space="preserve"> řezacích plotterů od firmy </w:t>
      </w:r>
      <w:proofErr w:type="spellStart"/>
      <w:r>
        <w:t>Cricut</w:t>
      </w:r>
      <w:proofErr w:type="spellEnd"/>
      <w:r w:rsidR="1C802A1D">
        <w:t>. Považuje</w:t>
      </w:r>
      <w:r w:rsidR="00D80216">
        <w:t> </w:t>
      </w:r>
      <w:r w:rsidR="1C802A1D">
        <w:t>se</w:t>
      </w:r>
      <w:r w:rsidR="00690D86">
        <w:t> </w:t>
      </w:r>
      <w:r w:rsidR="1C802A1D">
        <w:t>za</w:t>
      </w:r>
      <w:r w:rsidR="00597E1B">
        <w:t> </w:t>
      </w:r>
      <w:r w:rsidR="1C802A1D">
        <w:t>nejvhodnější pro domácí využití. Rozměry</w:t>
      </w:r>
      <w:r w:rsidR="00D80216">
        <w:t> </w:t>
      </w:r>
      <w:r w:rsidR="1C802A1D">
        <w:t>se vejde</w:t>
      </w:r>
      <w:r w:rsidR="00465051">
        <w:t xml:space="preserve"> na </w:t>
      </w:r>
      <w:r w:rsidR="1C802A1D">
        <w:t>jakýkoliv</w:t>
      </w:r>
      <w:r w:rsidR="6CFC1C7C">
        <w:t xml:space="preserve"> normální stůl. Do</w:t>
      </w:r>
      <w:r w:rsidR="00690D86">
        <w:t> </w:t>
      </w:r>
      <w:r w:rsidR="6CFC1C7C">
        <w:t>tohoto řezacího plotteru můžeme dát mnoho různých nožů, které</w:t>
      </w:r>
      <w:r w:rsidR="00D80216">
        <w:t> </w:t>
      </w:r>
      <w:r w:rsidR="6CFC1C7C">
        <w:t>se dají dokoupit</w:t>
      </w:r>
      <w:r w:rsidR="00465051">
        <w:t xml:space="preserve"> na </w:t>
      </w:r>
      <w:r w:rsidR="6CFC1C7C">
        <w:t>ofic</w:t>
      </w:r>
      <w:r w:rsidR="52B52579">
        <w:t>i</w:t>
      </w:r>
      <w:r w:rsidR="6CFC1C7C">
        <w:t xml:space="preserve">ální stránce </w:t>
      </w:r>
      <w:proofErr w:type="spellStart"/>
      <w:r w:rsidR="6CFC1C7C">
        <w:t>Cricut</w:t>
      </w:r>
      <w:proofErr w:type="spellEnd"/>
      <w:r w:rsidR="6CFC1C7C">
        <w:t xml:space="preserve">. </w:t>
      </w:r>
      <w:r w:rsidR="0F04AA06">
        <w:t xml:space="preserve">Data sbírá přes aplikaci </w:t>
      </w:r>
      <w:proofErr w:type="spellStart"/>
      <w:r w:rsidR="0F04AA06">
        <w:t>Cricut</w:t>
      </w:r>
      <w:proofErr w:type="spellEnd"/>
      <w:r w:rsidR="0F04AA06">
        <w:t xml:space="preserve"> Design </w:t>
      </w:r>
      <w:proofErr w:type="spellStart"/>
      <w:r w:rsidR="0F04AA06">
        <w:t>space</w:t>
      </w:r>
      <w:proofErr w:type="spellEnd"/>
      <w:r w:rsidR="0F04AA06">
        <w:t>, ve které</w:t>
      </w:r>
      <w:r w:rsidR="00D80216">
        <w:t> </w:t>
      </w:r>
      <w:r w:rsidR="0F04AA06">
        <w:t xml:space="preserve">se nahraje vektorová grafika, </w:t>
      </w:r>
      <w:r w:rsidR="05111005">
        <w:t>která je</w:t>
      </w:r>
      <w:r w:rsidR="00D80216">
        <w:t> </w:t>
      </w:r>
      <w:r w:rsidR="05111005">
        <w:t>potom převedena</w:t>
      </w:r>
      <w:r w:rsidR="00465051">
        <w:t xml:space="preserve"> na </w:t>
      </w:r>
      <w:r w:rsidR="05111005">
        <w:t xml:space="preserve">cesty, po kterých pojede nůž. Po přečtení dat, plotter vyřeže do námi zvoleného materiálu </w:t>
      </w:r>
      <w:r w:rsidR="417CC15D">
        <w:t>zadanou grafiku.</w:t>
      </w:r>
      <w:sdt>
        <w:sdtPr>
          <w:id w:val="819851009"/>
          <w:citation/>
        </w:sdtPr>
        <w:sdtContent>
          <w:r w:rsidR="000419F5">
            <w:fldChar w:fldCharType="begin"/>
          </w:r>
          <w:r w:rsidR="000419F5">
            <w:instrText xml:space="preserve"> CITATION Cri23 \l 1029 </w:instrText>
          </w:r>
          <w:r w:rsidR="000419F5">
            <w:fldChar w:fldCharType="separate"/>
          </w:r>
          <w:r w:rsidR="000419F5">
            <w:rPr>
              <w:noProof/>
            </w:rPr>
            <w:t xml:space="preserve"> (6)</w:t>
          </w:r>
          <w:r w:rsidR="000419F5">
            <w:fldChar w:fldCharType="end"/>
          </w:r>
        </w:sdtContent>
      </w:sdt>
    </w:p>
    <w:p w14:paraId="0C0A1DDA" w14:textId="690AB163" w:rsidR="00092E94" w:rsidRDefault="00092E94" w:rsidP="00092E94">
      <w:pPr>
        <w:pStyle w:val="Nadpis2"/>
      </w:pPr>
      <w:bookmarkStart w:id="22" w:name="_Toc1603084841"/>
      <w:proofErr w:type="spellStart"/>
      <w:r>
        <w:t>C</w:t>
      </w:r>
      <w:r w:rsidR="59301FDA">
        <w:t>ri</w:t>
      </w:r>
      <w:r>
        <w:t>cut</w:t>
      </w:r>
      <w:proofErr w:type="spellEnd"/>
      <w:r>
        <w:t xml:space="preserve"> design </w:t>
      </w:r>
      <w:proofErr w:type="spellStart"/>
      <w:r>
        <w:t>space</w:t>
      </w:r>
      <w:bookmarkEnd w:id="22"/>
      <w:proofErr w:type="spellEnd"/>
    </w:p>
    <w:p w14:paraId="0F32510E" w14:textId="4A45D071" w:rsidR="4ED3ACEA" w:rsidRPr="006732D4" w:rsidRDefault="0A884358" w:rsidP="006732D4">
      <w:proofErr w:type="spellStart"/>
      <w:r>
        <w:t>Cricut</w:t>
      </w:r>
      <w:proofErr w:type="spellEnd"/>
      <w:r>
        <w:t xml:space="preserve"> design </w:t>
      </w:r>
      <w:proofErr w:type="spellStart"/>
      <w:r>
        <w:t>space</w:t>
      </w:r>
      <w:proofErr w:type="spellEnd"/>
      <w:r>
        <w:t xml:space="preserve"> je</w:t>
      </w:r>
      <w:r w:rsidR="00D80216">
        <w:t> </w:t>
      </w:r>
      <w:r>
        <w:t>program vytvořen k</w:t>
      </w:r>
      <w:r w:rsidR="00D80216">
        <w:t> </w:t>
      </w:r>
      <w:r w:rsidR="15DC1B7C">
        <w:t>tvorbě s</w:t>
      </w:r>
      <w:r w:rsidR="00D80216">
        <w:t> </w:t>
      </w:r>
      <w:r w:rsidR="15DC1B7C">
        <w:t xml:space="preserve">přístroji od firmy </w:t>
      </w:r>
      <w:proofErr w:type="spellStart"/>
      <w:r w:rsidR="15DC1B7C">
        <w:t>Cricut</w:t>
      </w:r>
      <w:proofErr w:type="spellEnd"/>
      <w:r>
        <w:t>.</w:t>
      </w:r>
      <w:r w:rsidR="00410B93">
        <w:t xml:space="preserve"> v </w:t>
      </w:r>
      <w:r w:rsidR="083D3EAA">
        <w:t xml:space="preserve">tomto programu </w:t>
      </w:r>
      <w:r w:rsidR="08C170CC">
        <w:t xml:space="preserve">připravujeme cesty pro řezání pro plottery od firmy </w:t>
      </w:r>
      <w:proofErr w:type="spellStart"/>
      <w:r w:rsidR="08C170CC">
        <w:t>Cricut</w:t>
      </w:r>
      <w:proofErr w:type="spellEnd"/>
      <w:r w:rsidR="08C170CC">
        <w:t>. Díky jednoduchému UI (User Interface</w:t>
      </w:r>
      <w:r w:rsidR="00473250">
        <w:t xml:space="preserve"> </w:t>
      </w:r>
      <w:proofErr w:type="gramStart"/>
      <w:r w:rsidR="00473250">
        <w:t xml:space="preserve">- </w:t>
      </w:r>
      <w:r w:rsidR="08C170CC">
        <w:t>)</w:t>
      </w:r>
      <w:proofErr w:type="gramEnd"/>
      <w:r w:rsidR="08C170CC">
        <w:t xml:space="preserve"> je</w:t>
      </w:r>
      <w:r w:rsidR="00D80216">
        <w:t> </w:t>
      </w:r>
      <w:r w:rsidR="08C170CC">
        <w:t>ovládání snadné a</w:t>
      </w:r>
      <w:r w:rsidR="00092645">
        <w:t> </w:t>
      </w:r>
      <w:r w:rsidR="08C170CC">
        <w:t>intuitivní.</w:t>
      </w:r>
      <w:r w:rsidR="00410B93">
        <w:t xml:space="preserve"> v </w:t>
      </w:r>
      <w:r w:rsidR="08C170CC">
        <w:t>programu</w:t>
      </w:r>
      <w:r w:rsidR="00D80216">
        <w:t> </w:t>
      </w:r>
      <w:r w:rsidR="08C170CC">
        <w:t xml:space="preserve">se </w:t>
      </w:r>
      <w:r w:rsidR="002372B7">
        <w:t>vybírá,</w:t>
      </w:r>
      <w:r w:rsidR="08C170CC">
        <w:t xml:space="preserve"> do jakého materiálu</w:t>
      </w:r>
      <w:r w:rsidR="11D003B3">
        <w:t xml:space="preserve"> bude vyřezáváno a</w:t>
      </w:r>
      <w:r w:rsidR="00465051">
        <w:t xml:space="preserve"> na </w:t>
      </w:r>
      <w:r w:rsidR="11D003B3">
        <w:t>jak velkou plochu</w:t>
      </w:r>
      <w:r w:rsidR="00D80216">
        <w:t> </w:t>
      </w:r>
      <w:r w:rsidR="11D003B3">
        <w:t>se bude vyřezávat</w:t>
      </w:r>
      <w:r w:rsidR="64D97BA5">
        <w:t xml:space="preserve">. </w:t>
      </w:r>
      <w:r w:rsidR="00D80216">
        <w:t>je</w:t>
      </w:r>
      <w:r w:rsidR="00597E1B">
        <w:t> </w:t>
      </w:r>
      <w:r w:rsidR="64D97BA5">
        <w:t>možnost vyřezávat</w:t>
      </w:r>
      <w:r w:rsidR="00465051">
        <w:t xml:space="preserve"> na </w:t>
      </w:r>
      <w:r w:rsidR="64D97BA5">
        <w:t>dvou různých podložkách, lišící</w:t>
      </w:r>
      <w:r w:rsidR="00D80216">
        <w:t> </w:t>
      </w:r>
      <w:r w:rsidR="64D97BA5">
        <w:t>se jen délkou, protože šířka je</w:t>
      </w:r>
      <w:r w:rsidR="00597E1B">
        <w:t> </w:t>
      </w:r>
      <w:r w:rsidR="64D97BA5">
        <w:t>pevně daná velikostí řezacího plotteru.</w:t>
      </w:r>
      <w:r w:rsidR="00410B93">
        <w:t xml:space="preserve"> v </w:t>
      </w:r>
      <w:r w:rsidR="09FC48EF">
        <w:t>aplikace je</w:t>
      </w:r>
      <w:r w:rsidR="00D80216">
        <w:t> </w:t>
      </w:r>
      <w:r w:rsidR="09FC48EF">
        <w:t>také možné provádět úpravy cest. Není možné</w:t>
      </w:r>
      <w:r w:rsidR="00410B93">
        <w:t xml:space="preserve"> v </w:t>
      </w:r>
      <w:r w:rsidR="09FC48EF">
        <w:t>ní cesty přímo vytvářet. Další možností je</w:t>
      </w:r>
      <w:r w:rsidR="00D80216">
        <w:t> </w:t>
      </w:r>
      <w:r w:rsidR="09FC48EF">
        <w:t xml:space="preserve">taky vybrání </w:t>
      </w:r>
      <w:r w:rsidR="694EBB87">
        <w:t>pořadí, ve kterém budou cesty vyřezány</w:t>
      </w:r>
      <w:r w:rsidR="42A96066">
        <w:t>.</w:t>
      </w:r>
      <w:r w:rsidR="00410B93">
        <w:t xml:space="preserve"> v </w:t>
      </w:r>
      <w:r w:rsidR="42A96066">
        <w:t>aplikaci také existuje placená funkce, kde si může člověk stáhnout projekty ostatních lidí. Tato funkce je</w:t>
      </w:r>
      <w:r w:rsidR="00D80216">
        <w:t> </w:t>
      </w:r>
      <w:r w:rsidR="42A96066">
        <w:t>dobrá pro vyzkoušení funkcí</w:t>
      </w:r>
      <w:r w:rsidR="432D9288">
        <w:t xml:space="preserve"> řezacího plotteru, ale</w:t>
      </w:r>
      <w:r w:rsidR="00D80216">
        <w:t> </w:t>
      </w:r>
      <w:r w:rsidR="432D9288">
        <w:t>pro tuto práci je</w:t>
      </w:r>
      <w:r w:rsidR="00410B93">
        <w:t xml:space="preserve"> v </w:t>
      </w:r>
      <w:r w:rsidR="432D9288">
        <w:t>podstatě zbytečná.</w:t>
      </w:r>
      <w:sdt>
        <w:sdtPr>
          <w:id w:val="-1798602545"/>
          <w:citation/>
        </w:sdtPr>
        <w:sdtContent>
          <w:r w:rsidR="006732D4">
            <w:fldChar w:fldCharType="begin"/>
          </w:r>
          <w:r w:rsidR="006732D4">
            <w:instrText xml:space="preserve"> CITATION Cri23 \l 1029 </w:instrText>
          </w:r>
          <w:r w:rsidR="006732D4">
            <w:fldChar w:fldCharType="separate"/>
          </w:r>
          <w:r w:rsidR="006732D4">
            <w:rPr>
              <w:noProof/>
            </w:rPr>
            <w:t xml:space="preserve"> (6)</w:t>
          </w:r>
          <w:r w:rsidR="006732D4">
            <w:fldChar w:fldCharType="end"/>
          </w:r>
        </w:sdtContent>
      </w:sdt>
    </w:p>
    <w:p w14:paraId="59683FD8" w14:textId="7497461A" w:rsidR="00092E94" w:rsidRPr="00092E94" w:rsidRDefault="00092E94" w:rsidP="00092E94">
      <w:pPr>
        <w:pStyle w:val="Nadpis2"/>
      </w:pPr>
      <w:bookmarkStart w:id="23" w:name="_Toc935590576"/>
      <w:proofErr w:type="spellStart"/>
      <w:r>
        <w:t>Atomstack</w:t>
      </w:r>
      <w:proofErr w:type="spellEnd"/>
      <w:r>
        <w:t xml:space="preserve"> x7 PRO</w:t>
      </w:r>
      <w:bookmarkEnd w:id="23"/>
    </w:p>
    <w:p w14:paraId="7F6750DB" w14:textId="0DB3CAEE" w:rsidR="0A0D82D8" w:rsidRDefault="0A0D82D8" w:rsidP="12C32F9A">
      <w:proofErr w:type="spellStart"/>
      <w:r>
        <w:t>Atomstack</w:t>
      </w:r>
      <w:proofErr w:type="spellEnd"/>
      <w:r>
        <w:t xml:space="preserve"> x7 PRO je</w:t>
      </w:r>
      <w:r w:rsidR="00D80216">
        <w:t> </w:t>
      </w:r>
      <w:r w:rsidR="2DE73EE4">
        <w:t>laserový</w:t>
      </w:r>
      <w:r>
        <w:t xml:space="preserve"> plotr nacházející</w:t>
      </w:r>
      <w:r w:rsidR="00D80216">
        <w:t> </w:t>
      </w:r>
      <w:r>
        <w:t>se</w:t>
      </w:r>
      <w:r w:rsidR="00410B93">
        <w:t xml:space="preserve"> v </w:t>
      </w:r>
      <w:r>
        <w:t>učebně B21</w:t>
      </w:r>
      <w:r w:rsidR="3746E931">
        <w:t>0</w:t>
      </w:r>
      <w:r>
        <w:t>.</w:t>
      </w:r>
      <w:r w:rsidR="00465051">
        <w:t xml:space="preserve"> na </w:t>
      </w:r>
      <w:r>
        <w:t xml:space="preserve">tomto zařízení </w:t>
      </w:r>
      <w:r w:rsidR="06F0A3E4">
        <w:t>ne</w:t>
      </w:r>
      <w:r>
        <w:t>by</w:t>
      </w:r>
      <w:r w:rsidR="26D1E426">
        <w:t xml:space="preserve">ly vytvářeny </w:t>
      </w:r>
      <w:r w:rsidR="7EFEBA5B">
        <w:t xml:space="preserve">žádné </w:t>
      </w:r>
      <w:r w:rsidR="26D1E426">
        <w:t>výrobky</w:t>
      </w:r>
      <w:r w:rsidR="1EBCE1ED">
        <w:t>, ale</w:t>
      </w:r>
      <w:r w:rsidR="00D80216">
        <w:t> </w:t>
      </w:r>
      <w:r w:rsidR="1EBCE1ED">
        <w:t xml:space="preserve">po dovybavení </w:t>
      </w:r>
      <w:r w:rsidR="005F5F6F">
        <w:t xml:space="preserve">školou </w:t>
      </w:r>
      <w:r w:rsidR="1EBCE1ED">
        <w:t>je</w:t>
      </w:r>
      <w:r w:rsidR="00D80216">
        <w:t> </w:t>
      </w:r>
      <w:r w:rsidR="1EBCE1ED">
        <w:t>možné tvořit</w:t>
      </w:r>
      <w:r w:rsidR="00465051">
        <w:t xml:space="preserve"> na </w:t>
      </w:r>
      <w:r w:rsidR="1EBCE1ED">
        <w:t xml:space="preserve">mnohem větší </w:t>
      </w:r>
      <w:r w:rsidR="006732D4">
        <w:t>ploše.</w:t>
      </w:r>
      <w:r w:rsidR="48E33ED8">
        <w:t xml:space="preserve"> Plocha, které</w:t>
      </w:r>
      <w:r w:rsidR="00D80216">
        <w:t> </w:t>
      </w:r>
      <w:r w:rsidR="48E33ED8">
        <w:t>se dá pracovat je</w:t>
      </w:r>
      <w:r w:rsidR="00D80216">
        <w:t> </w:t>
      </w:r>
      <w:r w:rsidR="48E33ED8">
        <w:t>veliká 410</w:t>
      </w:r>
      <w:r w:rsidR="00F64A86">
        <w:t>*</w:t>
      </w:r>
      <w:r w:rsidR="00623388">
        <w:t>400 mm</w:t>
      </w:r>
      <w:r w:rsidR="48E33ED8">
        <w:t xml:space="preserve">, </w:t>
      </w:r>
      <w:r w:rsidR="20EF7FE4">
        <w:t>což</w:t>
      </w:r>
      <w:r w:rsidR="00690D86">
        <w:t> </w:t>
      </w:r>
      <w:r w:rsidR="20EF7FE4">
        <w:t>je</w:t>
      </w:r>
      <w:r w:rsidR="00690D86">
        <w:t> </w:t>
      </w:r>
      <w:r w:rsidR="20EF7FE4">
        <w:t xml:space="preserve">mnohem </w:t>
      </w:r>
      <w:r w:rsidR="005F5F6F">
        <w:t>výhodnější</w:t>
      </w:r>
      <w:r w:rsidR="20EF7FE4">
        <w:t xml:space="preserve"> než druhý typ </w:t>
      </w:r>
      <w:proofErr w:type="spellStart"/>
      <w:r w:rsidR="20EF7FE4">
        <w:t>gravírky</w:t>
      </w:r>
      <w:proofErr w:type="spellEnd"/>
      <w:r w:rsidR="20EF7FE4">
        <w:t xml:space="preserve"> nacházející</w:t>
      </w:r>
      <w:r w:rsidR="00410B93">
        <w:t xml:space="preserve"> v </w:t>
      </w:r>
      <w:r w:rsidR="20EF7FE4">
        <w:t>učebně B21</w:t>
      </w:r>
      <w:r w:rsidR="6239342A">
        <w:t>0</w:t>
      </w:r>
      <w:r w:rsidR="6043296F">
        <w:t>.</w:t>
      </w:r>
      <w:r w:rsidR="24CA72E3">
        <w:t xml:space="preserve"> Tento plotr má však dost výhod.</w:t>
      </w:r>
      <w:r w:rsidR="5A1D9C0F">
        <w:t xml:space="preserve"> Jeho velikost usnadňuje fázi přípravy, kdy velikost pracovní plochy umožňuje gravírovat </w:t>
      </w:r>
      <w:r w:rsidR="656562CF">
        <w:t>či řezat ve větším počtu.</w:t>
      </w:r>
      <w:r w:rsidR="24CA72E3">
        <w:t xml:space="preserve"> Samotný laser není potřeba </w:t>
      </w:r>
      <w:r w:rsidR="7B0BDDA3">
        <w:t xml:space="preserve">více zaměřovat, </w:t>
      </w:r>
      <w:r w:rsidR="7B0BDDA3">
        <w:lastRenderedPageBreak/>
        <w:t>protože jeho šířka je</w:t>
      </w:r>
      <w:r w:rsidR="00D80216">
        <w:t> </w:t>
      </w:r>
      <w:r w:rsidR="7B0BDDA3">
        <w:t>0,06*0,06mm. L</w:t>
      </w:r>
      <w:r w:rsidR="66A74AE2">
        <w:t>aser</w:t>
      </w:r>
      <w:r w:rsidR="00D80216">
        <w:t> </w:t>
      </w:r>
      <w:r w:rsidR="66A74AE2">
        <w:t>se porovnávat s</w:t>
      </w:r>
      <w:r w:rsidR="00FB7E4C">
        <w:t> </w:t>
      </w:r>
      <w:r w:rsidR="66A74AE2">
        <w:t>150</w:t>
      </w:r>
      <w:r w:rsidR="00FB7E4C">
        <w:t> </w:t>
      </w:r>
      <w:r w:rsidR="66A74AE2">
        <w:t>W CO₂ lasere</w:t>
      </w:r>
      <w:r w:rsidR="1903356E">
        <w:t xml:space="preserve">m, </w:t>
      </w:r>
      <w:r w:rsidR="21F749AC">
        <w:t>což</w:t>
      </w:r>
      <w:r w:rsidR="00690D86">
        <w:t> </w:t>
      </w:r>
      <w:r w:rsidR="0030659D">
        <w:t>je</w:t>
      </w:r>
      <w:r w:rsidR="00690D86">
        <w:t> </w:t>
      </w:r>
      <w:r w:rsidR="21F749AC">
        <w:t>umožněno</w:t>
      </w:r>
      <w:r w:rsidR="1903356E">
        <w:t xml:space="preserve"> duálním 10 W</w:t>
      </w:r>
      <w:r w:rsidR="00F64A86">
        <w:t xml:space="preserve"> (watt)</w:t>
      </w:r>
      <w:r w:rsidR="1903356E">
        <w:t xml:space="preserve"> laserem.</w:t>
      </w:r>
      <w:r w:rsidR="3AAE725D">
        <w:t xml:space="preserve"> </w:t>
      </w:r>
      <w:r w:rsidR="523F33C3">
        <w:t>Posun laseru je</w:t>
      </w:r>
      <w:r w:rsidR="00D80216">
        <w:t> </w:t>
      </w:r>
      <w:r w:rsidR="523F33C3">
        <w:t>zajištěn pohybem</w:t>
      </w:r>
      <w:r w:rsidR="00465051">
        <w:t xml:space="preserve"> na </w:t>
      </w:r>
      <w:r w:rsidR="523F33C3">
        <w:t xml:space="preserve">šroubovité tyči, pro zajištění hladkého posunu laseru po ploše. </w:t>
      </w:r>
      <w:r w:rsidR="3AAE725D">
        <w:t>Vzhledem k</w:t>
      </w:r>
      <w:r w:rsidR="00D80216">
        <w:t> </w:t>
      </w:r>
      <w:r w:rsidR="3AAE725D">
        <w:t>výkonu laseru je</w:t>
      </w:r>
      <w:r w:rsidR="00D80216">
        <w:t> </w:t>
      </w:r>
      <w:r w:rsidR="3AAE725D">
        <w:t>přístroj vybaven speciálním sklem, určeným k</w:t>
      </w:r>
      <w:r w:rsidR="00D80216">
        <w:t> </w:t>
      </w:r>
      <w:r w:rsidR="3AAE725D">
        <w:t>ochraně zraku uživatele</w:t>
      </w:r>
      <w:r w:rsidR="66A3C684">
        <w:t>.</w:t>
      </w:r>
      <w:r w:rsidR="2BAF421A">
        <w:t xml:space="preserve"> Další výhodou je</w:t>
      </w:r>
      <w:r w:rsidR="00690D86">
        <w:t> </w:t>
      </w:r>
      <w:r w:rsidR="2BAF421A">
        <w:t>schopnost plotteru pracovat off-line bez připojení k</w:t>
      </w:r>
      <w:r w:rsidR="00D80216">
        <w:t> </w:t>
      </w:r>
      <w:r w:rsidR="2BAF421A">
        <w:t>počítači</w:t>
      </w:r>
      <w:r w:rsidR="79451E74">
        <w:t>, neboť je</w:t>
      </w:r>
      <w:r w:rsidR="00D80216">
        <w:t> </w:t>
      </w:r>
      <w:r w:rsidR="79451E74">
        <w:t>vybaven vlastním kontrolním panelem</w:t>
      </w:r>
      <w:sdt>
        <w:sdtPr>
          <w:id w:val="-1502191821"/>
          <w:citation/>
        </w:sdtPr>
        <w:sdtContent>
          <w:r w:rsidR="00AB6271">
            <w:fldChar w:fldCharType="begin"/>
          </w:r>
          <w:r w:rsidR="00AB6271">
            <w:instrText xml:space="preserve"> CITATION Ato23 \l 1029 </w:instrText>
          </w:r>
          <w:r w:rsidR="00AB6271">
            <w:fldChar w:fldCharType="separate"/>
          </w:r>
          <w:r w:rsidR="00AB6271">
            <w:rPr>
              <w:noProof/>
            </w:rPr>
            <w:t xml:space="preserve"> (7)</w:t>
          </w:r>
          <w:r w:rsidR="00AB6271">
            <w:fldChar w:fldCharType="end"/>
          </w:r>
        </w:sdtContent>
      </w:sdt>
    </w:p>
    <w:p w14:paraId="46440613" w14:textId="4894978D" w:rsidR="584AAA2D" w:rsidRDefault="584AAA2D" w:rsidP="6364B21F">
      <w:pPr>
        <w:pStyle w:val="Nadpis2"/>
      </w:pPr>
      <w:bookmarkStart w:id="24" w:name="_Toc495656374"/>
      <w:proofErr w:type="spellStart"/>
      <w:r>
        <w:t>Atomstack</w:t>
      </w:r>
      <w:proofErr w:type="spellEnd"/>
      <w:r>
        <w:t xml:space="preserve"> P9</w:t>
      </w:r>
      <w:bookmarkEnd w:id="24"/>
    </w:p>
    <w:p w14:paraId="7CFB68EA" w14:textId="4DB13F13" w:rsidR="44C93BF0" w:rsidRDefault="44C93BF0" w:rsidP="6364B21F">
      <w:r>
        <w:t>T</w:t>
      </w:r>
      <w:r w:rsidR="2EEC5AE7">
        <w:t>ento laserový plotter je</w:t>
      </w:r>
      <w:r w:rsidR="00410B93">
        <w:t xml:space="preserve"> v </w:t>
      </w:r>
      <w:r w:rsidR="2EEC5AE7">
        <w:t xml:space="preserve">podstatě menší verzí </w:t>
      </w:r>
      <w:proofErr w:type="spellStart"/>
      <w:r w:rsidR="2EEC5AE7">
        <w:t>Atomstack</w:t>
      </w:r>
      <w:proofErr w:type="spellEnd"/>
      <w:r w:rsidR="2EEC5AE7">
        <w:t xml:space="preserve"> x7 PRO. Nabízí stejný duální 10</w:t>
      </w:r>
      <w:r w:rsidR="00FB7E4C">
        <w:t> </w:t>
      </w:r>
      <w:r w:rsidR="2EEC5AE7">
        <w:t xml:space="preserve">W </w:t>
      </w:r>
      <w:r w:rsidR="240A4801">
        <w:t>laser. Díky své velikosti je</w:t>
      </w:r>
      <w:r w:rsidR="00D80216">
        <w:t> </w:t>
      </w:r>
      <w:proofErr w:type="spellStart"/>
      <w:r w:rsidR="240A4801">
        <w:t>Atomstack</w:t>
      </w:r>
      <w:proofErr w:type="spellEnd"/>
      <w:r w:rsidR="240A4801">
        <w:t xml:space="preserve"> P9 kompaktnějš</w:t>
      </w:r>
      <w:r w:rsidR="30D774C9">
        <w:t>í a</w:t>
      </w:r>
      <w:r w:rsidR="00092645">
        <w:t> </w:t>
      </w:r>
      <w:r w:rsidR="30D774C9">
        <w:t>není nutné, aby</w:t>
      </w:r>
      <w:r w:rsidR="00FB7E4C">
        <w:t> </w:t>
      </w:r>
      <w:r w:rsidR="30D774C9">
        <w:t>zůstal</w:t>
      </w:r>
      <w:r w:rsidR="00410B93">
        <w:t xml:space="preserve"> v </w:t>
      </w:r>
      <w:r w:rsidR="30D774C9">
        <w:t>jedné místnosti celou dobu. Před použitím je</w:t>
      </w:r>
      <w:r w:rsidR="00D80216">
        <w:t> </w:t>
      </w:r>
      <w:r w:rsidR="30D774C9">
        <w:t>nutné zkontrolovat, zda</w:t>
      </w:r>
      <w:r w:rsidR="00D80216">
        <w:t xml:space="preserve"> </w:t>
      </w:r>
      <w:r w:rsidR="30D774C9">
        <w:t>je</w:t>
      </w:r>
      <w:r w:rsidR="00597E1B">
        <w:t> </w:t>
      </w:r>
      <w:r w:rsidR="30D774C9">
        <w:t xml:space="preserve">podložka </w:t>
      </w:r>
      <w:r w:rsidR="1029E762">
        <w:t>a</w:t>
      </w:r>
      <w:r w:rsidR="00092645">
        <w:t> </w:t>
      </w:r>
      <w:r w:rsidR="1029E762">
        <w:t>laser ve správných pozicích</w:t>
      </w:r>
      <w:r w:rsidR="00FB7E4C">
        <w:t>, pro p</w:t>
      </w:r>
      <w:r w:rsidR="00591A9E">
        <w:t>ožadovaný výsledný produkt.</w:t>
      </w:r>
      <w:sdt>
        <w:sdtPr>
          <w:id w:val="1882582115"/>
          <w:citation/>
        </w:sdtPr>
        <w:sdtContent>
          <w:r w:rsidR="00422C8C">
            <w:fldChar w:fldCharType="begin"/>
          </w:r>
          <w:r w:rsidR="00422C8C">
            <w:instrText xml:space="preserve"> CITATION Ato231 \l 1029 </w:instrText>
          </w:r>
          <w:r w:rsidR="00422C8C">
            <w:fldChar w:fldCharType="separate"/>
          </w:r>
          <w:r w:rsidR="00422C8C">
            <w:rPr>
              <w:noProof/>
            </w:rPr>
            <w:t xml:space="preserve"> (8)</w:t>
          </w:r>
          <w:r w:rsidR="00422C8C">
            <w:fldChar w:fldCharType="end"/>
          </w:r>
        </w:sdtContent>
      </w:sdt>
    </w:p>
    <w:p w14:paraId="71CC9A83" w14:textId="47D1762C" w:rsidR="2C99D579" w:rsidRDefault="2C99D579" w:rsidP="12C32F9A">
      <w:pPr>
        <w:pStyle w:val="Nadpis2"/>
      </w:pPr>
      <w:bookmarkStart w:id="25" w:name="_Toc152782165"/>
      <w:proofErr w:type="spellStart"/>
      <w:r>
        <w:t>LaserGRBL</w:t>
      </w:r>
      <w:bookmarkEnd w:id="25"/>
      <w:proofErr w:type="spellEnd"/>
    </w:p>
    <w:p w14:paraId="04E8A8A0" w14:textId="5C3E3E7B" w:rsidR="6A188BD6" w:rsidRDefault="6A188BD6" w:rsidP="6364B21F">
      <w:r>
        <w:t>Tento program je</w:t>
      </w:r>
      <w:r w:rsidR="00D80216">
        <w:t> </w:t>
      </w:r>
      <w:r>
        <w:t>určen pro jednoduché převedení grafiky</w:t>
      </w:r>
      <w:r w:rsidR="00465051">
        <w:t xml:space="preserve"> na </w:t>
      </w:r>
      <w:r>
        <w:t>data, kter</w:t>
      </w:r>
      <w:r w:rsidR="0DFFB2AF">
        <w:t>á</w:t>
      </w:r>
      <w:r>
        <w:t xml:space="preserve"> je</w:t>
      </w:r>
      <w:r w:rsidR="00D80216">
        <w:t> </w:t>
      </w:r>
      <w:r>
        <w:t xml:space="preserve">možné zadat do </w:t>
      </w:r>
      <w:proofErr w:type="spellStart"/>
      <w:r>
        <w:t>gravírky</w:t>
      </w:r>
      <w:proofErr w:type="spellEnd"/>
      <w:r w:rsidR="373F9F87">
        <w:t>. Tento program je</w:t>
      </w:r>
      <w:r w:rsidR="00D80216">
        <w:t> </w:t>
      </w:r>
      <w:r w:rsidR="373F9F87">
        <w:t>kompatibilní s</w:t>
      </w:r>
      <w:r w:rsidR="00D80216">
        <w:t> </w:t>
      </w:r>
      <w:r w:rsidR="373F9F87">
        <w:t>operačním systémem Windows a</w:t>
      </w:r>
      <w:r w:rsidR="00D80216">
        <w:t xml:space="preserve"> </w:t>
      </w:r>
      <w:r w:rsidR="4ED060ED">
        <w:t>s</w:t>
      </w:r>
      <w:r w:rsidR="00597E1B">
        <w:t> </w:t>
      </w:r>
      <w:proofErr w:type="spellStart"/>
      <w:r w:rsidR="4ED060ED">
        <w:t>gravírkami</w:t>
      </w:r>
      <w:proofErr w:type="spellEnd"/>
      <w:r w:rsidR="4ED060ED">
        <w:t xml:space="preserve"> </w:t>
      </w:r>
      <w:proofErr w:type="spellStart"/>
      <w:r w:rsidR="4ED060ED">
        <w:t>uživající</w:t>
      </w:r>
      <w:proofErr w:type="spellEnd"/>
      <w:r w:rsidR="4ED060ED">
        <w:t xml:space="preserve"> standard </w:t>
      </w:r>
      <w:proofErr w:type="spellStart"/>
      <w:r w:rsidR="4ED060ED">
        <w:t>Grb</w:t>
      </w:r>
      <w:proofErr w:type="spellEnd"/>
      <w:r w:rsidR="4ED060ED">
        <w:t xml:space="preserve"> v0.9 a</w:t>
      </w:r>
      <w:r w:rsidR="00092645">
        <w:t> </w:t>
      </w:r>
      <w:proofErr w:type="spellStart"/>
      <w:r w:rsidR="4ED060ED">
        <w:t>Grb</w:t>
      </w:r>
      <w:proofErr w:type="spellEnd"/>
      <w:r w:rsidR="4ED060ED">
        <w:t xml:space="preserve"> </w:t>
      </w:r>
      <w:proofErr w:type="gramStart"/>
      <w:r w:rsidR="4ED060ED">
        <w:t>v1.1.</w:t>
      </w:r>
      <w:r w:rsidR="2E22D386">
        <w:t xml:space="preserve"> </w:t>
      </w:r>
      <w:r w:rsidR="4ED060ED">
        <w:t>.</w:t>
      </w:r>
      <w:proofErr w:type="gramEnd"/>
      <w:r w:rsidR="4ED060ED">
        <w:t xml:space="preserve"> </w:t>
      </w:r>
      <w:r w:rsidR="16E0DFBF">
        <w:t>Vzhledem k</w:t>
      </w:r>
      <w:r w:rsidR="00D80216">
        <w:t> </w:t>
      </w:r>
      <w:r w:rsidR="16E0DFBF">
        <w:t>tomu, že program je</w:t>
      </w:r>
      <w:r w:rsidR="00597E1B">
        <w:t> </w:t>
      </w:r>
      <w:r w:rsidR="16E0DFBF">
        <w:t>zdarma, činí to z</w:t>
      </w:r>
      <w:r w:rsidR="00D80216">
        <w:t> </w:t>
      </w:r>
      <w:r w:rsidR="16E0DFBF">
        <w:t xml:space="preserve">něj </w:t>
      </w:r>
      <w:r w:rsidR="28AF37EE">
        <w:t>dobr</w:t>
      </w:r>
      <w:r w:rsidR="16E0DFBF">
        <w:t>ou alternativu k</w:t>
      </w:r>
      <w:r w:rsidR="00D80216">
        <w:t> </w:t>
      </w:r>
      <w:r w:rsidR="16E0DFBF">
        <w:t xml:space="preserve">programu </w:t>
      </w:r>
      <w:proofErr w:type="spellStart"/>
      <w:r w:rsidR="16E0DFBF">
        <w:t>Lightburn</w:t>
      </w:r>
      <w:proofErr w:type="spellEnd"/>
      <w:r w:rsidR="38D20C80">
        <w:t>, i</w:t>
      </w:r>
      <w:r w:rsidR="00D80216">
        <w:t> </w:t>
      </w:r>
      <w:r w:rsidR="38D20C80">
        <w:t>přes těžší používání</w:t>
      </w:r>
      <w:r w:rsidR="53C86C33">
        <w:t xml:space="preserve"> a</w:t>
      </w:r>
      <w:r w:rsidR="00597E1B">
        <w:t> </w:t>
      </w:r>
      <w:r w:rsidR="53C86C33">
        <w:t>méně uživatelsky příjemný interface</w:t>
      </w:r>
      <w:r w:rsidR="38D20C80">
        <w:t>.</w:t>
      </w:r>
      <w:sdt>
        <w:sdtPr>
          <w:id w:val="-1036658826"/>
          <w:citation/>
        </w:sdtPr>
        <w:sdtContent>
          <w:r w:rsidR="003E10EE">
            <w:fldChar w:fldCharType="begin"/>
          </w:r>
          <w:r w:rsidR="003E10EE">
            <w:instrText xml:space="preserve"> CITATION Las23 \l 1029 </w:instrText>
          </w:r>
          <w:r w:rsidR="003E10EE">
            <w:fldChar w:fldCharType="separate"/>
          </w:r>
          <w:r w:rsidR="003E10EE">
            <w:rPr>
              <w:noProof/>
            </w:rPr>
            <w:t xml:space="preserve"> (9)</w:t>
          </w:r>
          <w:r w:rsidR="003E10EE">
            <w:fldChar w:fldCharType="end"/>
          </w:r>
        </w:sdtContent>
      </w:sdt>
    </w:p>
    <w:p w14:paraId="042B6562" w14:textId="6AC9474C" w:rsidR="00717765" w:rsidRDefault="00717765" w:rsidP="00717765">
      <w:pPr>
        <w:pStyle w:val="Nadpis2"/>
      </w:pPr>
      <w:proofErr w:type="spellStart"/>
      <w:r>
        <w:t>Termolis</w:t>
      </w:r>
      <w:proofErr w:type="spellEnd"/>
    </w:p>
    <w:p w14:paraId="7A170B5C" w14:textId="7218C50F" w:rsidR="00717765" w:rsidRDefault="006D067D" w:rsidP="00717765">
      <w:proofErr w:type="spellStart"/>
      <w:r>
        <w:t>Termolis</w:t>
      </w:r>
      <w:proofErr w:type="spellEnd"/>
      <w:r>
        <w:t xml:space="preserve"> je</w:t>
      </w:r>
      <w:r w:rsidR="00D80216">
        <w:t> </w:t>
      </w:r>
      <w:r w:rsidR="00143CA1">
        <w:t>přístroj který nám umožňuje za vysoké teploty a</w:t>
      </w:r>
      <w:r w:rsidR="00092645">
        <w:t> </w:t>
      </w:r>
      <w:r w:rsidR="00143CA1">
        <w:t>tlaku nažehlit určité materiály</w:t>
      </w:r>
      <w:r w:rsidR="00465051">
        <w:t xml:space="preserve"> na </w:t>
      </w:r>
      <w:r w:rsidR="00143CA1">
        <w:t>jiné</w:t>
      </w:r>
      <w:r w:rsidR="00D716A9">
        <w:t>.</w:t>
      </w:r>
      <w:r w:rsidR="00410B93">
        <w:t xml:space="preserve"> v </w:t>
      </w:r>
      <w:r w:rsidR="00D716A9">
        <w:t xml:space="preserve">případě </w:t>
      </w:r>
      <w:proofErr w:type="spellStart"/>
      <w:r w:rsidR="00994E43">
        <w:t>odboorná</w:t>
      </w:r>
      <w:proofErr w:type="spellEnd"/>
      <w:r w:rsidR="00D716A9">
        <w:t xml:space="preserve"> práce byl využit pro nažehlení termofolie</w:t>
      </w:r>
      <w:r w:rsidR="00465051">
        <w:t xml:space="preserve"> na </w:t>
      </w:r>
      <w:r w:rsidR="00783C74">
        <w:t xml:space="preserve">bavlněná trika. </w:t>
      </w:r>
      <w:r w:rsidR="00FF0EFA">
        <w:t xml:space="preserve">Dnešní </w:t>
      </w:r>
      <w:proofErr w:type="spellStart"/>
      <w:r w:rsidR="00FF0EFA">
        <w:t>termolisy</w:t>
      </w:r>
      <w:proofErr w:type="spellEnd"/>
      <w:r w:rsidR="00FF0EFA">
        <w:t xml:space="preserve"> mají </w:t>
      </w:r>
      <w:r w:rsidR="00BB4B38">
        <w:t>možnost vybrání specifické teploty, které je</w:t>
      </w:r>
      <w:r w:rsidR="00597E1B">
        <w:t> </w:t>
      </w:r>
      <w:r w:rsidR="00BB4B38">
        <w:t>dosaženo po nastavení a</w:t>
      </w:r>
      <w:r w:rsidR="00092645">
        <w:t> </w:t>
      </w:r>
      <w:r w:rsidR="00BB4B38">
        <w:t>následného nahřátí</w:t>
      </w:r>
      <w:r w:rsidR="009D7925">
        <w:t>. Poté je</w:t>
      </w:r>
      <w:r w:rsidR="00D80216">
        <w:t> </w:t>
      </w:r>
      <w:r w:rsidR="009D7925">
        <w:t>možné vložit námi zvolené materiály</w:t>
      </w:r>
      <w:r w:rsidR="00465051">
        <w:t xml:space="preserve"> na </w:t>
      </w:r>
      <w:r w:rsidR="009D7925">
        <w:t>podložku nacházející</w:t>
      </w:r>
      <w:r w:rsidR="00D80216">
        <w:t> </w:t>
      </w:r>
      <w:r w:rsidR="009D7925">
        <w:t>se pod nahřá</w:t>
      </w:r>
      <w:r w:rsidR="00D238DD">
        <w:t>tou plochu. Následně</w:t>
      </w:r>
      <w:r w:rsidR="00D80216">
        <w:t> </w:t>
      </w:r>
      <w:r w:rsidR="00D238DD">
        <w:t xml:space="preserve">se nahřátá plocha madlem </w:t>
      </w:r>
      <w:r w:rsidR="00880FE3">
        <w:t>přitlačit</w:t>
      </w:r>
      <w:r w:rsidR="00465051">
        <w:t xml:space="preserve"> na </w:t>
      </w:r>
      <w:r w:rsidR="00880FE3">
        <w:t>vybraný materiál a</w:t>
      </w:r>
      <w:r w:rsidR="00092645">
        <w:t> </w:t>
      </w:r>
      <w:r w:rsidR="00880FE3">
        <w:t>po uplynutí vyžadované doby</w:t>
      </w:r>
      <w:r w:rsidR="00D80216">
        <w:t> </w:t>
      </w:r>
      <w:r w:rsidR="00597E1B">
        <w:t xml:space="preserve">se nahřátá plocha nadzvedne. </w:t>
      </w:r>
    </w:p>
    <w:p w14:paraId="79C822F3" w14:textId="4780D275" w:rsidR="00A95123" w:rsidRDefault="00A95123" w:rsidP="00A95123">
      <w:pPr>
        <w:pStyle w:val="Nadpis2"/>
      </w:pPr>
      <w:r>
        <w:t>MS</w:t>
      </w:r>
      <w:r w:rsidR="00137949">
        <w:t xml:space="preserve"> Publisher</w:t>
      </w:r>
    </w:p>
    <w:p w14:paraId="666B2BCB" w14:textId="4EE2EF2B" w:rsidR="00137949" w:rsidRPr="00137949" w:rsidRDefault="0027262F" w:rsidP="00137949">
      <w:r>
        <w:t xml:space="preserve">Microsoft Publisher je součástí </w:t>
      </w:r>
      <w:r w:rsidR="00B30668">
        <w:t xml:space="preserve">balíčku </w:t>
      </w:r>
      <w:r w:rsidR="00507098">
        <w:t xml:space="preserve">Microsoft Office, jako je </w:t>
      </w:r>
      <w:r w:rsidR="009E7583">
        <w:t xml:space="preserve">například MS Word či </w:t>
      </w:r>
      <w:r w:rsidR="00B97FDA">
        <w:t>MS Powe</w:t>
      </w:r>
      <w:r w:rsidR="003F02C5">
        <w:t>r</w:t>
      </w:r>
      <w:r w:rsidR="00B97FDA">
        <w:t>Point. Publisher je využíván pro přípravu tiskovin</w:t>
      </w:r>
      <w:r w:rsidR="00465051">
        <w:t xml:space="preserve"> na </w:t>
      </w:r>
      <w:r w:rsidR="00B97FDA">
        <w:t>tisk</w:t>
      </w:r>
      <w:r w:rsidR="007C40A6">
        <w:t>.</w:t>
      </w:r>
      <w:r w:rsidR="00465051">
        <w:t xml:space="preserve"> na </w:t>
      </w:r>
      <w:r w:rsidR="007C40A6">
        <w:t>rozdíl od</w:t>
      </w:r>
      <w:r w:rsidR="00DC3314">
        <w:t xml:space="preserve"> programu Word je zaměřen</w:t>
      </w:r>
      <w:r w:rsidR="00465051">
        <w:t xml:space="preserve"> na </w:t>
      </w:r>
      <w:r w:rsidR="00DC3314">
        <w:t>grafickou úpravu oproti texto</w:t>
      </w:r>
      <w:r w:rsidR="003F02C5">
        <w:t>vé úpravě.</w:t>
      </w:r>
    </w:p>
    <w:p w14:paraId="21C71D0B" w14:textId="6863DA40" w:rsidR="00092E94" w:rsidRDefault="00092E94" w:rsidP="00092E94">
      <w:pPr>
        <w:pStyle w:val="Nadpis1"/>
      </w:pPr>
      <w:bookmarkStart w:id="26" w:name="_Toc550359862"/>
      <w:r>
        <w:lastRenderedPageBreak/>
        <w:t>Výstupy</w:t>
      </w:r>
      <w:bookmarkEnd w:id="26"/>
    </w:p>
    <w:p w14:paraId="33D66983" w14:textId="34DADEB2" w:rsidR="00092E94" w:rsidRDefault="00092E94" w:rsidP="00092E94">
      <w:pPr>
        <w:pStyle w:val="Nadpis2"/>
      </w:pPr>
      <w:bookmarkStart w:id="27" w:name="_Toc124539070"/>
      <w:r>
        <w:t>Potisk trik</w:t>
      </w:r>
      <w:bookmarkEnd w:id="27"/>
    </w:p>
    <w:p w14:paraId="0EE847CB" w14:textId="1B9852E2" w:rsidR="119B9FEE" w:rsidRDefault="119B9FEE" w:rsidP="12C32F9A">
      <w:r>
        <w:t>Potisk triček je</w:t>
      </w:r>
      <w:r w:rsidR="00D80216">
        <w:t> </w:t>
      </w:r>
      <w:r>
        <w:t>jeden z</w:t>
      </w:r>
      <w:r w:rsidR="00D80216">
        <w:t> </w:t>
      </w:r>
      <w:r>
        <w:t>nejlehčích výstupů, vzhledem k</w:t>
      </w:r>
      <w:r w:rsidR="00D80216">
        <w:t> </w:t>
      </w:r>
      <w:r>
        <w:t xml:space="preserve">jednoduchosti grafiky. </w:t>
      </w:r>
      <w:r w:rsidR="00640D09">
        <w:t xml:space="preserve">Potisk </w:t>
      </w:r>
      <w:proofErr w:type="gramStart"/>
      <w:r w:rsidR="00640D09">
        <w:t>slouží</w:t>
      </w:r>
      <w:proofErr w:type="gramEnd"/>
      <w:r>
        <w:t xml:space="preserve"> také k</w:t>
      </w:r>
      <w:r w:rsidR="00D80216">
        <w:t> </w:t>
      </w:r>
      <w:r>
        <w:t>dobré ukázce, co vše je</w:t>
      </w:r>
      <w:r w:rsidR="00D80216">
        <w:t> </w:t>
      </w:r>
      <w:r>
        <w:t>možné udělat</w:t>
      </w:r>
      <w:r w:rsidR="00465051">
        <w:t xml:space="preserve"> na </w:t>
      </w:r>
      <w:r>
        <w:t>řezacím plotteru.</w:t>
      </w:r>
    </w:p>
    <w:p w14:paraId="2DF9FB75" w14:textId="39C1659A" w:rsidR="45514B57" w:rsidRDefault="45514B57" w:rsidP="12C32F9A">
      <w:pPr>
        <w:pStyle w:val="Nadpis3"/>
      </w:pPr>
      <w:bookmarkStart w:id="28" w:name="_Toc163507476"/>
      <w:r>
        <w:t>Fáze návrhu</w:t>
      </w:r>
      <w:r w:rsidR="3FAF03F3">
        <w:t xml:space="preserve"> potisku</w:t>
      </w:r>
      <w:bookmarkEnd w:id="28"/>
    </w:p>
    <w:p w14:paraId="531B811D" w14:textId="047C067B" w:rsidR="10A174C4" w:rsidRDefault="10A174C4" w:rsidP="12C32F9A">
      <w:r>
        <w:t>Původním plánem bylo udělat několik triček s</w:t>
      </w:r>
      <w:r w:rsidR="00D80216">
        <w:t> </w:t>
      </w:r>
      <w:r>
        <w:t>herními logy a</w:t>
      </w:r>
      <w:r w:rsidR="00092645">
        <w:t> </w:t>
      </w:r>
      <w:r>
        <w:t>celkové zaměření s</w:t>
      </w:r>
      <w:r w:rsidR="00690D86">
        <w:t> </w:t>
      </w:r>
      <w:r>
        <w:t>herní</w:t>
      </w:r>
      <w:r w:rsidR="17080B28">
        <w:t xml:space="preserve"> tématikou. Následně byl design předělán pro zařízení vlastního </w:t>
      </w:r>
      <w:r w:rsidR="4963F5B3">
        <w:t>potisku</w:t>
      </w:r>
      <w:r w:rsidR="00465051">
        <w:t xml:space="preserve"> na </w:t>
      </w:r>
      <w:r w:rsidR="4963F5B3">
        <w:t>poslední zvonění. Design</w:t>
      </w:r>
      <w:r w:rsidR="00D80216">
        <w:t> </w:t>
      </w:r>
      <w:r w:rsidR="4963F5B3">
        <w:t>se opírá o</w:t>
      </w:r>
      <w:r w:rsidR="00D80216">
        <w:t> </w:t>
      </w:r>
      <w:r w:rsidR="4963F5B3">
        <w:t>tablo třídy L4, které bylo vytvořeno</w:t>
      </w:r>
      <w:r w:rsidR="00410B93">
        <w:t xml:space="preserve"> v </w:t>
      </w:r>
      <w:r w:rsidR="4963F5B3">
        <w:t xml:space="preserve">duchu aplikace </w:t>
      </w:r>
      <w:proofErr w:type="spellStart"/>
      <w:r w:rsidR="4963F5B3">
        <w:t>BeReal</w:t>
      </w:r>
      <w:proofErr w:type="spellEnd"/>
      <w:r w:rsidR="4963F5B3">
        <w:t>, která jednou za den pošle oznámení a</w:t>
      </w:r>
      <w:r w:rsidR="00092645">
        <w:t> </w:t>
      </w:r>
      <w:r w:rsidR="4963F5B3">
        <w:t>uživatel</w:t>
      </w:r>
      <w:r w:rsidR="00D80216">
        <w:t> </w:t>
      </w:r>
      <w:r w:rsidR="4963F5B3">
        <w:t>se má</w:t>
      </w:r>
      <w:r w:rsidR="00410B93">
        <w:t xml:space="preserve"> v </w:t>
      </w:r>
      <w:r w:rsidR="4963F5B3">
        <w:t>tu chvíli vyf</w:t>
      </w:r>
      <w:r w:rsidR="41485D98">
        <w:t>otit co</w:t>
      </w:r>
      <w:r w:rsidR="00690D86">
        <w:t> </w:t>
      </w:r>
      <w:r w:rsidR="41485D98">
        <w:t>dělá a</w:t>
      </w:r>
      <w:r w:rsidR="00092645">
        <w:t> </w:t>
      </w:r>
      <w:r w:rsidR="41485D98">
        <w:t>aplikace pořídí snímek z</w:t>
      </w:r>
      <w:r w:rsidR="00D80216">
        <w:t> </w:t>
      </w:r>
      <w:r w:rsidR="41485D98">
        <w:t xml:space="preserve">obou fotoaparátů. Názvem tabla bylo </w:t>
      </w:r>
      <w:proofErr w:type="spellStart"/>
      <w:r w:rsidR="41485D98">
        <w:t>BeLyceum</w:t>
      </w:r>
      <w:proofErr w:type="spellEnd"/>
      <w:r w:rsidR="41485D98">
        <w:t>, což</w:t>
      </w:r>
      <w:r w:rsidR="00690D86">
        <w:t> </w:t>
      </w:r>
      <w:r w:rsidR="41485D98">
        <w:t>se</w:t>
      </w:r>
      <w:r w:rsidR="00690D86">
        <w:t> </w:t>
      </w:r>
      <w:r w:rsidR="41485D98">
        <w:t>nachází</w:t>
      </w:r>
      <w:r w:rsidR="00465051">
        <w:t xml:space="preserve"> na </w:t>
      </w:r>
      <w:r w:rsidR="41485D98">
        <w:t>designu určeného pro vyřezání z</w:t>
      </w:r>
      <w:r w:rsidR="00D80216">
        <w:t> </w:t>
      </w:r>
      <w:proofErr w:type="spellStart"/>
      <w:r w:rsidR="41485D98">
        <w:t>t</w:t>
      </w:r>
      <w:r w:rsidR="675B4D7D">
        <w:t>ermofólie</w:t>
      </w:r>
      <w:proofErr w:type="spellEnd"/>
      <w:r w:rsidR="675B4D7D">
        <w:t xml:space="preserve"> a</w:t>
      </w:r>
      <w:r w:rsidR="00092645">
        <w:t> </w:t>
      </w:r>
      <w:r w:rsidR="675B4D7D">
        <w:t>následného nažehlení</w:t>
      </w:r>
      <w:r w:rsidR="00465051">
        <w:t xml:space="preserve"> na </w:t>
      </w:r>
      <w:r w:rsidR="675B4D7D">
        <w:t xml:space="preserve">trika černé nebo bílé barvy. Barvy fólie jsou určeny podle </w:t>
      </w:r>
      <w:r w:rsidR="6E30AC8B">
        <w:t>barvy trika, kdy bílé triko má</w:t>
      </w:r>
      <w:r w:rsidR="00465051">
        <w:t xml:space="preserve"> na </w:t>
      </w:r>
      <w:r w:rsidR="6E30AC8B">
        <w:t>sobě černý potisk a</w:t>
      </w:r>
      <w:r w:rsidR="00092645">
        <w:t> </w:t>
      </w:r>
      <w:r w:rsidR="6E30AC8B">
        <w:t>černé triko bílý potisk</w:t>
      </w:r>
      <w:r w:rsidR="00C20B45">
        <w:t>.</w:t>
      </w:r>
    </w:p>
    <w:p w14:paraId="7825427A" w14:textId="79892C36" w:rsidR="00C20B45" w:rsidRDefault="00717765" w:rsidP="00C20B45">
      <w:pPr>
        <w:pStyle w:val="Nadpis3"/>
      </w:pPr>
      <w:r>
        <w:t>Příprava</w:t>
      </w:r>
    </w:p>
    <w:p w14:paraId="0FCFB7A8" w14:textId="17B9B587" w:rsidR="00BC72D5" w:rsidRPr="00717765" w:rsidRDefault="00717765" w:rsidP="00012DEC">
      <w:r>
        <w:t xml:space="preserve">Pro tento výstup </w:t>
      </w:r>
      <w:r w:rsidR="00AE41CB">
        <w:t>bylo</w:t>
      </w:r>
      <w:r>
        <w:t xml:space="preserve"> nutn</w:t>
      </w:r>
      <w:r w:rsidR="00AE41CB">
        <w:t>o</w:t>
      </w:r>
      <w:r>
        <w:t xml:space="preserve"> vybrat</w:t>
      </w:r>
      <w:r w:rsidR="00972370">
        <w:t xml:space="preserve"> vhodný</w:t>
      </w:r>
      <w:r w:rsidR="0007751E">
        <w:t xml:space="preserve"> materiály.</w:t>
      </w:r>
      <w:r w:rsidR="004317B8">
        <w:t xml:space="preserve"> Tričko</w:t>
      </w:r>
      <w:r w:rsidR="00465051">
        <w:t xml:space="preserve"> na </w:t>
      </w:r>
      <w:r w:rsidR="004317B8">
        <w:t>použití je</w:t>
      </w:r>
      <w:r w:rsidR="00D80216">
        <w:t> </w:t>
      </w:r>
      <w:r w:rsidR="004317B8">
        <w:t xml:space="preserve">vhodné použít jakékoliv triko kromě </w:t>
      </w:r>
      <w:r w:rsidR="00945619">
        <w:t>nylonových triček, z důvodů poškození struktury trika při</w:t>
      </w:r>
      <w:r w:rsidR="00690D86">
        <w:t> </w:t>
      </w:r>
      <w:r w:rsidR="00945619">
        <w:t xml:space="preserve">vysokých teplotách. </w:t>
      </w:r>
      <w:r w:rsidR="00B55456">
        <w:t xml:space="preserve">Následně </w:t>
      </w:r>
      <w:r w:rsidR="00AE41CB">
        <w:t>bylo</w:t>
      </w:r>
      <w:r w:rsidR="00B55456">
        <w:t xml:space="preserve"> nutné vybrat vhodnou fólii,</w:t>
      </w:r>
      <w:r w:rsidR="00410B93">
        <w:t xml:space="preserve"> v </w:t>
      </w:r>
      <w:r w:rsidR="00B55456">
        <w:t xml:space="preserve">tomto případě termofolie od </w:t>
      </w:r>
      <w:r w:rsidR="00037FF3">
        <w:t xml:space="preserve">společnosti </w:t>
      </w:r>
      <w:proofErr w:type="spellStart"/>
      <w:r w:rsidR="00037FF3">
        <w:t>Cricut</w:t>
      </w:r>
      <w:proofErr w:type="spellEnd"/>
      <w:r w:rsidR="00037FF3">
        <w:t xml:space="preserve">.  Tuto termofolii </w:t>
      </w:r>
      <w:r w:rsidR="00AE41CB">
        <w:t>bylo</w:t>
      </w:r>
      <w:r w:rsidR="00037FF3">
        <w:t xml:space="preserve"> nutno před započetím řezání </w:t>
      </w:r>
      <w:r w:rsidR="00C50C0F">
        <w:t>nalepit</w:t>
      </w:r>
      <w:r w:rsidR="00FB4E24">
        <w:t xml:space="preserve"> lesklou stranou dolu</w:t>
      </w:r>
      <w:r w:rsidR="00465051">
        <w:t xml:space="preserve"> na </w:t>
      </w:r>
      <w:r w:rsidR="00C50C0F">
        <w:t>speciální podložku, která</w:t>
      </w:r>
      <w:r w:rsidR="00D80216">
        <w:t> </w:t>
      </w:r>
      <w:r w:rsidR="00C50C0F">
        <w:t>se vkládá do řezacího plotteru</w:t>
      </w:r>
      <w:r w:rsidR="00355393">
        <w:t>. Po nahrání připravené grafiky</w:t>
      </w:r>
      <w:r w:rsidR="00F97D4F">
        <w:t xml:space="preserve"> do</w:t>
      </w:r>
      <w:r w:rsidR="007966F6">
        <w:t xml:space="preserve"> programu </w:t>
      </w:r>
      <w:proofErr w:type="spellStart"/>
      <w:r w:rsidR="007966F6">
        <w:t>Cricut</w:t>
      </w:r>
      <w:proofErr w:type="spellEnd"/>
      <w:r w:rsidR="007966F6">
        <w:t xml:space="preserve"> Design </w:t>
      </w:r>
      <w:proofErr w:type="spellStart"/>
      <w:r w:rsidR="007966F6">
        <w:t>space</w:t>
      </w:r>
      <w:proofErr w:type="spellEnd"/>
      <w:r w:rsidR="007966F6">
        <w:t xml:space="preserve">, kde </w:t>
      </w:r>
      <w:r w:rsidR="00AE41CB">
        <w:t>bylo</w:t>
      </w:r>
      <w:r w:rsidR="007966F6">
        <w:t xml:space="preserve"> nutno použít funkci </w:t>
      </w:r>
      <w:proofErr w:type="spellStart"/>
      <w:r w:rsidR="007966F6">
        <w:t>Attach</w:t>
      </w:r>
      <w:proofErr w:type="spellEnd"/>
      <w:r w:rsidR="00DB36A1">
        <w:t xml:space="preserve">, která spojí veškerou grafiku do jedné. </w:t>
      </w:r>
      <w:r w:rsidR="0050226C">
        <w:t xml:space="preserve">Po tomto kroku </w:t>
      </w:r>
      <w:r w:rsidR="00AE41CB">
        <w:t xml:space="preserve">bylo </w:t>
      </w:r>
      <w:r w:rsidR="00640D09">
        <w:t>vybráno,</w:t>
      </w:r>
      <w:r w:rsidR="00AE41CB">
        <w:t xml:space="preserve"> </w:t>
      </w:r>
      <w:r w:rsidR="0050226C">
        <w:t>do</w:t>
      </w:r>
      <w:r w:rsidR="00690D86">
        <w:t> </w:t>
      </w:r>
      <w:r w:rsidR="0050226C">
        <w:t>jakého materiálu</w:t>
      </w:r>
      <w:r w:rsidR="00D80216">
        <w:t> </w:t>
      </w:r>
      <w:r w:rsidR="001C5EF9">
        <w:t xml:space="preserve">se bude </w:t>
      </w:r>
      <w:r w:rsidR="0050226C">
        <w:t>ře</w:t>
      </w:r>
      <w:r w:rsidR="001C5EF9">
        <w:t>zat</w:t>
      </w:r>
      <w:r w:rsidR="0050226C">
        <w:t xml:space="preserve"> (aby</w:t>
      </w:r>
      <w:r w:rsidR="00D80216">
        <w:t> </w:t>
      </w:r>
      <w:r w:rsidR="0050226C">
        <w:t>se grafika správně vyřezala)</w:t>
      </w:r>
      <w:r w:rsidR="006716E8">
        <w:t xml:space="preserve">. Před </w:t>
      </w:r>
      <w:r w:rsidR="00FB4E24">
        <w:t xml:space="preserve">započetím řezání </w:t>
      </w:r>
      <w:r w:rsidR="001C5EF9">
        <w:t>také bylo</w:t>
      </w:r>
      <w:r w:rsidR="00FB4E24">
        <w:t xml:space="preserve"> nutné grafiku zrcadlit, neboť</w:t>
      </w:r>
      <w:r w:rsidR="00D80216">
        <w:t> </w:t>
      </w:r>
      <w:r w:rsidR="00FB4E24">
        <w:t>se vyře</w:t>
      </w:r>
      <w:r w:rsidR="00E24B95">
        <w:t>záv</w:t>
      </w:r>
      <w:r w:rsidR="001C5EF9">
        <w:t>alo</w:t>
      </w:r>
      <w:r w:rsidR="00465051">
        <w:t xml:space="preserve"> na </w:t>
      </w:r>
      <w:r w:rsidR="00E24B95">
        <w:t>stranu fólie, kter</w:t>
      </w:r>
      <w:r w:rsidR="001C5EF9">
        <w:t>á</w:t>
      </w:r>
      <w:r w:rsidR="00D80216">
        <w:t> </w:t>
      </w:r>
      <w:r w:rsidR="00E24B95">
        <w:t>se lepi</w:t>
      </w:r>
      <w:r w:rsidR="001C5EF9">
        <w:t>la</w:t>
      </w:r>
      <w:r w:rsidR="0091425F">
        <w:t>.</w:t>
      </w:r>
      <w:r w:rsidR="00ED71E1">
        <w:t xml:space="preserve"> Následně </w:t>
      </w:r>
      <w:r w:rsidR="001C5EF9">
        <w:t>bylo</w:t>
      </w:r>
      <w:r w:rsidR="00ED71E1">
        <w:t xml:space="preserve"> ještě nutno zapnout </w:t>
      </w:r>
      <w:proofErr w:type="spellStart"/>
      <w:r w:rsidR="00ED71E1">
        <w:t>termolis</w:t>
      </w:r>
      <w:proofErr w:type="spellEnd"/>
      <w:r w:rsidR="004309FF">
        <w:t>, pro nahřátí.</w:t>
      </w:r>
    </w:p>
    <w:p w14:paraId="1FABB65B" w14:textId="75B84BE1" w:rsidR="0091425F" w:rsidRDefault="18C62650" w:rsidP="0091425F">
      <w:pPr>
        <w:pStyle w:val="Nadpis3"/>
      </w:pPr>
      <w:bookmarkStart w:id="29" w:name="_Toc1733744161"/>
      <w:r>
        <w:t>Realizace</w:t>
      </w:r>
      <w:bookmarkEnd w:id="29"/>
    </w:p>
    <w:p w14:paraId="65E1295E" w14:textId="38A8A0E3" w:rsidR="0091425F" w:rsidRDefault="0091425F" w:rsidP="0091425F">
      <w:r>
        <w:t xml:space="preserve">Po bezpečném vložení podložky do plotteru </w:t>
      </w:r>
      <w:r w:rsidR="004309FF">
        <w:t>byl spuštěn</w:t>
      </w:r>
      <w:r w:rsidR="0030395E">
        <w:t xml:space="preserve"> proces vyřezávání. Plotter vše proved</w:t>
      </w:r>
      <w:r w:rsidR="004309FF">
        <w:t>l</w:t>
      </w:r>
      <w:r w:rsidR="0030395E">
        <w:t xml:space="preserve"> během chvilky</w:t>
      </w:r>
      <w:r w:rsidR="003821E6">
        <w:t xml:space="preserve">. Po dokončení procesu vyřezání grafiky </w:t>
      </w:r>
      <w:r w:rsidR="004309FF">
        <w:t>bylo</w:t>
      </w:r>
      <w:r w:rsidR="003821E6">
        <w:t xml:space="preserve"> nutno </w:t>
      </w:r>
      <w:r w:rsidR="009A0107">
        <w:t>odebrat fólii z podložky a</w:t>
      </w:r>
      <w:r w:rsidR="00092645">
        <w:t> </w:t>
      </w:r>
      <w:r w:rsidR="009A0107">
        <w:t xml:space="preserve">následně odebrat vyřezané </w:t>
      </w:r>
      <w:r w:rsidR="004309FF">
        <w:t>nechtěné části</w:t>
      </w:r>
      <w:r w:rsidR="009A0107">
        <w:t xml:space="preserve"> finální</w:t>
      </w:r>
      <w:r w:rsidR="004309FF">
        <w:t>ho</w:t>
      </w:r>
      <w:r w:rsidR="009A0107">
        <w:t xml:space="preserve"> produktu</w:t>
      </w:r>
      <w:r w:rsidR="00F66AC8">
        <w:t xml:space="preserve">. </w:t>
      </w:r>
      <w:r w:rsidR="00F66AC8">
        <w:lastRenderedPageBreak/>
        <w:t>Poté vyřezan</w:t>
      </w:r>
      <w:r w:rsidR="004309FF">
        <w:t>á</w:t>
      </w:r>
      <w:r w:rsidR="00F66AC8">
        <w:t xml:space="preserve"> grafik</w:t>
      </w:r>
      <w:r w:rsidR="004309FF">
        <w:t>a</w:t>
      </w:r>
      <w:r w:rsidR="00F66AC8">
        <w:t xml:space="preserve"> </w:t>
      </w:r>
      <w:r w:rsidR="004309FF">
        <w:t xml:space="preserve">byla </w:t>
      </w:r>
      <w:r w:rsidR="00F66AC8">
        <w:t>narovn</w:t>
      </w:r>
      <w:r w:rsidR="004309FF">
        <w:t>ána</w:t>
      </w:r>
      <w:r w:rsidR="00D5146D">
        <w:t xml:space="preserve"> lepící částí</w:t>
      </w:r>
      <w:r w:rsidR="00465051">
        <w:t xml:space="preserve"> na </w:t>
      </w:r>
      <w:r w:rsidR="00D5146D">
        <w:t>triko, velkou část</w:t>
      </w:r>
      <w:r w:rsidR="004309FF">
        <w:t>í</w:t>
      </w:r>
      <w:r w:rsidR="00D5146D">
        <w:t xml:space="preserve"> doprostřed zad a</w:t>
      </w:r>
      <w:r w:rsidR="00690D86">
        <w:t> </w:t>
      </w:r>
      <w:r w:rsidR="000D5EAC">
        <w:t>kolečko s L4</w:t>
      </w:r>
      <w:r w:rsidR="00465051">
        <w:t xml:space="preserve"> na </w:t>
      </w:r>
      <w:r w:rsidR="000D5EAC">
        <w:t>horní část levého prsa</w:t>
      </w:r>
      <w:r w:rsidR="006C4469">
        <w:t>.</w:t>
      </w:r>
      <w:r w:rsidR="00A274AC">
        <w:t xml:space="preserve"> Následně </w:t>
      </w:r>
      <w:r w:rsidR="00283312">
        <w:t>bylo</w:t>
      </w:r>
      <w:r w:rsidR="00A274AC">
        <w:t xml:space="preserve"> triko</w:t>
      </w:r>
      <w:r w:rsidR="00283312">
        <w:t xml:space="preserve"> vloženo</w:t>
      </w:r>
      <w:r w:rsidR="00A274AC">
        <w:t xml:space="preserve"> do </w:t>
      </w:r>
      <w:proofErr w:type="spellStart"/>
      <w:r w:rsidR="00A274AC">
        <w:t>termolisu</w:t>
      </w:r>
      <w:proofErr w:type="spellEnd"/>
      <w:r w:rsidR="00DC508E">
        <w:t>, který</w:t>
      </w:r>
      <w:r w:rsidR="00690D86">
        <w:t> </w:t>
      </w:r>
      <w:r w:rsidR="00283312">
        <w:t>byl</w:t>
      </w:r>
      <w:r w:rsidR="00DC508E">
        <w:t xml:space="preserve"> </w:t>
      </w:r>
      <w:r w:rsidR="009B52A9">
        <w:t>nastaven</w:t>
      </w:r>
      <w:r w:rsidR="00465051">
        <w:t xml:space="preserve"> na </w:t>
      </w:r>
      <w:r w:rsidR="00DC508E">
        <w:t>152 ℃</w:t>
      </w:r>
      <w:r w:rsidR="009B52A9">
        <w:t>.</w:t>
      </w:r>
      <w:r w:rsidR="00465051">
        <w:t xml:space="preserve"> na </w:t>
      </w:r>
      <w:r w:rsidR="009B52A9">
        <w:t>výřez byl položen</w:t>
      </w:r>
      <w:r w:rsidR="00A274AC">
        <w:t xml:space="preserve"> ochranný papír, aby</w:t>
      </w:r>
      <w:r w:rsidR="00D80216">
        <w:t> </w:t>
      </w:r>
      <w:r w:rsidR="009B52A9">
        <w:t>bylo</w:t>
      </w:r>
      <w:r w:rsidR="00A274AC">
        <w:t xml:space="preserve"> zabrán</w:t>
      </w:r>
      <w:r w:rsidR="009B52A9">
        <w:t>ěno</w:t>
      </w:r>
      <w:r w:rsidR="00DC508E">
        <w:t xml:space="preserve"> </w:t>
      </w:r>
      <w:r w:rsidR="00C51803">
        <w:t>nažehlení zbytkům fólie</w:t>
      </w:r>
      <w:r w:rsidR="00465051">
        <w:t xml:space="preserve"> na </w:t>
      </w:r>
      <w:r w:rsidR="00C51803">
        <w:t xml:space="preserve">triko. Následně </w:t>
      </w:r>
      <w:r w:rsidR="004A747E">
        <w:t>byl</w:t>
      </w:r>
      <w:r w:rsidR="00C51803">
        <w:t xml:space="preserve"> lis</w:t>
      </w:r>
      <w:r w:rsidR="00387B6E">
        <w:t xml:space="preserve"> stlačen</w:t>
      </w:r>
      <w:r w:rsidR="00465051">
        <w:t xml:space="preserve"> na </w:t>
      </w:r>
      <w:r w:rsidR="00387B6E">
        <w:t>15 vteřin a</w:t>
      </w:r>
      <w:r w:rsidR="00092645">
        <w:t> </w:t>
      </w:r>
      <w:r w:rsidR="004A747E">
        <w:t>bylo</w:t>
      </w:r>
      <w:r w:rsidR="00387B6E">
        <w:t xml:space="preserve"> hotovo. Toto</w:t>
      </w:r>
      <w:r w:rsidR="00690D86">
        <w:t> </w:t>
      </w:r>
      <w:r w:rsidR="004A747E">
        <w:t>se muselo</w:t>
      </w:r>
      <w:r w:rsidR="00387B6E">
        <w:t xml:space="preserve"> </w:t>
      </w:r>
      <w:r w:rsidR="004A747E">
        <w:t>ud</w:t>
      </w:r>
      <w:r w:rsidR="00387B6E">
        <w:t>ělat dvakrát, jednou</w:t>
      </w:r>
      <w:r w:rsidR="00465051">
        <w:t xml:space="preserve"> na </w:t>
      </w:r>
      <w:r w:rsidR="00387B6E">
        <w:t>z</w:t>
      </w:r>
      <w:r w:rsidR="00726668">
        <w:t>adní část a</w:t>
      </w:r>
      <w:r w:rsidR="00092645">
        <w:t> </w:t>
      </w:r>
      <w:r w:rsidR="00726668">
        <w:t>podruhé</w:t>
      </w:r>
      <w:r w:rsidR="00465051">
        <w:t xml:space="preserve"> na </w:t>
      </w:r>
      <w:r w:rsidR="00726668">
        <w:t>přední část trika.</w:t>
      </w:r>
    </w:p>
    <w:p w14:paraId="3703C705" w14:textId="77777777" w:rsidR="00D10A3C" w:rsidRDefault="00012DEC" w:rsidP="00D10A3C">
      <w:pPr>
        <w:pStyle w:val="ObrzekvMP"/>
        <w:keepNext/>
      </w:pPr>
      <w:r>
        <w:rPr>
          <w:noProof/>
        </w:rPr>
        <w:drawing>
          <wp:inline distT="0" distB="0" distL="0" distR="0" wp14:anchorId="419BE5B6" wp14:editId="3263AAEA">
            <wp:extent cx="4063874" cy="3060000"/>
            <wp:effectExtent l="0" t="0" r="0" b="7620"/>
            <wp:docPr id="23" name="Obrázek 23" descr="Obsah obrázku osoba, zeď, interiér, hr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ek 23" descr="Obsah obrázku osoba, zeď, interiér, hra&#10;&#10;Popis byl vytvořen automaticky"/>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63874" cy="3060000"/>
                    </a:xfrm>
                    <a:prstGeom prst="rect">
                      <a:avLst/>
                    </a:prstGeom>
                  </pic:spPr>
                </pic:pic>
              </a:graphicData>
            </a:graphic>
          </wp:inline>
        </w:drawing>
      </w:r>
    </w:p>
    <w:p w14:paraId="16307F8A" w14:textId="7D59FF8C" w:rsidR="00012DEC" w:rsidRDefault="00D10A3C" w:rsidP="00D10A3C">
      <w:pPr>
        <w:pStyle w:val="Titulek"/>
      </w:pPr>
      <w:bookmarkStart w:id="30" w:name="_Toc129697826"/>
      <w:r>
        <w:t xml:space="preserve">Obrázek </w:t>
      </w:r>
      <w:fldSimple w:instr=" SEQ Obrázek \* ARABIC ">
        <w:r w:rsidR="00A17DA7">
          <w:rPr>
            <w:noProof/>
          </w:rPr>
          <w:t>1</w:t>
        </w:r>
      </w:fldSimple>
      <w:r w:rsidR="00750A82">
        <w:t xml:space="preserve"> Ukázka</w:t>
      </w:r>
      <w:r>
        <w:t xml:space="preserve"> </w:t>
      </w:r>
      <w:r w:rsidR="00750A82">
        <w:t>p</w:t>
      </w:r>
      <w:r>
        <w:t>řední část</w:t>
      </w:r>
      <w:r>
        <w:rPr>
          <w:noProof/>
        </w:rPr>
        <w:t xml:space="preserve"> potisku trika</w:t>
      </w:r>
      <w:bookmarkEnd w:id="30"/>
    </w:p>
    <w:p w14:paraId="1B89E443" w14:textId="77777777" w:rsidR="00D10A3C" w:rsidRDefault="00587165" w:rsidP="00D10A3C">
      <w:pPr>
        <w:pStyle w:val="ObrzekvMP"/>
        <w:keepNext/>
      </w:pPr>
      <w:r>
        <w:rPr>
          <w:noProof/>
        </w:rPr>
        <w:drawing>
          <wp:inline distT="0" distB="0" distL="0" distR="0" wp14:anchorId="5B43F233" wp14:editId="51579FD7">
            <wp:extent cx="4063874" cy="3060000"/>
            <wp:effectExtent l="0" t="0" r="0" b="7620"/>
            <wp:docPr id="25" name="Obrázek 25" descr="Obsah obrázku osoba, muž, zeď, stojící&#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ázek 25" descr="Obsah obrázku osoba, muž, zeď, stojící&#10;&#10;Popis byl vytvořen automaticky"/>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63874" cy="3060000"/>
                    </a:xfrm>
                    <a:prstGeom prst="rect">
                      <a:avLst/>
                    </a:prstGeom>
                  </pic:spPr>
                </pic:pic>
              </a:graphicData>
            </a:graphic>
          </wp:inline>
        </w:drawing>
      </w:r>
    </w:p>
    <w:p w14:paraId="4A4D73B1" w14:textId="62844F2C" w:rsidR="00587165" w:rsidRPr="00587165" w:rsidRDefault="00D10A3C" w:rsidP="00D10A3C">
      <w:pPr>
        <w:pStyle w:val="Titulek"/>
      </w:pPr>
      <w:bookmarkStart w:id="31" w:name="_Toc129697827"/>
      <w:r>
        <w:t xml:space="preserve">Obrázek </w:t>
      </w:r>
      <w:fldSimple w:instr=" SEQ Obrázek \* ARABIC ">
        <w:r w:rsidR="00A17DA7">
          <w:rPr>
            <w:noProof/>
          </w:rPr>
          <w:t>2</w:t>
        </w:r>
      </w:fldSimple>
      <w:r w:rsidR="00750A82">
        <w:t xml:space="preserve"> Ukázka</w:t>
      </w:r>
      <w:r>
        <w:t xml:space="preserve"> </w:t>
      </w:r>
      <w:r w:rsidR="00750A82">
        <w:t>z</w:t>
      </w:r>
      <w:r>
        <w:t>ádní část potisku trika</w:t>
      </w:r>
      <w:bookmarkEnd w:id="31"/>
    </w:p>
    <w:p w14:paraId="0DD0B592" w14:textId="77777777" w:rsidR="00635BB2" w:rsidRPr="0091425F" w:rsidRDefault="00635BB2" w:rsidP="00635BB2">
      <w:pPr>
        <w:pStyle w:val="ObrzekvMP"/>
      </w:pPr>
    </w:p>
    <w:p w14:paraId="4B9E27DB" w14:textId="4A598ADA" w:rsidR="00092E94" w:rsidRDefault="00092E94" w:rsidP="00092E94">
      <w:pPr>
        <w:pStyle w:val="Nadpis2"/>
      </w:pPr>
      <w:bookmarkStart w:id="32" w:name="_Toc1214085346"/>
      <w:r>
        <w:lastRenderedPageBreak/>
        <w:t>Obal</w:t>
      </w:r>
      <w:r w:rsidR="00465051">
        <w:t xml:space="preserve"> na </w:t>
      </w:r>
      <w:r>
        <w:t>mobil</w:t>
      </w:r>
      <w:bookmarkEnd w:id="32"/>
    </w:p>
    <w:p w14:paraId="70596083" w14:textId="4C05FCB1" w:rsidR="2F98181A" w:rsidRDefault="2F98181A" w:rsidP="12C32F9A">
      <w:r>
        <w:t>Dnes je</w:t>
      </w:r>
      <w:r w:rsidR="00D80216">
        <w:t> </w:t>
      </w:r>
      <w:r>
        <w:t>možné si pořídit obal</w:t>
      </w:r>
      <w:r w:rsidR="00465051">
        <w:t xml:space="preserve"> na </w:t>
      </w:r>
      <w:r>
        <w:t>mobil s</w:t>
      </w:r>
      <w:r w:rsidR="00D80216">
        <w:t> </w:t>
      </w:r>
      <w:r>
        <w:t>nekonečným množstvím obrázků a</w:t>
      </w:r>
      <w:r w:rsidR="00690D86">
        <w:t> </w:t>
      </w:r>
      <w:r>
        <w:t xml:space="preserve">vychytávek. </w:t>
      </w:r>
      <w:r w:rsidR="63EAF0B0">
        <w:t>Někdy</w:t>
      </w:r>
      <w:r w:rsidR="00D80216">
        <w:t> </w:t>
      </w:r>
      <w:r w:rsidR="63EAF0B0">
        <w:t>se ale</w:t>
      </w:r>
      <w:r w:rsidR="00D80216">
        <w:t> </w:t>
      </w:r>
      <w:r w:rsidR="63EAF0B0">
        <w:t>vyplatí místo hledání určitého obrázku, například</w:t>
      </w:r>
      <w:r w:rsidR="00465051">
        <w:t xml:space="preserve"> na </w:t>
      </w:r>
      <w:r w:rsidR="63EAF0B0">
        <w:t>internetovém obchodě Alibaba, si tvořit vlastní a</w:t>
      </w:r>
      <w:r w:rsidR="00092645">
        <w:t> </w:t>
      </w:r>
      <w:r w:rsidR="63EAF0B0">
        <w:t>mnohdy je</w:t>
      </w:r>
      <w:r w:rsidR="00D80216">
        <w:t> </w:t>
      </w:r>
      <w:r w:rsidR="63EAF0B0">
        <w:t>tato možn</w:t>
      </w:r>
      <w:r w:rsidR="015E1659">
        <w:t>ost i</w:t>
      </w:r>
      <w:r w:rsidR="00D80216">
        <w:t> </w:t>
      </w:r>
      <w:r w:rsidR="015E1659">
        <w:t>levnější.</w:t>
      </w:r>
    </w:p>
    <w:p w14:paraId="4A1236DF" w14:textId="57854F3E" w:rsidR="2F98181A" w:rsidRDefault="2F98181A" w:rsidP="12C32F9A">
      <w:pPr>
        <w:pStyle w:val="Nadpis3"/>
      </w:pPr>
      <w:bookmarkStart w:id="33" w:name="_Toc1851152786"/>
      <w:r>
        <w:t>Fáze návrhu</w:t>
      </w:r>
      <w:bookmarkEnd w:id="33"/>
    </w:p>
    <w:p w14:paraId="74639369" w14:textId="2FCC854A" w:rsidR="6ADC7BD4" w:rsidRDefault="2B8F7ACD" w:rsidP="777EAF00">
      <w:r>
        <w:t xml:space="preserve">Tento obal byl inspirován jedním ze tří </w:t>
      </w:r>
      <w:proofErr w:type="spellStart"/>
      <w:r>
        <w:t>nejznámnějších</w:t>
      </w:r>
      <w:proofErr w:type="spellEnd"/>
      <w:r>
        <w:t xml:space="preserve"> sérií</w:t>
      </w:r>
      <w:r w:rsidR="00410B93">
        <w:t xml:space="preserve"> v </w:t>
      </w:r>
      <w:r>
        <w:t>žánru anime</w:t>
      </w:r>
      <w:r w:rsidR="6ADC7BD4">
        <w:t xml:space="preserve">, </w:t>
      </w:r>
      <w:proofErr w:type="spellStart"/>
      <w:r w:rsidR="6ADC7BD4">
        <w:t>Naruto</w:t>
      </w:r>
      <w:proofErr w:type="spellEnd"/>
      <w:r w:rsidR="6ADC7BD4">
        <w:t>.</w:t>
      </w:r>
      <w:r w:rsidR="00410B93">
        <w:t xml:space="preserve"> v </w:t>
      </w:r>
      <w:r w:rsidR="6ADC7BD4">
        <w:t xml:space="preserve">tomto anime, které má velmi </w:t>
      </w:r>
      <w:proofErr w:type="spellStart"/>
      <w:r w:rsidR="6ADC7BD4">
        <w:t>zapletitý</w:t>
      </w:r>
      <w:proofErr w:type="spellEnd"/>
      <w:r w:rsidR="47F5BA94">
        <w:t xml:space="preserve"> příběh, jsou podle příběhu speciální oči jménem </w:t>
      </w:r>
      <w:proofErr w:type="spellStart"/>
      <w:r w:rsidR="47F5BA94">
        <w:t>Sharingan</w:t>
      </w:r>
      <w:proofErr w:type="spellEnd"/>
      <w:r w:rsidR="47F5BA94">
        <w:t xml:space="preserve">, které různým </w:t>
      </w:r>
      <w:r w:rsidR="7041DE52">
        <w:t>postavám poskytují lepší sílu a</w:t>
      </w:r>
      <w:r w:rsidR="00092645">
        <w:t> </w:t>
      </w:r>
      <w:r w:rsidR="7041DE52">
        <w:t>zvýhodňují je. Tyto oči jsou ve dvou barvách a</w:t>
      </w:r>
      <w:r w:rsidR="00092645">
        <w:t> </w:t>
      </w:r>
      <w:r w:rsidR="7041DE52">
        <w:t>těmi jsou červená a</w:t>
      </w:r>
      <w:r w:rsidR="00092645">
        <w:t> </w:t>
      </w:r>
      <w:r w:rsidR="7041DE52">
        <w:t>černá, což</w:t>
      </w:r>
      <w:r w:rsidR="00D80216">
        <w:t> </w:t>
      </w:r>
      <w:r w:rsidR="7041DE52">
        <w:t>ulehčilo fázi náv</w:t>
      </w:r>
      <w:r w:rsidR="6243E1F5">
        <w:t>rh</w:t>
      </w:r>
      <w:r w:rsidR="7041DE52">
        <w:t xml:space="preserve">u, protože stačilo pořídit </w:t>
      </w:r>
      <w:r w:rsidR="6BE5FCFC">
        <w:t>jen černý kryt</w:t>
      </w:r>
      <w:r w:rsidR="00465051">
        <w:t xml:space="preserve"> na </w:t>
      </w:r>
      <w:r w:rsidR="6BE5FCFC">
        <w:t>mobil a</w:t>
      </w:r>
      <w:r w:rsidR="00092645">
        <w:t> </w:t>
      </w:r>
      <w:r w:rsidR="6BE5FCFC">
        <w:t>vyřezat tvar očí a</w:t>
      </w:r>
      <w:r w:rsidR="00092645">
        <w:t> </w:t>
      </w:r>
      <w:r w:rsidR="6BE5FCFC">
        <w:t xml:space="preserve">jejich specifický tvar. </w:t>
      </w:r>
      <w:r w:rsidR="5784CEF4">
        <w:t>P</w:t>
      </w:r>
      <w:r w:rsidR="6BE5FCFC">
        <w:t>ro vyřezání</w:t>
      </w:r>
      <w:r w:rsidR="17C008F2">
        <w:t xml:space="preserve"> byla</w:t>
      </w:r>
      <w:r w:rsidR="6BE5FCFC">
        <w:t xml:space="preserve"> vybr</w:t>
      </w:r>
      <w:r w:rsidR="7A238BCE">
        <w:t>ána</w:t>
      </w:r>
      <w:r w:rsidR="6BE5FCFC">
        <w:t xml:space="preserve"> základní </w:t>
      </w:r>
      <w:r w:rsidR="0705298A">
        <w:t>verze</w:t>
      </w:r>
      <w:r w:rsidR="00410B93">
        <w:t xml:space="preserve"> v </w:t>
      </w:r>
      <w:r w:rsidR="26CB2B69">
        <w:t xml:space="preserve">nejsilnější </w:t>
      </w:r>
      <w:r w:rsidR="774ACF2E">
        <w:t>fázi</w:t>
      </w:r>
      <w:r w:rsidR="26CB2B69">
        <w:t xml:space="preserve"> (tři kapky spojené čárou) a</w:t>
      </w:r>
      <w:r w:rsidR="00092645">
        <w:t> </w:t>
      </w:r>
      <w:r w:rsidR="26CB2B69">
        <w:t>specifick</w:t>
      </w:r>
      <w:r w:rsidR="261BDF35">
        <w:t>á</w:t>
      </w:r>
      <w:r w:rsidR="26CB2B69">
        <w:t xml:space="preserve"> verz</w:t>
      </w:r>
      <w:r w:rsidR="353CE871">
        <w:t>e</w:t>
      </w:r>
      <w:r w:rsidR="26CB2B69">
        <w:t xml:space="preserve">, jménem </w:t>
      </w:r>
      <w:proofErr w:type="spellStart"/>
      <w:r w:rsidR="26CB2B69">
        <w:t>mangekyo</w:t>
      </w:r>
      <w:proofErr w:type="spellEnd"/>
      <w:r w:rsidR="26CB2B69">
        <w:t xml:space="preserve"> </w:t>
      </w:r>
      <w:proofErr w:type="spellStart"/>
      <w:r w:rsidR="26CB2B69">
        <w:t>sharingan</w:t>
      </w:r>
      <w:proofErr w:type="spellEnd"/>
      <w:r w:rsidR="26CB2B69">
        <w:t xml:space="preserve"> (v překladu kaleidoskopický), která je</w:t>
      </w:r>
      <w:r w:rsidR="00D80216">
        <w:t> </w:t>
      </w:r>
      <w:r w:rsidR="26CB2B69">
        <w:t>spe</w:t>
      </w:r>
      <w:r w:rsidR="71B90B40">
        <w:t>cifická pro</w:t>
      </w:r>
      <w:r w:rsidR="00690D86">
        <w:t> </w:t>
      </w:r>
      <w:r w:rsidR="71B90B40">
        <w:t>každou postavu. Pro jednoduší přípravu</w:t>
      </w:r>
      <w:r w:rsidR="00465051">
        <w:t xml:space="preserve"> na </w:t>
      </w:r>
      <w:r w:rsidR="71B90B40">
        <w:t>lepení fólie</w:t>
      </w:r>
      <w:r w:rsidR="00465051">
        <w:t xml:space="preserve"> na </w:t>
      </w:r>
      <w:r w:rsidR="71B90B40">
        <w:t xml:space="preserve">obal </w:t>
      </w:r>
      <w:r w:rsidR="4AE9D6F1">
        <w:t>byl</w:t>
      </w:r>
      <w:r w:rsidR="71B90B40">
        <w:t xml:space="preserve"> design těchto očí uzavře</w:t>
      </w:r>
      <w:r w:rsidR="74C53AFA">
        <w:t>n</w:t>
      </w:r>
      <w:r w:rsidR="6BD6A6FE">
        <w:t>. Tyto nálepky</w:t>
      </w:r>
      <w:r w:rsidR="00465051">
        <w:t xml:space="preserve"> na </w:t>
      </w:r>
      <w:r w:rsidR="6BD6A6FE">
        <w:t>obal jsou designované s</w:t>
      </w:r>
      <w:r w:rsidR="00D80216">
        <w:t> </w:t>
      </w:r>
      <w:r w:rsidR="6BD6A6FE">
        <w:t>účelem lehkého přetékání mimo obal.</w:t>
      </w:r>
    </w:p>
    <w:p w14:paraId="1F944C00" w14:textId="4F424068" w:rsidR="00726668" w:rsidRDefault="00726668" w:rsidP="00726668">
      <w:pPr>
        <w:pStyle w:val="Nadpis3"/>
      </w:pPr>
      <w:r>
        <w:t>Příprava</w:t>
      </w:r>
    </w:p>
    <w:p w14:paraId="0B04A040" w14:textId="22741794" w:rsidR="007D049D" w:rsidRPr="00726668" w:rsidRDefault="0050701A" w:rsidP="00012DEC">
      <w:r>
        <w:t>Příprava vyřezávání nálepky</w:t>
      </w:r>
      <w:r w:rsidR="00465051">
        <w:t xml:space="preserve"> na </w:t>
      </w:r>
      <w:r>
        <w:t xml:space="preserve">obal </w:t>
      </w:r>
      <w:r w:rsidR="00034D1F">
        <w:t>je</w:t>
      </w:r>
      <w:r w:rsidR="00D80216">
        <w:t> </w:t>
      </w:r>
      <w:r w:rsidR="00034D1F">
        <w:t xml:space="preserve">velmi podobná jako u přípravy </w:t>
      </w:r>
      <w:r w:rsidR="00A34E87">
        <w:t>pro potisk</w:t>
      </w:r>
      <w:r w:rsidR="00465051">
        <w:t xml:space="preserve"> na </w:t>
      </w:r>
      <w:r w:rsidR="00A34E87">
        <w:t xml:space="preserve">trika. Jediné rozdíly jsou že není potřeba použít </w:t>
      </w:r>
      <w:proofErr w:type="spellStart"/>
      <w:r w:rsidR="00A34E87">
        <w:t>termolis</w:t>
      </w:r>
      <w:proofErr w:type="spellEnd"/>
      <w:r w:rsidR="00A34E87">
        <w:t xml:space="preserve"> a </w:t>
      </w:r>
      <w:r w:rsidR="00BE07BD">
        <w:t xml:space="preserve">fólii </w:t>
      </w:r>
      <w:r w:rsidR="004F6DD2">
        <w:t>bylo</w:t>
      </w:r>
      <w:r w:rsidR="00BE07BD">
        <w:t xml:space="preserve"> nutno nalepit</w:t>
      </w:r>
      <w:r w:rsidR="00465051">
        <w:t xml:space="preserve"> na </w:t>
      </w:r>
      <w:r w:rsidR="00BE07BD">
        <w:t>podložku lepící částí nahoru</w:t>
      </w:r>
      <w:r w:rsidR="006C037B">
        <w:t>. Po nahrání grafiky do</w:t>
      </w:r>
      <w:r w:rsidR="008D532B">
        <w:t xml:space="preserve"> </w:t>
      </w:r>
      <w:proofErr w:type="spellStart"/>
      <w:r w:rsidR="008D532B">
        <w:t>Cricut</w:t>
      </w:r>
      <w:proofErr w:type="spellEnd"/>
      <w:r w:rsidR="008D532B">
        <w:t xml:space="preserve"> Design </w:t>
      </w:r>
      <w:proofErr w:type="spellStart"/>
      <w:r w:rsidR="008D532B">
        <w:t>Space</w:t>
      </w:r>
      <w:proofErr w:type="spellEnd"/>
      <w:r w:rsidR="008D532B">
        <w:t xml:space="preserve"> </w:t>
      </w:r>
      <w:r w:rsidR="004F6DD2">
        <w:t xml:space="preserve">byla </w:t>
      </w:r>
      <w:r w:rsidR="008D532B">
        <w:t>grafik</w:t>
      </w:r>
      <w:r w:rsidR="004F6DD2">
        <w:t>a</w:t>
      </w:r>
      <w:r w:rsidR="00D80216">
        <w:t> </w:t>
      </w:r>
      <w:r w:rsidR="008D532B">
        <w:t>seskup</w:t>
      </w:r>
      <w:r w:rsidR="004F6DD2">
        <w:t>ena</w:t>
      </w:r>
      <w:r w:rsidR="008D532B">
        <w:t xml:space="preserve">, </w:t>
      </w:r>
      <w:r w:rsidR="00C76F67">
        <w:t xml:space="preserve">následně byl vybrán </w:t>
      </w:r>
      <w:r w:rsidR="0070607C">
        <w:t>materiál,</w:t>
      </w:r>
      <w:r w:rsidR="00C76F67">
        <w:t xml:space="preserve"> do jakého bylo řezáno,</w:t>
      </w:r>
      <w:r w:rsidR="00D80216">
        <w:t> </w:t>
      </w:r>
      <w:proofErr w:type="spellStart"/>
      <w:r w:rsidR="00D80216">
        <w:t>se</w:t>
      </w:r>
      <w:r w:rsidR="000B327C">
        <w:t>lf-</w:t>
      </w:r>
      <w:r w:rsidR="00C76F67">
        <w:t>Adhesive</w:t>
      </w:r>
      <w:proofErr w:type="spellEnd"/>
      <w:r w:rsidR="00C76F67">
        <w:t xml:space="preserve"> Vinyl</w:t>
      </w:r>
      <w:r w:rsidR="005D2F0F">
        <w:t>.</w:t>
      </w:r>
    </w:p>
    <w:p w14:paraId="129BA866" w14:textId="7F6D38B0" w:rsidR="00726668" w:rsidRDefault="0050701A" w:rsidP="00726668">
      <w:r>
        <w:t>Příprava vyřezávání nálepky</w:t>
      </w:r>
      <w:r w:rsidR="00465051">
        <w:t xml:space="preserve"> na </w:t>
      </w:r>
      <w:r>
        <w:t xml:space="preserve">obal </w:t>
      </w:r>
      <w:r w:rsidR="00034D1F">
        <w:t>je</w:t>
      </w:r>
      <w:r w:rsidR="00D80216">
        <w:t> </w:t>
      </w:r>
      <w:r w:rsidR="00034D1F">
        <w:t xml:space="preserve">velmi podobná jako u přípravy </w:t>
      </w:r>
      <w:r w:rsidR="00A34E87">
        <w:t>pro potisk</w:t>
      </w:r>
      <w:r w:rsidR="00465051">
        <w:t xml:space="preserve"> na </w:t>
      </w:r>
      <w:r w:rsidR="00A34E87">
        <w:t xml:space="preserve">trika. Jediné rozdíly jsou že není potřeba použít </w:t>
      </w:r>
      <w:proofErr w:type="spellStart"/>
      <w:r w:rsidR="00A34E87">
        <w:t>termolis</w:t>
      </w:r>
      <w:proofErr w:type="spellEnd"/>
      <w:r w:rsidR="00092645">
        <w:t xml:space="preserve"> a </w:t>
      </w:r>
      <w:r w:rsidR="00BE07BD">
        <w:t xml:space="preserve">fólii </w:t>
      </w:r>
      <w:r w:rsidR="004F6DD2">
        <w:t>bylo</w:t>
      </w:r>
      <w:r w:rsidR="00BE07BD">
        <w:t xml:space="preserve"> nutno nalepit</w:t>
      </w:r>
      <w:r w:rsidR="00465051">
        <w:t xml:space="preserve"> na </w:t>
      </w:r>
      <w:r w:rsidR="00BE07BD">
        <w:t>podložku lepící částí nahoru</w:t>
      </w:r>
      <w:r w:rsidR="006C037B">
        <w:t>. Po nahrání grafiky do</w:t>
      </w:r>
      <w:r w:rsidR="008D532B">
        <w:t xml:space="preserve"> </w:t>
      </w:r>
      <w:proofErr w:type="spellStart"/>
      <w:r w:rsidR="008D532B">
        <w:t>Cricut</w:t>
      </w:r>
      <w:proofErr w:type="spellEnd"/>
      <w:r w:rsidR="008D532B">
        <w:t xml:space="preserve"> Design </w:t>
      </w:r>
      <w:proofErr w:type="spellStart"/>
      <w:r w:rsidR="008D532B">
        <w:t>Space</w:t>
      </w:r>
      <w:proofErr w:type="spellEnd"/>
      <w:r w:rsidR="008D532B">
        <w:t xml:space="preserve"> </w:t>
      </w:r>
      <w:r w:rsidR="004F6DD2">
        <w:t xml:space="preserve">byla </w:t>
      </w:r>
      <w:r w:rsidR="008D532B">
        <w:t>grafik</w:t>
      </w:r>
      <w:r w:rsidR="004F6DD2">
        <w:t>a</w:t>
      </w:r>
      <w:r w:rsidR="00D80216">
        <w:t> </w:t>
      </w:r>
      <w:r w:rsidR="008D532B">
        <w:t>seskup</w:t>
      </w:r>
      <w:r w:rsidR="004F6DD2">
        <w:t>ena</w:t>
      </w:r>
      <w:r w:rsidR="008D532B">
        <w:t xml:space="preserve">, </w:t>
      </w:r>
      <w:r w:rsidR="00C76F67">
        <w:t xml:space="preserve">následně byl vybrán </w:t>
      </w:r>
      <w:r w:rsidR="0070607C">
        <w:t>materiál,</w:t>
      </w:r>
      <w:r w:rsidR="00C76F67">
        <w:t xml:space="preserve"> do jakého bylo řezáno, </w:t>
      </w:r>
      <w:proofErr w:type="spellStart"/>
      <w:r w:rsidR="00C76F67">
        <w:t>Adhesive</w:t>
      </w:r>
      <w:proofErr w:type="spellEnd"/>
      <w:r w:rsidR="00C76F67">
        <w:t xml:space="preserve"> Vinyl</w:t>
      </w:r>
      <w:r w:rsidR="005D2F0F">
        <w:t>.</w:t>
      </w:r>
    </w:p>
    <w:p w14:paraId="6D58C5AF" w14:textId="52138A09" w:rsidR="00340880" w:rsidRDefault="00340880">
      <w:pPr>
        <w:spacing w:before="0" w:after="160" w:line="259" w:lineRule="auto"/>
        <w:ind w:firstLine="0"/>
        <w:jc w:val="left"/>
      </w:pPr>
      <w:r>
        <w:br w:type="page"/>
      </w:r>
    </w:p>
    <w:p w14:paraId="52A34B98" w14:textId="77777777" w:rsidR="00BD10B6" w:rsidRPr="00726668" w:rsidRDefault="00BD10B6" w:rsidP="00726668"/>
    <w:p w14:paraId="377B03B4" w14:textId="3A99C12F" w:rsidR="771E6DBE" w:rsidRDefault="771E6DBE" w:rsidP="777EAF00">
      <w:pPr>
        <w:pStyle w:val="Nadpis3"/>
      </w:pPr>
      <w:bookmarkStart w:id="34" w:name="_Toc64731510"/>
      <w:r>
        <w:t>Realizace</w:t>
      </w:r>
      <w:bookmarkEnd w:id="34"/>
    </w:p>
    <w:p w14:paraId="0ACCC261" w14:textId="0108E355" w:rsidR="005D2F0F" w:rsidRDefault="0070607C" w:rsidP="005D2F0F">
      <w:r>
        <w:t>Po vložení podložky s fólií byl spuštěn proces vyřezávání</w:t>
      </w:r>
      <w:r w:rsidR="00DD131A">
        <w:t>. Po skončení procesu vyřezávání byla</w:t>
      </w:r>
      <w:r w:rsidR="00D80216">
        <w:t> </w:t>
      </w:r>
      <w:r w:rsidR="00DD131A">
        <w:t>sejmuta fólie z podložky a</w:t>
      </w:r>
      <w:r w:rsidR="00092645">
        <w:t> </w:t>
      </w:r>
      <w:r w:rsidR="00DD131A">
        <w:t>byly odebrány částí, které nebyly určeny pro</w:t>
      </w:r>
      <w:r w:rsidR="00690D86">
        <w:t> </w:t>
      </w:r>
      <w:r w:rsidR="00DD131A">
        <w:t>finální produkt.</w:t>
      </w:r>
      <w:r w:rsidR="00040595">
        <w:t xml:space="preserve"> Následně byl výřez nalepen</w:t>
      </w:r>
      <w:r w:rsidR="00465051">
        <w:t xml:space="preserve"> na </w:t>
      </w:r>
      <w:r w:rsidR="00040595">
        <w:t xml:space="preserve">přenosnou fólii, která umožnila odebrat </w:t>
      </w:r>
      <w:r w:rsidR="00EB0658">
        <w:t xml:space="preserve">grafiku </w:t>
      </w:r>
      <w:r w:rsidR="00AE41CB">
        <w:t>od zbytku fólie a</w:t>
      </w:r>
      <w:r w:rsidR="00092645">
        <w:t> </w:t>
      </w:r>
      <w:r w:rsidR="00AE41CB">
        <w:t>nalepit grafiku</w:t>
      </w:r>
      <w:r w:rsidR="00465051">
        <w:t xml:space="preserve"> na </w:t>
      </w:r>
      <w:r w:rsidR="00AE41CB">
        <w:t xml:space="preserve">obal mobilu </w:t>
      </w:r>
      <w:proofErr w:type="spellStart"/>
      <w:r w:rsidR="00AE41CB">
        <w:t>Xiomi</w:t>
      </w:r>
      <w:proofErr w:type="spellEnd"/>
      <w:r w:rsidR="0060011F">
        <w:t> </w:t>
      </w:r>
      <w:proofErr w:type="spellStart"/>
      <w:r w:rsidR="00AE41CB">
        <w:t>Redmi</w:t>
      </w:r>
      <w:proofErr w:type="spellEnd"/>
      <w:r w:rsidR="0060011F">
        <w:t> </w:t>
      </w:r>
      <w:proofErr w:type="spellStart"/>
      <w:r w:rsidR="00AE41CB">
        <w:t>Note</w:t>
      </w:r>
      <w:proofErr w:type="spellEnd"/>
      <w:r w:rsidR="0060011F">
        <w:t> </w:t>
      </w:r>
      <w:r w:rsidR="00AE41CB">
        <w:t>10C.</w:t>
      </w:r>
    </w:p>
    <w:p w14:paraId="24C63F61" w14:textId="729C1BAF" w:rsidR="00D10A3C" w:rsidRDefault="00D80216" w:rsidP="00D10A3C">
      <w:pPr>
        <w:pStyle w:val="ObrzekvMP"/>
        <w:keepNext/>
      </w:pPr>
      <w:r>
        <w:rPr>
          <w:noProof/>
        </w:rPr>
        <w:drawing>
          <wp:inline distT="0" distB="0" distL="0" distR="0" wp14:anchorId="040C34DA" wp14:editId="7200D086">
            <wp:extent cx="4063874" cy="3060000"/>
            <wp:effectExtent l="0" t="0" r="0" b="7620"/>
            <wp:docPr id="4" name="Obrázek 4" descr="Obsah obrázku log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ázek 4" descr="Obsah obrázku logo&#10;&#10;Popis byl vytvořen automaticky"/>
                    <pic:cNvPicPr/>
                  </pic:nvPicPr>
                  <pic:blipFill>
                    <a:blip r:embed="rId17" cstate="print">
                      <a:extLst>
                        <a:ext uri="{28A0092B-C50C-407E-A947-70E740481C1C}">
                          <a14:useLocalDpi xmlns:a14="http://schemas.microsoft.com/office/drawing/2010/main" val="0"/>
                        </a:ext>
                      </a:extLst>
                    </a:blip>
                    <a:stretch>
                      <a:fillRect/>
                    </a:stretch>
                  </pic:blipFill>
                  <pic:spPr>
                    <a:xfrm flipV="1">
                      <a:off x="0" y="0"/>
                      <a:ext cx="4063874" cy="3060000"/>
                    </a:xfrm>
                    <a:prstGeom prst="rect">
                      <a:avLst/>
                    </a:prstGeom>
                  </pic:spPr>
                </pic:pic>
              </a:graphicData>
            </a:graphic>
          </wp:inline>
        </w:drawing>
      </w:r>
    </w:p>
    <w:p w14:paraId="0022987C" w14:textId="57E04076" w:rsidR="003B04AA" w:rsidRPr="003B04AA" w:rsidRDefault="00D10A3C" w:rsidP="00D10A3C">
      <w:pPr>
        <w:pStyle w:val="Titulek"/>
      </w:pPr>
      <w:bookmarkStart w:id="35" w:name="_Toc129697828"/>
      <w:r>
        <w:t xml:space="preserve">Obrázek </w:t>
      </w:r>
      <w:fldSimple w:instr=" SEQ Obrázek \* ARABIC ">
        <w:r w:rsidR="00A17DA7">
          <w:rPr>
            <w:noProof/>
          </w:rPr>
          <w:t>3</w:t>
        </w:r>
      </w:fldSimple>
      <w:r>
        <w:t xml:space="preserve"> </w:t>
      </w:r>
      <w:r w:rsidR="00D80216">
        <w:t>Ukázka obalu</w:t>
      </w:r>
      <w:r w:rsidR="00465051">
        <w:t xml:space="preserve"> na </w:t>
      </w:r>
      <w:r w:rsidR="00D80216">
        <w:t>mobil</w:t>
      </w:r>
      <w:bookmarkEnd w:id="35"/>
    </w:p>
    <w:p w14:paraId="3DED6CDA" w14:textId="77777777" w:rsidR="007D049D" w:rsidRPr="005D2F0F" w:rsidRDefault="007D049D" w:rsidP="007D049D">
      <w:pPr>
        <w:pStyle w:val="ObrzekvMP"/>
      </w:pPr>
    </w:p>
    <w:p w14:paraId="0144FC0B" w14:textId="7F1B29BD" w:rsidR="00092E94" w:rsidRDefault="00092E94" w:rsidP="00092E94">
      <w:pPr>
        <w:pStyle w:val="Nadpis2"/>
      </w:pPr>
      <w:bookmarkStart w:id="36" w:name="_Toc901702473"/>
      <w:r>
        <w:t>Držák</w:t>
      </w:r>
      <w:r w:rsidR="00465051">
        <w:t xml:space="preserve"> na </w:t>
      </w:r>
      <w:r>
        <w:t>tužky</w:t>
      </w:r>
      <w:bookmarkEnd w:id="36"/>
    </w:p>
    <w:p w14:paraId="3A311DAC" w14:textId="356D4D2E" w:rsidR="00092E94" w:rsidRDefault="4C35FF78" w:rsidP="6364B21F">
      <w:r>
        <w:t>Tento nápad vzniknul jako ukázka toho, že lze pomocí laseru tvořit věci, které</w:t>
      </w:r>
      <w:r w:rsidR="00690D86">
        <w:t> </w:t>
      </w:r>
      <w:r>
        <w:t>následně můžeme</w:t>
      </w:r>
      <w:r w:rsidR="00D80216">
        <w:t> </w:t>
      </w:r>
      <w:r>
        <w:t>ses</w:t>
      </w:r>
      <w:r w:rsidR="0ADAE4AA">
        <w:t>tavit</w:t>
      </w:r>
    </w:p>
    <w:p w14:paraId="5EAA2C3C" w14:textId="70FFF444" w:rsidR="00092E94" w:rsidRDefault="0ADAE4AA" w:rsidP="6364B21F">
      <w:pPr>
        <w:pStyle w:val="Nadpis3"/>
      </w:pPr>
      <w:bookmarkStart w:id="37" w:name="_Toc1530528198"/>
      <w:r>
        <w:t>Fáze návrhu</w:t>
      </w:r>
      <w:bookmarkEnd w:id="37"/>
    </w:p>
    <w:p w14:paraId="45AB89BB" w14:textId="54F71B3A" w:rsidR="00092E94" w:rsidRDefault="4C35FF78" w:rsidP="6364B21F">
      <w:r>
        <w:t xml:space="preserve"> </w:t>
      </w:r>
      <w:r w:rsidR="4F622E1D">
        <w:t>Celkový design je</w:t>
      </w:r>
      <w:r w:rsidR="00D80216">
        <w:t> </w:t>
      </w:r>
      <w:r w:rsidR="4F622E1D">
        <w:t>velmi jednoduchý. Nejvýraznějším znakem držáku</w:t>
      </w:r>
      <w:r w:rsidR="00465051">
        <w:t xml:space="preserve"> na </w:t>
      </w:r>
      <w:r w:rsidR="4F622E1D">
        <w:t>tužky je</w:t>
      </w:r>
      <w:r w:rsidR="00690D86">
        <w:t> </w:t>
      </w:r>
      <w:r w:rsidR="4F622E1D">
        <w:t>cíl, aby</w:t>
      </w:r>
      <w:r w:rsidR="00D80216">
        <w:t> </w:t>
      </w:r>
      <w:r w:rsidR="4F622E1D">
        <w:t>nebylo</w:t>
      </w:r>
      <w:r w:rsidR="00465051">
        <w:t xml:space="preserve"> na </w:t>
      </w:r>
      <w:r w:rsidR="4F622E1D">
        <w:t>jeho</w:t>
      </w:r>
      <w:r w:rsidR="00D80216">
        <w:t> </w:t>
      </w:r>
      <w:r w:rsidR="4F622E1D">
        <w:t>sestavu nutno použít lepidlo</w:t>
      </w:r>
      <w:r w:rsidR="01BE18A9">
        <w:t>.</w:t>
      </w:r>
      <w:r w:rsidR="00465051">
        <w:t xml:space="preserve"> na </w:t>
      </w:r>
      <w:r w:rsidR="00DC31C5">
        <w:t>2</w:t>
      </w:r>
      <w:r w:rsidR="01BE18A9">
        <w:t xml:space="preserve"> stěny</w:t>
      </w:r>
      <w:r w:rsidR="79A2808D">
        <w:t xml:space="preserve"> držáku bude vygravírovaný </w:t>
      </w:r>
      <w:r w:rsidR="00DC31C5">
        <w:t>psací potřeby a</w:t>
      </w:r>
      <w:r w:rsidR="00092645">
        <w:t> </w:t>
      </w:r>
      <w:r w:rsidR="00DC31C5">
        <w:t xml:space="preserve">zbylé dvě stěny </w:t>
      </w:r>
      <w:r w:rsidR="00A71E7F">
        <w:t>byly obdařeny dírkami.</w:t>
      </w:r>
    </w:p>
    <w:p w14:paraId="22D49B25" w14:textId="0617CB3C" w:rsidR="00C85ACD" w:rsidRDefault="00C85ACD" w:rsidP="00C85ACD">
      <w:pPr>
        <w:pStyle w:val="Nadpis3"/>
      </w:pPr>
      <w:r>
        <w:lastRenderedPageBreak/>
        <w:t>Příprava</w:t>
      </w:r>
    </w:p>
    <w:p w14:paraId="461C448A" w14:textId="086D7C6C" w:rsidR="009670AF" w:rsidRPr="00C85ACD" w:rsidRDefault="00C70544" w:rsidP="00012DEC">
      <w:r>
        <w:t>Příprava gravírování</w:t>
      </w:r>
      <w:r w:rsidR="00255351">
        <w:t xml:space="preserve"> a řezání</w:t>
      </w:r>
      <w:r>
        <w:t xml:space="preserve"> </w:t>
      </w:r>
      <w:r w:rsidR="00C52FD2">
        <w:t>zahrn</w:t>
      </w:r>
      <w:r w:rsidR="00251AFF">
        <w:t>ula</w:t>
      </w:r>
      <w:r w:rsidR="00C52FD2">
        <w:t xml:space="preserve"> nahrání grafiky do programu </w:t>
      </w:r>
      <w:proofErr w:type="spellStart"/>
      <w:r w:rsidR="00C52FD2">
        <w:t>Lightburn</w:t>
      </w:r>
      <w:proofErr w:type="spellEnd"/>
      <w:r w:rsidR="00C52FD2">
        <w:t>, kde</w:t>
      </w:r>
      <w:r w:rsidR="00D80216">
        <w:t> </w:t>
      </w:r>
      <w:r w:rsidR="00C52FD2">
        <w:t>se urč</w:t>
      </w:r>
      <w:r w:rsidR="00255351">
        <w:t>ilo</w:t>
      </w:r>
      <w:r w:rsidR="00C52FD2">
        <w:t xml:space="preserve">, jaké </w:t>
      </w:r>
      <w:r w:rsidR="004E0D28">
        <w:t>části</w:t>
      </w:r>
      <w:r w:rsidR="00C52FD2">
        <w:t xml:space="preserve"> m</w:t>
      </w:r>
      <w:r w:rsidR="00255351">
        <w:t>ěli</w:t>
      </w:r>
      <w:r w:rsidR="00C52FD2">
        <w:t xml:space="preserve"> být vyřezány a </w:t>
      </w:r>
      <w:r w:rsidR="004E0D28">
        <w:t>jaké gravírované. Části, které byly určeny pro</w:t>
      </w:r>
      <w:r w:rsidR="00690D86">
        <w:t> </w:t>
      </w:r>
      <w:r w:rsidR="004E0D28">
        <w:t>řezání</w:t>
      </w:r>
      <w:r w:rsidR="00935351">
        <w:t xml:space="preserve"> byly označeny modrou barvou a gravírované růžovou. Modrá barva měla nastavení laseru </w:t>
      </w:r>
      <w:r w:rsidR="00B0139F">
        <w:t>4 mm</w:t>
      </w:r>
      <w:r w:rsidR="001D38AC">
        <w:t>/s</w:t>
      </w:r>
      <w:r w:rsidR="00B0139F">
        <w:t xml:space="preserve"> </w:t>
      </w:r>
      <w:proofErr w:type="spellStart"/>
      <w:r w:rsidR="00B0139F">
        <w:t>s</w:t>
      </w:r>
      <w:proofErr w:type="spellEnd"/>
      <w:r w:rsidR="00B0139F">
        <w:t> sílou laseru 100</w:t>
      </w:r>
      <w:r w:rsidR="006B46D3">
        <w:t> </w:t>
      </w:r>
      <w:r w:rsidR="00B0139F">
        <w:t>%</w:t>
      </w:r>
      <w:r w:rsidR="00466143">
        <w:t xml:space="preserve"> a aby</w:t>
      </w:r>
      <w:r w:rsidR="00D80216">
        <w:t> </w:t>
      </w:r>
      <w:r w:rsidR="00466143">
        <w:t>laser po těchto cestách projel třikrát. R</w:t>
      </w:r>
      <w:r w:rsidR="00B0139F">
        <w:t>ůžová 40 mm</w:t>
      </w:r>
      <w:r w:rsidR="001D38AC">
        <w:t>/s</w:t>
      </w:r>
      <w:r w:rsidR="00D80216">
        <w:t> </w:t>
      </w:r>
      <w:r w:rsidR="00B0139F">
        <w:t>se sílou laseru 80</w:t>
      </w:r>
      <w:r w:rsidR="00FF51A6">
        <w:t> </w:t>
      </w:r>
      <w:r w:rsidR="00B0139F">
        <w:t>%</w:t>
      </w:r>
      <w:r w:rsidR="000963E9">
        <w:t>. Cesty</w:t>
      </w:r>
      <w:r w:rsidR="00410B93">
        <w:t xml:space="preserve"> v </w:t>
      </w:r>
      <w:r w:rsidR="00255351">
        <w:t xml:space="preserve">grafice </w:t>
      </w:r>
      <w:r w:rsidR="000963E9">
        <w:t>pro gravírování byly vytvořeny</w:t>
      </w:r>
      <w:r w:rsidR="00410B93">
        <w:t xml:space="preserve"> v </w:t>
      </w:r>
      <w:r w:rsidR="000963E9">
        <w:t xml:space="preserve">programu </w:t>
      </w:r>
      <w:proofErr w:type="spellStart"/>
      <w:r w:rsidR="005D2920">
        <w:t>Lightburn</w:t>
      </w:r>
      <w:proofErr w:type="spellEnd"/>
      <w:r w:rsidR="005D2920">
        <w:t xml:space="preserve"> funkcí </w:t>
      </w:r>
      <w:proofErr w:type="spellStart"/>
      <w:r w:rsidR="00094B7F">
        <w:t>hatch</w:t>
      </w:r>
      <w:proofErr w:type="spellEnd"/>
      <w:r w:rsidR="00094B7F">
        <w:t xml:space="preserve"> </w:t>
      </w:r>
      <w:proofErr w:type="spellStart"/>
      <w:r w:rsidR="005D2920">
        <w:t>fill</w:t>
      </w:r>
      <w:proofErr w:type="spellEnd"/>
      <w:r w:rsidR="005D2920">
        <w:t xml:space="preserve"> (</w:t>
      </w:r>
      <w:r w:rsidR="00094B7F">
        <w:t>vygenerování cest</w:t>
      </w:r>
      <w:r w:rsidR="005D2920">
        <w:t>), kterou jde nastavit</w:t>
      </w:r>
      <w:r w:rsidR="00410B93">
        <w:t xml:space="preserve"> v </w:t>
      </w:r>
      <w:r w:rsidR="005D2920">
        <w:t>nastavení laseru. Zde bylo nastaven</w:t>
      </w:r>
      <w:r w:rsidR="00094B7F">
        <w:t xml:space="preserve"> </w:t>
      </w:r>
      <w:proofErr w:type="spellStart"/>
      <w:r w:rsidR="00094B7F">
        <w:t>Cross-Hatch</w:t>
      </w:r>
      <w:proofErr w:type="spellEnd"/>
      <w:r w:rsidR="00094B7F">
        <w:t xml:space="preserve"> </w:t>
      </w:r>
      <w:proofErr w:type="spellStart"/>
      <w:r w:rsidR="00094B7F">
        <w:t>fill</w:t>
      </w:r>
      <w:proofErr w:type="spellEnd"/>
      <w:r w:rsidR="00094B7F">
        <w:t xml:space="preserve"> (kříž</w:t>
      </w:r>
      <w:r w:rsidR="006B46D3">
        <w:t>ové</w:t>
      </w:r>
      <w:r w:rsidR="00FF51A6">
        <w:t xml:space="preserve"> generování cest</w:t>
      </w:r>
      <w:r w:rsidR="00094B7F">
        <w:t>)</w:t>
      </w:r>
      <w:r w:rsidR="006B46D3">
        <w:t xml:space="preserve"> s mezerou mezi cestami 0,15</w:t>
      </w:r>
      <w:r w:rsidR="00240AAD">
        <w:t> </w:t>
      </w:r>
      <w:r w:rsidR="00FA3CC8">
        <w:t>mm </w:t>
      </w:r>
      <w:r w:rsidR="00FF51A6">
        <w:t>a úhlem 45</w:t>
      </w:r>
      <w:r w:rsidR="00A31160">
        <w:t> stupňů</w:t>
      </w:r>
      <w:r w:rsidR="006B46D3">
        <w:t>.</w:t>
      </w:r>
    </w:p>
    <w:p w14:paraId="778CED74" w14:textId="7DCFC093" w:rsidR="00340880" w:rsidRDefault="00C70544" w:rsidP="00C85ACD">
      <w:r>
        <w:t>Příprava gravírování</w:t>
      </w:r>
      <w:r w:rsidR="00092645">
        <w:t xml:space="preserve"> a </w:t>
      </w:r>
      <w:r w:rsidR="00255351">
        <w:t>řezání</w:t>
      </w:r>
      <w:r>
        <w:t xml:space="preserve"> </w:t>
      </w:r>
      <w:r w:rsidR="00C52FD2">
        <w:t>zahrn</w:t>
      </w:r>
      <w:r w:rsidR="00251AFF">
        <w:t>ula</w:t>
      </w:r>
      <w:r w:rsidR="00C52FD2">
        <w:t xml:space="preserve"> nahrání grafiky do programu </w:t>
      </w:r>
      <w:proofErr w:type="spellStart"/>
      <w:r w:rsidR="00C52FD2">
        <w:t>Lightburn</w:t>
      </w:r>
      <w:proofErr w:type="spellEnd"/>
      <w:r w:rsidR="00C52FD2">
        <w:t>, kde</w:t>
      </w:r>
      <w:r w:rsidR="00D80216">
        <w:t> </w:t>
      </w:r>
      <w:r w:rsidR="00C52FD2">
        <w:t>se urč</w:t>
      </w:r>
      <w:r w:rsidR="00255351">
        <w:t>ilo</w:t>
      </w:r>
      <w:r w:rsidR="00C52FD2">
        <w:t xml:space="preserve">, jaké </w:t>
      </w:r>
      <w:r w:rsidR="004E0D28">
        <w:t>části</w:t>
      </w:r>
      <w:r w:rsidR="00C52FD2">
        <w:t xml:space="preserve"> m</w:t>
      </w:r>
      <w:r w:rsidR="00255351">
        <w:t>ěli</w:t>
      </w:r>
      <w:r w:rsidR="00C52FD2">
        <w:t xml:space="preserve"> být vyřezány</w:t>
      </w:r>
      <w:r w:rsidR="00092645">
        <w:t xml:space="preserve"> a </w:t>
      </w:r>
      <w:r w:rsidR="004E0D28">
        <w:t>jaké gravírované. Části, které byly určeny pro řezání</w:t>
      </w:r>
      <w:r w:rsidR="00935351">
        <w:t xml:space="preserve"> byly označeny modrou barvou</w:t>
      </w:r>
      <w:r w:rsidR="00092645">
        <w:t xml:space="preserve"> a </w:t>
      </w:r>
      <w:r w:rsidR="00935351">
        <w:t xml:space="preserve">gravírované růžovou. Modrá barva měla nastavení laseru </w:t>
      </w:r>
      <w:r w:rsidR="00B0139F">
        <w:t>4 mm</w:t>
      </w:r>
      <w:r w:rsidR="001D38AC">
        <w:t>/s</w:t>
      </w:r>
      <w:r w:rsidR="00B0139F">
        <w:t xml:space="preserve"> </w:t>
      </w:r>
      <w:proofErr w:type="spellStart"/>
      <w:r w:rsidR="00B0139F">
        <w:t>s</w:t>
      </w:r>
      <w:proofErr w:type="spellEnd"/>
      <w:r w:rsidR="00B0139F">
        <w:t> sílou laseru 100</w:t>
      </w:r>
      <w:r w:rsidR="006B46D3">
        <w:t> </w:t>
      </w:r>
      <w:r w:rsidR="00B0139F">
        <w:t>%</w:t>
      </w:r>
      <w:r w:rsidR="00092645">
        <w:t xml:space="preserve"> a</w:t>
      </w:r>
      <w:r w:rsidR="00D80216">
        <w:t xml:space="preserve"> </w:t>
      </w:r>
      <w:r w:rsidR="00466143">
        <w:t>aby</w:t>
      </w:r>
      <w:r w:rsidR="00D80216">
        <w:t> </w:t>
      </w:r>
      <w:r w:rsidR="00466143">
        <w:t>laser po těchto cestách projel třikrát. R</w:t>
      </w:r>
      <w:r w:rsidR="00B0139F">
        <w:t>ůžová 40 mm</w:t>
      </w:r>
      <w:r w:rsidR="001D38AC">
        <w:t>/s</w:t>
      </w:r>
      <w:r w:rsidR="00D80216">
        <w:t> </w:t>
      </w:r>
      <w:r w:rsidR="00B0139F">
        <w:t>se sílou laseru 80</w:t>
      </w:r>
      <w:r w:rsidR="00FF51A6">
        <w:t> </w:t>
      </w:r>
      <w:r w:rsidR="00B0139F">
        <w:t>%</w:t>
      </w:r>
      <w:r w:rsidR="000963E9">
        <w:t>. Cesty</w:t>
      </w:r>
      <w:r w:rsidR="00410B93">
        <w:t xml:space="preserve"> v </w:t>
      </w:r>
      <w:r w:rsidR="00255351">
        <w:t xml:space="preserve">grafice </w:t>
      </w:r>
      <w:r w:rsidR="000963E9">
        <w:t>pro gravírování byly vytvořeny</w:t>
      </w:r>
      <w:r w:rsidR="00410B93">
        <w:t xml:space="preserve"> v </w:t>
      </w:r>
      <w:r w:rsidR="000963E9">
        <w:t xml:space="preserve">programu </w:t>
      </w:r>
      <w:proofErr w:type="spellStart"/>
      <w:r w:rsidR="005D2920">
        <w:t>Lightburn</w:t>
      </w:r>
      <w:proofErr w:type="spellEnd"/>
      <w:r w:rsidR="005D2920">
        <w:t xml:space="preserve"> funkcí </w:t>
      </w:r>
      <w:proofErr w:type="spellStart"/>
      <w:r w:rsidR="00094B7F">
        <w:t>hatch</w:t>
      </w:r>
      <w:proofErr w:type="spellEnd"/>
      <w:r w:rsidR="00094B7F">
        <w:t xml:space="preserve"> </w:t>
      </w:r>
      <w:proofErr w:type="spellStart"/>
      <w:r w:rsidR="005D2920">
        <w:t>fill</w:t>
      </w:r>
      <w:proofErr w:type="spellEnd"/>
      <w:r w:rsidR="005D2920">
        <w:t xml:space="preserve"> (</w:t>
      </w:r>
      <w:r w:rsidR="00094B7F">
        <w:t>vygenerování cest</w:t>
      </w:r>
      <w:r w:rsidR="005D2920">
        <w:t>), kterou jde nastavit</w:t>
      </w:r>
      <w:r w:rsidR="00410B93">
        <w:t xml:space="preserve"> v </w:t>
      </w:r>
      <w:r w:rsidR="005D2920">
        <w:t>nastavení laseru. Zde bylo nastaven</w:t>
      </w:r>
      <w:r w:rsidR="00094B7F">
        <w:t xml:space="preserve"> </w:t>
      </w:r>
      <w:proofErr w:type="spellStart"/>
      <w:r w:rsidR="00094B7F">
        <w:t>Cross-Hatch</w:t>
      </w:r>
      <w:proofErr w:type="spellEnd"/>
      <w:r w:rsidR="00094B7F">
        <w:t xml:space="preserve"> </w:t>
      </w:r>
      <w:proofErr w:type="spellStart"/>
      <w:r w:rsidR="00094B7F">
        <w:t>fill</w:t>
      </w:r>
      <w:proofErr w:type="spellEnd"/>
      <w:r w:rsidR="00094B7F">
        <w:t xml:space="preserve"> (kříž</w:t>
      </w:r>
      <w:r w:rsidR="006B46D3">
        <w:t>ové</w:t>
      </w:r>
      <w:r w:rsidR="00FF51A6">
        <w:t xml:space="preserve"> generování cest</w:t>
      </w:r>
      <w:r w:rsidR="00094B7F">
        <w:t>)</w:t>
      </w:r>
      <w:r w:rsidR="006B46D3">
        <w:t xml:space="preserve"> s mezerou mezi cestami 0,15</w:t>
      </w:r>
      <w:r w:rsidR="00792BBB">
        <w:t> </w:t>
      </w:r>
      <w:r w:rsidR="00FA3CC8">
        <w:t>mm </w:t>
      </w:r>
      <w:r w:rsidR="00092645">
        <w:t>a </w:t>
      </w:r>
      <w:r w:rsidR="00FF51A6">
        <w:t>úhlem 45</w:t>
      </w:r>
      <w:r w:rsidR="00A31160">
        <w:t> stupňů</w:t>
      </w:r>
      <w:r w:rsidR="006B46D3">
        <w:t>.</w:t>
      </w:r>
    </w:p>
    <w:p w14:paraId="6B2DC45D" w14:textId="77777777" w:rsidR="00340880" w:rsidRDefault="00340880">
      <w:pPr>
        <w:spacing w:before="0" w:after="160" w:line="259" w:lineRule="auto"/>
        <w:ind w:firstLine="0"/>
        <w:jc w:val="left"/>
      </w:pPr>
      <w:r>
        <w:br w:type="page"/>
      </w:r>
    </w:p>
    <w:p w14:paraId="56A036B2" w14:textId="77777777" w:rsidR="00C85ACD" w:rsidRPr="00C85ACD" w:rsidRDefault="00C85ACD" w:rsidP="00C85ACD"/>
    <w:p w14:paraId="7004C514" w14:textId="7F40FD9B" w:rsidR="00092E94" w:rsidRDefault="3A809998" w:rsidP="6364B21F">
      <w:pPr>
        <w:pStyle w:val="Nadpis3"/>
      </w:pPr>
      <w:bookmarkStart w:id="38" w:name="_Toc1569082958"/>
      <w:r>
        <w:t>Realizace</w:t>
      </w:r>
      <w:bookmarkEnd w:id="38"/>
    </w:p>
    <w:p w14:paraId="1F31431E" w14:textId="7254A491" w:rsidR="3C3F73B9" w:rsidRDefault="00251AFF" w:rsidP="6364B21F">
      <w:r>
        <w:t>Prvním krokem realizace bylo</w:t>
      </w:r>
      <w:r w:rsidR="00692519">
        <w:t xml:space="preserve"> položení</w:t>
      </w:r>
      <w:r w:rsidR="00FC5C79">
        <w:t xml:space="preserve"> a</w:t>
      </w:r>
      <w:r w:rsidR="00092645">
        <w:t> </w:t>
      </w:r>
      <w:r w:rsidR="00FC5C79">
        <w:t>upevnění</w:t>
      </w:r>
      <w:r w:rsidR="00692519">
        <w:t xml:space="preserve"> břízové překližky</w:t>
      </w:r>
      <w:r w:rsidR="00465051">
        <w:t xml:space="preserve"> na </w:t>
      </w:r>
      <w:r w:rsidR="00FC5C79">
        <w:t>podložku pro práci s</w:t>
      </w:r>
      <w:r w:rsidR="00D34091">
        <w:t> </w:t>
      </w:r>
      <w:r w:rsidR="00FC5C79">
        <w:t>laserem</w:t>
      </w:r>
      <w:r w:rsidR="00D34091">
        <w:t>.</w:t>
      </w:r>
      <w:r w:rsidR="007425E1">
        <w:t xml:space="preserve"> Následovalo spuštění </w:t>
      </w:r>
      <w:r w:rsidR="00BC6670">
        <w:t>procesu řezání a</w:t>
      </w:r>
      <w:r w:rsidR="00092645">
        <w:t> </w:t>
      </w:r>
      <w:r w:rsidR="00BC6670">
        <w:t xml:space="preserve">gravírování. </w:t>
      </w:r>
      <w:r w:rsidR="004E5ECA">
        <w:t xml:space="preserve">Poté, co laser dokončil svou práci, </w:t>
      </w:r>
      <w:r w:rsidR="00ED2CC6">
        <w:t>výřezky byly odebrány z překližky a</w:t>
      </w:r>
      <w:r w:rsidR="00092645">
        <w:t> </w:t>
      </w:r>
      <w:r w:rsidR="00ED2CC6">
        <w:t>složeny</w:t>
      </w:r>
      <w:r w:rsidR="00382E60">
        <w:t xml:space="preserve">. Při </w:t>
      </w:r>
      <w:proofErr w:type="gramStart"/>
      <w:r w:rsidR="00382E60">
        <w:t>testování</w:t>
      </w:r>
      <w:proofErr w:type="gramEnd"/>
      <w:r w:rsidR="00382E60">
        <w:t xml:space="preserve"> kolik potřeb držák udrží bylo vidět, že držák </w:t>
      </w:r>
      <w:r w:rsidR="00146798">
        <w:t>neudrží větší množství a</w:t>
      </w:r>
      <w:r w:rsidR="00092645">
        <w:t> </w:t>
      </w:r>
      <w:r w:rsidR="00146798">
        <w:t>to vyústilo</w:t>
      </w:r>
      <w:r w:rsidR="00410B93">
        <w:t xml:space="preserve"> v </w:t>
      </w:r>
      <w:r w:rsidR="00146798">
        <w:t>použití vteřinového lepidla</w:t>
      </w:r>
      <w:r w:rsidR="00AF3810">
        <w:t>.</w:t>
      </w:r>
    </w:p>
    <w:p w14:paraId="1FECAD63" w14:textId="77777777" w:rsidR="00D10A3C" w:rsidRDefault="00A7387F" w:rsidP="00D10A3C">
      <w:pPr>
        <w:pStyle w:val="ObrzekvMP"/>
        <w:keepNext/>
      </w:pPr>
      <w:r>
        <w:rPr>
          <w:noProof/>
        </w:rPr>
        <w:drawing>
          <wp:inline distT="0" distB="0" distL="0" distR="0" wp14:anchorId="7C3B6FF3" wp14:editId="60E86A53">
            <wp:extent cx="4063874" cy="3060000"/>
            <wp:effectExtent l="0" t="0" r="0" b="762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ázek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63874" cy="3060000"/>
                    </a:xfrm>
                    <a:prstGeom prst="rect">
                      <a:avLst/>
                    </a:prstGeom>
                  </pic:spPr>
                </pic:pic>
              </a:graphicData>
            </a:graphic>
          </wp:inline>
        </w:drawing>
      </w:r>
    </w:p>
    <w:p w14:paraId="1118D6D1" w14:textId="4A67FE4C" w:rsidR="00A7387F" w:rsidRDefault="00D10A3C" w:rsidP="00D10A3C">
      <w:pPr>
        <w:pStyle w:val="Titulek"/>
      </w:pPr>
      <w:bookmarkStart w:id="39" w:name="_Toc129697829"/>
      <w:r>
        <w:t xml:space="preserve">Obrázek </w:t>
      </w:r>
      <w:fldSimple w:instr=" SEQ Obrázek \* ARABIC ">
        <w:r w:rsidR="00A17DA7">
          <w:rPr>
            <w:noProof/>
          </w:rPr>
          <w:t>4</w:t>
        </w:r>
      </w:fldSimple>
      <w:r>
        <w:t xml:space="preserve"> Ukázka držáku tužek</w:t>
      </w:r>
      <w:bookmarkEnd w:id="39"/>
    </w:p>
    <w:p w14:paraId="47DCB13D" w14:textId="36B8272E" w:rsidR="0023432B" w:rsidRDefault="01792649" w:rsidP="12C32F9A">
      <w:pPr>
        <w:pStyle w:val="Nadpis2"/>
      </w:pPr>
      <w:bookmarkStart w:id="40" w:name="_Toc1900121074"/>
      <w:r>
        <w:t>Skle</w:t>
      </w:r>
      <w:r w:rsidR="6C0A4533">
        <w:t>ně</w:t>
      </w:r>
      <w:r>
        <w:t xml:space="preserve">ná </w:t>
      </w:r>
      <w:r w:rsidR="00692519">
        <w:t>destička – dárek</w:t>
      </w:r>
      <w:r>
        <w:t xml:space="preserve"> pro třídní učitelku</w:t>
      </w:r>
      <w:bookmarkEnd w:id="40"/>
    </w:p>
    <w:p w14:paraId="6C408BD2" w14:textId="597BB175" w:rsidR="0023432B" w:rsidRDefault="01792649" w:rsidP="12C32F9A">
      <w:r>
        <w:t>Vzhledem k</w:t>
      </w:r>
      <w:r w:rsidR="00D80216">
        <w:t> </w:t>
      </w:r>
      <w:r>
        <w:t>ukončování studia</w:t>
      </w:r>
      <w:r w:rsidR="1F707E13">
        <w:t>,</w:t>
      </w:r>
      <w:r w:rsidR="00D80216">
        <w:t> </w:t>
      </w:r>
      <w:r w:rsidR="1F707E13">
        <w:t>se třída L4 rozhodla nějak obdařit pro třídní paní učitelku, za její ochranou ruku</w:t>
      </w:r>
      <w:r w:rsidR="5E156344">
        <w:t xml:space="preserve"> a</w:t>
      </w:r>
      <w:r w:rsidR="00092645">
        <w:t> </w:t>
      </w:r>
      <w:r w:rsidR="5E156344">
        <w:t>její vedení</w:t>
      </w:r>
      <w:r w:rsidR="00410B93">
        <w:t xml:space="preserve"> v </w:t>
      </w:r>
      <w:r w:rsidR="5E156344">
        <w:t>průběhu naš</w:t>
      </w:r>
      <w:r w:rsidR="6D50450D">
        <w:t>e</w:t>
      </w:r>
      <w:r w:rsidR="5E156344">
        <w:t>ho studia</w:t>
      </w:r>
      <w:r w:rsidR="00AF3810">
        <w:t>.</w:t>
      </w:r>
    </w:p>
    <w:p w14:paraId="3F88187F" w14:textId="6FB44A4B" w:rsidR="0023432B" w:rsidRDefault="01792649" w:rsidP="12C32F9A">
      <w:pPr>
        <w:pStyle w:val="Nadpis3"/>
      </w:pPr>
      <w:bookmarkStart w:id="41" w:name="_Toc1926020793"/>
      <w:r>
        <w:t>Fáze návrhu</w:t>
      </w:r>
      <w:r w:rsidR="1368386A">
        <w:t xml:space="preserve"> dárku</w:t>
      </w:r>
      <w:bookmarkEnd w:id="41"/>
    </w:p>
    <w:p w14:paraId="70B50987" w14:textId="373D253B" w:rsidR="0023432B" w:rsidRDefault="501766E7" w:rsidP="12C32F9A">
      <w:r>
        <w:t>Tento produkt prošel nejvíce změnami, kvůli složitosti</w:t>
      </w:r>
      <w:r w:rsidR="00465051">
        <w:t xml:space="preserve"> na </w:t>
      </w:r>
      <w:r>
        <w:t>vytvoření designu a</w:t>
      </w:r>
      <w:r w:rsidR="003B571B">
        <w:t> </w:t>
      </w:r>
      <w:r w:rsidR="0EBC4C19">
        <w:t>schopnosti člověka, co to vyrábí. Prvním designem byla vygravírovaná fotka</w:t>
      </w:r>
      <w:r w:rsidR="6C114DEF">
        <w:t xml:space="preserve"> paní učitelky</w:t>
      </w:r>
      <w:r w:rsidR="00465051">
        <w:t xml:space="preserve"> na </w:t>
      </w:r>
      <w:r w:rsidR="6C114DEF">
        <w:t>keramickou destičku, kde by</w:t>
      </w:r>
      <w:r w:rsidR="00D80216">
        <w:t> </w:t>
      </w:r>
      <w:r w:rsidR="6C114DEF">
        <w:t>se následně třída</w:t>
      </w:r>
      <w:r w:rsidR="3F1AC5E2">
        <w:t xml:space="preserve"> podepsala permanentními fixami. Dalším návrhem byl velký nápis L4 a</w:t>
      </w:r>
      <w:r w:rsidR="00092645">
        <w:t> </w:t>
      </w:r>
      <w:r w:rsidR="3F1AC5E2">
        <w:t>tyto dvě písm</w:t>
      </w:r>
      <w:r w:rsidR="5472536F">
        <w:t xml:space="preserve">ena vyplněná jmény žáků </w:t>
      </w:r>
      <w:r w:rsidR="5472536F">
        <w:lastRenderedPageBreak/>
        <w:t>předposledního lycea</w:t>
      </w:r>
      <w:r w:rsidR="00D80216">
        <w:t> </w:t>
      </w:r>
      <w:r w:rsidR="5472536F">
        <w:t>s</w:t>
      </w:r>
      <w:r w:rsidR="301B959F">
        <w:t>e slovy: “Děkujeme za vše!”, tento návrh byl však zamítnut žáky třídy L4</w:t>
      </w:r>
      <w:r w:rsidR="0752701D">
        <w:t>. Poslední designem je</w:t>
      </w:r>
      <w:r w:rsidR="00D80216">
        <w:t> </w:t>
      </w:r>
      <w:r w:rsidR="0752701D">
        <w:t>skleněná destička</w:t>
      </w:r>
      <w:r w:rsidR="2782FBC0">
        <w:t xml:space="preserve"> ve stylu </w:t>
      </w:r>
      <w:proofErr w:type="spellStart"/>
      <w:r w:rsidR="2782FBC0">
        <w:t>streaming</w:t>
      </w:r>
      <w:proofErr w:type="spellEnd"/>
      <w:r w:rsidR="2782FBC0">
        <w:t xml:space="preserve"> aplikace Spotify.</w:t>
      </w:r>
    </w:p>
    <w:p w14:paraId="3F00BEE6" w14:textId="78E9ED18" w:rsidR="00B269DC" w:rsidRDefault="00B269DC" w:rsidP="00B269DC">
      <w:pPr>
        <w:pStyle w:val="Nadpis3"/>
      </w:pPr>
      <w:r>
        <w:t>Příprava</w:t>
      </w:r>
    </w:p>
    <w:p w14:paraId="45BE6753" w14:textId="09A16F22" w:rsidR="00D164D1" w:rsidRDefault="004906B7" w:rsidP="00012DEC">
      <w:r>
        <w:t>Po dlouhé fázi designu, kdy</w:t>
      </w:r>
      <w:r w:rsidR="00D80216">
        <w:t> </w:t>
      </w:r>
      <w:r>
        <w:t>se návrh změnil čtyřkrát,</w:t>
      </w:r>
      <w:r w:rsidR="00D80216">
        <w:t> </w:t>
      </w:r>
      <w:r>
        <w:t>se přešlo</w:t>
      </w:r>
      <w:r w:rsidR="00465051">
        <w:t xml:space="preserve"> na </w:t>
      </w:r>
      <w:r>
        <w:t xml:space="preserve">fázi </w:t>
      </w:r>
      <w:r w:rsidR="00E70FF2">
        <w:t>přípravy</w:t>
      </w:r>
      <w:r>
        <w:t>. Gravírování do skla jde dělat dvěma způsoby. Prvním je</w:t>
      </w:r>
      <w:r w:rsidR="00D80216">
        <w:t> </w:t>
      </w:r>
      <w:r>
        <w:t>nanášení směsi oxidu titaničitého s</w:t>
      </w:r>
      <w:r w:rsidR="00D80216">
        <w:t> </w:t>
      </w:r>
      <w:r>
        <w:t>černou temperou a</w:t>
      </w:r>
      <w:r w:rsidR="00092645">
        <w:t> </w:t>
      </w:r>
      <w:r>
        <w:t>následné nanášení štětcem</w:t>
      </w:r>
      <w:r w:rsidR="00465051">
        <w:t xml:space="preserve"> na </w:t>
      </w:r>
      <w:r>
        <w:t>sklo.</w:t>
      </w:r>
      <w:r w:rsidR="00E70FF2">
        <w:t xml:space="preserve"> Toto bylo nutno provést</w:t>
      </w:r>
      <w:r w:rsidR="00862C23">
        <w:t xml:space="preserve"> den před gravírováním, neboť bylo nutno nanést několik vrstev </w:t>
      </w:r>
      <w:r w:rsidR="003C13B5">
        <w:t>této směsi</w:t>
      </w:r>
      <w:r w:rsidR="00430F34">
        <w:t>.</w:t>
      </w:r>
      <w:r w:rsidR="003C13B5">
        <w:t xml:space="preserve"> </w:t>
      </w:r>
      <w:r>
        <w:t xml:space="preserve"> Druhým způsobem je</w:t>
      </w:r>
      <w:r w:rsidR="003B571B">
        <w:t> </w:t>
      </w:r>
      <w:r>
        <w:t>nalepení speciální fólie</w:t>
      </w:r>
      <w:r w:rsidR="00465051">
        <w:t xml:space="preserve"> na </w:t>
      </w:r>
      <w:r>
        <w:t xml:space="preserve">sklo. </w:t>
      </w:r>
      <w:r w:rsidR="00430F34">
        <w:t>Následně b</w:t>
      </w:r>
      <w:r>
        <w:t>ylo nutno nahrát grafiku</w:t>
      </w:r>
      <w:r w:rsidR="00465051">
        <w:t xml:space="preserve"> na </w:t>
      </w:r>
      <w:r>
        <w:t>externí paměť a</w:t>
      </w:r>
      <w:r w:rsidR="003B571B">
        <w:t> </w:t>
      </w:r>
      <w:r>
        <w:t xml:space="preserve">vložit ji do laserové </w:t>
      </w:r>
      <w:proofErr w:type="spellStart"/>
      <w:r>
        <w:t>gravírky</w:t>
      </w:r>
      <w:proofErr w:type="spellEnd"/>
      <w:r>
        <w:t xml:space="preserve">. Toto </w:t>
      </w:r>
      <w:r w:rsidR="005371E1">
        <w:t>bylo</w:t>
      </w:r>
      <w:r>
        <w:t xml:space="preserve"> nutné kvůli délce procesu gravírování</w:t>
      </w:r>
      <w:r w:rsidR="00465051">
        <w:t xml:space="preserve"> na </w:t>
      </w:r>
      <w:r>
        <w:t>sklo. To</w:t>
      </w:r>
      <w:r w:rsidR="00D80216">
        <w:t xml:space="preserve"> </w:t>
      </w:r>
      <w:r>
        <w:t>je</w:t>
      </w:r>
      <w:r w:rsidR="00D80216">
        <w:t> </w:t>
      </w:r>
      <w:r>
        <w:t>zaviněno počtem cest, které musí laser projít. Tvorba těchto cest je</w:t>
      </w:r>
      <w:r w:rsidR="00D80216">
        <w:t> </w:t>
      </w:r>
      <w:r>
        <w:t>nutná provádět přes funkci</w:t>
      </w:r>
      <w:r w:rsidR="00410B93">
        <w:t xml:space="preserve"> v </w:t>
      </w:r>
      <w:r>
        <w:t xml:space="preserve">aplikaci </w:t>
      </w:r>
      <w:proofErr w:type="spellStart"/>
      <w:r>
        <w:t>Lightburn</w:t>
      </w:r>
      <w:proofErr w:type="spellEnd"/>
      <w:r>
        <w:t xml:space="preserve"> jménem </w:t>
      </w:r>
      <w:proofErr w:type="spellStart"/>
      <w:r>
        <w:t>hatch</w:t>
      </w:r>
      <w:proofErr w:type="spellEnd"/>
      <w:r>
        <w:t xml:space="preserve"> </w:t>
      </w:r>
      <w:proofErr w:type="spellStart"/>
      <w:r>
        <w:t>fill</w:t>
      </w:r>
      <w:proofErr w:type="spellEnd"/>
      <w:r>
        <w:t xml:space="preserve">. Tato funkce umožní do určitých objektů </w:t>
      </w:r>
      <w:r w:rsidR="005371E1">
        <w:t xml:space="preserve">přidat </w:t>
      </w:r>
      <w:r>
        <w:t>cesty pro laser. Vzdálenost mezi těmito cestami je</w:t>
      </w:r>
      <w:r w:rsidR="00D80216">
        <w:t> </w:t>
      </w:r>
      <w:r>
        <w:t>0,1 mm, neboť šířka laseru neumožňuje tvořit tlustší čáry.</w:t>
      </w:r>
      <w:r w:rsidR="00AD3AB6">
        <w:t xml:space="preserve"> Nastavení laseru bylo</w:t>
      </w:r>
      <w:r w:rsidR="00D8615C">
        <w:t>: rychlost laseru 16 mm/s</w:t>
      </w:r>
      <w:r w:rsidR="00D80216">
        <w:t> </w:t>
      </w:r>
      <w:r w:rsidR="00D8615C">
        <w:t>se sílou 100 %</w:t>
      </w:r>
      <w:r w:rsidR="00721BCC">
        <w:t xml:space="preserve"> a mezery mezi </w:t>
      </w:r>
      <w:r w:rsidR="006049D5">
        <w:t xml:space="preserve">cesty ve funkci </w:t>
      </w:r>
      <w:proofErr w:type="spellStart"/>
      <w:r w:rsidR="00354466">
        <w:t>Hatch</w:t>
      </w:r>
      <w:proofErr w:type="spellEnd"/>
      <w:r w:rsidR="00354466">
        <w:t xml:space="preserve"> Fill</w:t>
      </w:r>
      <w:r w:rsidR="006049D5">
        <w:t xml:space="preserve"> 0,1 mm</w:t>
      </w:r>
      <w:r w:rsidR="00D66C3D">
        <w:t>.</w:t>
      </w:r>
    </w:p>
    <w:p w14:paraId="741661B9" w14:textId="77777777" w:rsidR="00D164D1" w:rsidRDefault="00D164D1">
      <w:pPr>
        <w:spacing w:before="0" w:after="160" w:line="259" w:lineRule="auto"/>
        <w:ind w:firstLine="0"/>
        <w:jc w:val="left"/>
      </w:pPr>
      <w:r>
        <w:br w:type="page"/>
      </w:r>
    </w:p>
    <w:p w14:paraId="7A98F680" w14:textId="77777777" w:rsidR="009253DE" w:rsidRPr="004906B7" w:rsidRDefault="009253DE" w:rsidP="00012DEC"/>
    <w:p w14:paraId="00AA4AD5" w14:textId="6499099F" w:rsidR="3DB56D9D" w:rsidRDefault="3DB56D9D" w:rsidP="0EB93F12">
      <w:pPr>
        <w:pStyle w:val="Nadpis3"/>
      </w:pPr>
      <w:bookmarkStart w:id="42" w:name="_Toc1672061740"/>
      <w:r>
        <w:t>Realizace</w:t>
      </w:r>
      <w:bookmarkEnd w:id="42"/>
    </w:p>
    <w:p w14:paraId="37C41FED" w14:textId="2586B088" w:rsidR="00212A65" w:rsidRPr="00212A65" w:rsidRDefault="00E25986" w:rsidP="00212A65">
      <w:r>
        <w:t>Po pečlivé přípravě skleněných destiček byly destičky zarovnány</w:t>
      </w:r>
      <w:r w:rsidR="00465051">
        <w:t xml:space="preserve"> na </w:t>
      </w:r>
      <w:r>
        <w:t xml:space="preserve">podložku </w:t>
      </w:r>
      <w:r w:rsidR="00A1453E">
        <w:t>určenou pro práci s laserem. Po zdlouhavém</w:t>
      </w:r>
      <w:r w:rsidR="00C4481E">
        <w:t xml:space="preserve"> gravírování byly destičky </w:t>
      </w:r>
      <w:r w:rsidR="00263D2B">
        <w:t>opláchnuty a</w:t>
      </w:r>
      <w:r w:rsidR="003B571B">
        <w:t> </w:t>
      </w:r>
      <w:r w:rsidR="00263D2B">
        <w:t>odrbány kartáčem pro zbavení směsi a</w:t>
      </w:r>
      <w:r w:rsidR="00092645">
        <w:t> </w:t>
      </w:r>
      <w:r w:rsidR="00263D2B">
        <w:t>fólie</w:t>
      </w:r>
      <w:r w:rsidR="00AF5FEC">
        <w:t xml:space="preserve">. Následovalo jen osušení </w:t>
      </w:r>
      <w:r w:rsidR="003B571B">
        <w:t>skla a</w:t>
      </w:r>
      <w:r w:rsidR="00092645">
        <w:t> </w:t>
      </w:r>
      <w:r w:rsidR="003B571B">
        <w:t>dárek byl hotov.</w:t>
      </w:r>
    </w:p>
    <w:p w14:paraId="46A680A9" w14:textId="77777777" w:rsidR="00D10A3C" w:rsidRDefault="005C00A9" w:rsidP="00D10A3C">
      <w:pPr>
        <w:pStyle w:val="ObrzekvMP"/>
        <w:keepNext/>
      </w:pPr>
      <w:r>
        <w:rPr>
          <w:noProof/>
        </w:rPr>
        <w:drawing>
          <wp:inline distT="0" distB="0" distL="0" distR="0" wp14:anchorId="76BEA9AF" wp14:editId="1CA30CEA">
            <wp:extent cx="4063874" cy="3060000"/>
            <wp:effectExtent l="0" t="0" r="0" b="762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ázek 1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63874" cy="3060000"/>
                    </a:xfrm>
                    <a:prstGeom prst="rect">
                      <a:avLst/>
                    </a:prstGeom>
                  </pic:spPr>
                </pic:pic>
              </a:graphicData>
            </a:graphic>
          </wp:inline>
        </w:drawing>
      </w:r>
    </w:p>
    <w:p w14:paraId="28C68351" w14:textId="5C55D991" w:rsidR="004906B7" w:rsidRDefault="00D10A3C" w:rsidP="00D10A3C">
      <w:pPr>
        <w:pStyle w:val="Titulek"/>
      </w:pPr>
      <w:bookmarkStart w:id="43" w:name="_Toc129697830"/>
      <w:r>
        <w:t xml:space="preserve">Obrázek </w:t>
      </w:r>
      <w:fldSimple w:instr=" SEQ Obrázek \* ARABIC ">
        <w:r w:rsidR="00A17DA7">
          <w:rPr>
            <w:noProof/>
          </w:rPr>
          <w:t>5</w:t>
        </w:r>
      </w:fldSimple>
      <w:r>
        <w:t xml:space="preserve"> Ukázka gravírování</w:t>
      </w:r>
      <w:r w:rsidR="00465051">
        <w:t xml:space="preserve"> na </w:t>
      </w:r>
      <w:r>
        <w:t>skleněnou destičku</w:t>
      </w:r>
      <w:bookmarkEnd w:id="43"/>
    </w:p>
    <w:p w14:paraId="64B2431B" w14:textId="77777777" w:rsidR="003B04AA" w:rsidRPr="003B04AA" w:rsidRDefault="003B04AA" w:rsidP="003B04AA">
      <w:pPr>
        <w:pStyle w:val="Titulek"/>
      </w:pPr>
    </w:p>
    <w:p w14:paraId="4D0F7B14" w14:textId="1E91EB44" w:rsidR="0023432B" w:rsidRDefault="18023652" w:rsidP="12C32F9A">
      <w:pPr>
        <w:pStyle w:val="Nadpis2"/>
      </w:pPr>
      <w:bookmarkStart w:id="44" w:name="_Toc301768231"/>
      <w:r>
        <w:t>Cedulky pro poslední zvonění</w:t>
      </w:r>
      <w:bookmarkEnd w:id="44"/>
    </w:p>
    <w:p w14:paraId="2A0759EC" w14:textId="61DF421D" w:rsidR="0023432B" w:rsidRDefault="18023652" w:rsidP="12C32F9A">
      <w:r>
        <w:t>Vzhledem k</w:t>
      </w:r>
      <w:r w:rsidR="00D80216">
        <w:t> </w:t>
      </w:r>
      <w:r>
        <w:t xml:space="preserve">plánu prodávat určité sladkosti během posledního zvonění, </w:t>
      </w:r>
      <w:r w:rsidR="792C8785">
        <w:t>byla</w:t>
      </w:r>
      <w:r w:rsidR="00690D86">
        <w:t> </w:t>
      </w:r>
      <w:r>
        <w:t>vymyšlen</w:t>
      </w:r>
      <w:r w:rsidR="14500CB3">
        <w:t>a sada</w:t>
      </w:r>
      <w:r>
        <w:t xml:space="preserve"> cedulek pro p</w:t>
      </w:r>
      <w:r w:rsidR="4824ED04">
        <w:t>rodávané produkty</w:t>
      </w:r>
      <w:r w:rsidR="39D4F9E5">
        <w:t>.</w:t>
      </w:r>
    </w:p>
    <w:p w14:paraId="4F8411E5" w14:textId="5EFF3FDE" w:rsidR="0023432B" w:rsidRDefault="107F44DE" w:rsidP="12C32F9A">
      <w:pPr>
        <w:pStyle w:val="Nadpis3"/>
      </w:pPr>
      <w:bookmarkStart w:id="45" w:name="_Toc1840378553"/>
      <w:r>
        <w:t xml:space="preserve">Fáze </w:t>
      </w:r>
      <w:r w:rsidR="5472F92E">
        <w:t>návrhu</w:t>
      </w:r>
      <w:r w:rsidR="10A1C7BB">
        <w:t xml:space="preserve"> cedulek</w:t>
      </w:r>
      <w:bookmarkEnd w:id="45"/>
    </w:p>
    <w:p w14:paraId="589F30B0" w14:textId="58E78A5E" w:rsidR="0023432B" w:rsidRDefault="17A2D2F0" w:rsidP="12C32F9A">
      <w:r>
        <w:t>První nápad pro cedulky byl určen pro školní kantýnu, avšak tento nápad byl zrušen z</w:t>
      </w:r>
      <w:r w:rsidR="00D80216">
        <w:t> </w:t>
      </w:r>
      <w:r>
        <w:t xml:space="preserve">toho důvodu, že spadá pod společnost Jizerské pekárny </w:t>
      </w:r>
      <w:r w:rsidR="3033FBC2">
        <w:t>a</w:t>
      </w:r>
      <w:r w:rsidR="00092645">
        <w:t> </w:t>
      </w:r>
      <w:r w:rsidR="3033FBC2">
        <w:t>nemohou používat vlastní cenovky a</w:t>
      </w:r>
      <w:r w:rsidR="00092645">
        <w:t> </w:t>
      </w:r>
      <w:r w:rsidR="3033FBC2">
        <w:t>pouze jen jimi dodané. Tento nápad bylo možné rozvinout</w:t>
      </w:r>
      <w:r w:rsidR="00410B93">
        <w:t xml:space="preserve"> v </w:t>
      </w:r>
      <w:r w:rsidR="3033FBC2">
        <w:t>obchůdku U pejska a</w:t>
      </w:r>
      <w:r w:rsidR="00092645">
        <w:t> </w:t>
      </w:r>
      <w:r w:rsidR="3033FBC2">
        <w:t>kočičky, ale</w:t>
      </w:r>
      <w:r w:rsidR="00D80216">
        <w:t> </w:t>
      </w:r>
      <w:r w:rsidR="3033FBC2">
        <w:t>i</w:t>
      </w:r>
      <w:r w:rsidR="00D80216">
        <w:t> </w:t>
      </w:r>
      <w:r w:rsidR="3033FBC2">
        <w:t>tento nápad nebyl moc vhodný, vzhledem k</w:t>
      </w:r>
      <w:r w:rsidR="00D80216">
        <w:t> </w:t>
      </w:r>
      <w:r w:rsidR="3033FBC2">
        <w:t>dlo</w:t>
      </w:r>
      <w:r w:rsidR="4B835709">
        <w:t xml:space="preserve">uholetém stylu lepení </w:t>
      </w:r>
      <w:r w:rsidR="002F4BB0">
        <w:t>cenovek</w:t>
      </w:r>
      <w:r w:rsidR="4B835709">
        <w:t xml:space="preserve"> produkty. Při počátku řešení posledního zvonění vznikl nápad</w:t>
      </w:r>
      <w:r w:rsidR="00465051">
        <w:t xml:space="preserve"> na </w:t>
      </w:r>
      <w:r w:rsidR="4B835709">
        <w:t xml:space="preserve">tvorbu </w:t>
      </w:r>
      <w:r w:rsidR="4B835709">
        <w:lastRenderedPageBreak/>
        <w:t>vlastních cedulek k</w:t>
      </w:r>
      <w:r w:rsidR="00D80216">
        <w:t> </w:t>
      </w:r>
      <w:r w:rsidR="4B835709">
        <w:t>prode</w:t>
      </w:r>
      <w:r w:rsidR="0A283C3B">
        <w:t>ji určitých sladkostí a</w:t>
      </w:r>
      <w:r w:rsidR="00092645">
        <w:t> </w:t>
      </w:r>
      <w:r w:rsidR="0A283C3B">
        <w:t xml:space="preserve">pochutin. </w:t>
      </w:r>
      <w:r w:rsidR="739A91F7">
        <w:t>Návrh cedulek byl založen</w:t>
      </w:r>
      <w:r w:rsidR="00465051">
        <w:t xml:space="preserve"> na </w:t>
      </w:r>
      <w:r w:rsidR="739A91F7">
        <w:t>vyobrazení jednoduchou grafikou věcí, které jsou</w:t>
      </w:r>
      <w:r w:rsidR="00410B93">
        <w:t xml:space="preserve"> v </w:t>
      </w:r>
      <w:r w:rsidR="739A91F7">
        <w:t>plánu prodávat.</w:t>
      </w:r>
    </w:p>
    <w:p w14:paraId="4242068D" w14:textId="636F3532" w:rsidR="001B604F" w:rsidRDefault="001B604F" w:rsidP="001B604F">
      <w:pPr>
        <w:pStyle w:val="Nadpis3"/>
      </w:pPr>
      <w:r>
        <w:t>Příprava</w:t>
      </w:r>
    </w:p>
    <w:p w14:paraId="30E748BF" w14:textId="384EFF38" w:rsidR="00706406" w:rsidRPr="001B604F" w:rsidRDefault="006F0F22" w:rsidP="00012DEC">
      <w:r>
        <w:t xml:space="preserve">Prvním krokem </w:t>
      </w:r>
      <w:r w:rsidR="00673800">
        <w:t xml:space="preserve">bylo nahrání vytvořené grafiky </w:t>
      </w:r>
      <w:r w:rsidR="00EE2F16">
        <w:t xml:space="preserve">do programu </w:t>
      </w:r>
      <w:proofErr w:type="spellStart"/>
      <w:r w:rsidR="00EE2F16">
        <w:t>Lightburn</w:t>
      </w:r>
      <w:proofErr w:type="spellEnd"/>
      <w:r w:rsidR="00EE2F16">
        <w:t>.</w:t>
      </w:r>
      <w:r w:rsidR="00410B93">
        <w:t xml:space="preserve"> v </w:t>
      </w:r>
      <w:r w:rsidR="00EE2F16">
        <w:t>programu byl</w:t>
      </w:r>
      <w:r w:rsidR="00277C05">
        <w:t>y</w:t>
      </w:r>
      <w:r w:rsidR="00EE2F16">
        <w:t xml:space="preserve"> nastaven</w:t>
      </w:r>
      <w:r w:rsidR="00277C05">
        <w:t xml:space="preserve">y 2 způsoby gravírování a jeden řezání. </w:t>
      </w:r>
      <w:r w:rsidR="00A55F45">
        <w:t>Tyto tři způsoby byly vyznačeny celkem třemi barvami. Modrou, růžovou a červenou</w:t>
      </w:r>
      <w:r w:rsidR="0002595E">
        <w:t xml:space="preserve">. Vzhledem k plánovanému užití břízové překližky, nastavení </w:t>
      </w:r>
      <w:r w:rsidR="008A7921">
        <w:t>pro barvy modrou a růžovou byl</w:t>
      </w:r>
      <w:r w:rsidR="0039528D">
        <w:t>o použito stejné nastavení jako u držáku</w:t>
      </w:r>
      <w:r w:rsidR="00465051">
        <w:t xml:space="preserve"> na </w:t>
      </w:r>
      <w:r w:rsidR="0039528D">
        <w:t>tužky (přidat odkaz</w:t>
      </w:r>
      <w:r w:rsidR="00465051">
        <w:t xml:space="preserve"> na </w:t>
      </w:r>
      <w:r w:rsidR="0039528D">
        <w:t>přípravu té kapitoly).</w:t>
      </w:r>
      <w:r w:rsidR="00E25AB0">
        <w:t xml:space="preserve"> Červená barva značila </w:t>
      </w:r>
      <w:r w:rsidR="0077240A">
        <w:t xml:space="preserve">části, které byly vygravírované čistě jako čáry. Nastavení pro tyto cesty </w:t>
      </w:r>
      <w:r w:rsidR="00062D44">
        <w:t xml:space="preserve">bylo síla laseru 80 % s rychlostí </w:t>
      </w:r>
      <w:r w:rsidR="001D38AC">
        <w:t>40</w:t>
      </w:r>
      <w:r w:rsidR="00EF2A7D">
        <w:t> mm/s, s jedním projetím laseru po těchto cestách</w:t>
      </w:r>
      <w:r w:rsidR="001D38AC">
        <w:t>.</w:t>
      </w:r>
      <w:r w:rsidR="005C6BDF">
        <w:t xml:space="preserve"> Po</w:t>
      </w:r>
      <w:r w:rsidR="003B413F">
        <w:t> </w:t>
      </w:r>
      <w:r w:rsidR="005C6BDF">
        <w:t>testovacích pokusech byla upravena velikost cedulek</w:t>
      </w:r>
      <w:r w:rsidR="00454EA7">
        <w:t xml:space="preserve"> pro urychlení procesu a šetření materiálu.</w:t>
      </w:r>
    </w:p>
    <w:p w14:paraId="305F711A" w14:textId="7CC33851" w:rsidR="00D164D1" w:rsidRDefault="006F0F22" w:rsidP="001B604F">
      <w:r>
        <w:t xml:space="preserve">Prvním krokem </w:t>
      </w:r>
      <w:r w:rsidR="00673800">
        <w:t xml:space="preserve">bylo nahrání vytvořené grafiky </w:t>
      </w:r>
      <w:r w:rsidR="00EE2F16">
        <w:t xml:space="preserve">do programu </w:t>
      </w:r>
      <w:proofErr w:type="spellStart"/>
      <w:r w:rsidR="00EE2F16">
        <w:t>Lightburn</w:t>
      </w:r>
      <w:proofErr w:type="spellEnd"/>
      <w:r w:rsidR="00EE2F16">
        <w:t>.</w:t>
      </w:r>
      <w:r w:rsidR="00410B93">
        <w:t xml:space="preserve"> v </w:t>
      </w:r>
      <w:r w:rsidR="00EE2F16">
        <w:t>programu byl</w:t>
      </w:r>
      <w:r w:rsidR="00277C05">
        <w:t>y</w:t>
      </w:r>
      <w:r w:rsidR="00EE2F16">
        <w:t xml:space="preserve"> nastaven</w:t>
      </w:r>
      <w:r w:rsidR="00277C05">
        <w:t>y 2 způsoby gravírování</w:t>
      </w:r>
      <w:r w:rsidR="00092645">
        <w:t xml:space="preserve"> a </w:t>
      </w:r>
      <w:r w:rsidR="00277C05">
        <w:t xml:space="preserve">jeden řezání. </w:t>
      </w:r>
      <w:r w:rsidR="00A55F45">
        <w:t>Tyto tři způsoby byly vyznačeny celkem třemi barvami. Modrou, růžovou</w:t>
      </w:r>
      <w:r w:rsidR="00092645">
        <w:t xml:space="preserve"> a </w:t>
      </w:r>
      <w:r w:rsidR="00A55F45">
        <w:t>červenou</w:t>
      </w:r>
      <w:r w:rsidR="0002595E">
        <w:t xml:space="preserve">. Vzhledem k plánovanému užití břízové překližky, nastavení </w:t>
      </w:r>
      <w:r w:rsidR="008A7921">
        <w:t>pro barvy modrou</w:t>
      </w:r>
      <w:r w:rsidR="00092645">
        <w:t xml:space="preserve"> a </w:t>
      </w:r>
      <w:r w:rsidR="008A7921">
        <w:t>růžovou byl</w:t>
      </w:r>
      <w:r w:rsidR="0039528D">
        <w:t>o použito stejné nastavení jako u držáku</w:t>
      </w:r>
      <w:r w:rsidR="00465051">
        <w:t xml:space="preserve"> na </w:t>
      </w:r>
      <w:r w:rsidR="0039528D">
        <w:t>tužky (přidat odkaz</w:t>
      </w:r>
      <w:r w:rsidR="00465051">
        <w:t xml:space="preserve"> na </w:t>
      </w:r>
      <w:r w:rsidR="0039528D">
        <w:t>přípravu té kapitoly).</w:t>
      </w:r>
      <w:r w:rsidR="00E25AB0">
        <w:t xml:space="preserve"> Červená barva značila </w:t>
      </w:r>
      <w:r w:rsidR="0077240A">
        <w:t xml:space="preserve">části, které byly vygravírované čistě jako čáry. Nastavení pro tyto cesty </w:t>
      </w:r>
      <w:r w:rsidR="00062D44">
        <w:t xml:space="preserve">bylo síla laseru 80 % s rychlostí </w:t>
      </w:r>
      <w:r w:rsidR="001D38AC">
        <w:t>40</w:t>
      </w:r>
      <w:r w:rsidR="00EF2A7D">
        <w:t> mm/s, s jedním projetím laseru po těchto cestách</w:t>
      </w:r>
      <w:r w:rsidR="001D38AC">
        <w:t>.</w:t>
      </w:r>
      <w:r w:rsidR="005C6BDF">
        <w:t xml:space="preserve"> Po testovacích pokusech byla upravena velikost cedulek</w:t>
      </w:r>
      <w:r w:rsidR="00454EA7">
        <w:t xml:space="preserve"> pro urychlení procesu</w:t>
      </w:r>
      <w:r w:rsidR="00092645">
        <w:t xml:space="preserve"> a </w:t>
      </w:r>
      <w:r w:rsidR="00454EA7">
        <w:t>šetření materiálu.</w:t>
      </w:r>
    </w:p>
    <w:p w14:paraId="479DF9FB" w14:textId="77777777" w:rsidR="00D164D1" w:rsidRDefault="00D164D1">
      <w:pPr>
        <w:spacing w:before="0" w:after="160" w:line="259" w:lineRule="auto"/>
        <w:ind w:firstLine="0"/>
        <w:jc w:val="left"/>
      </w:pPr>
      <w:r>
        <w:br w:type="page"/>
      </w:r>
    </w:p>
    <w:p w14:paraId="0D865659" w14:textId="77777777" w:rsidR="001B604F" w:rsidRPr="001B604F" w:rsidRDefault="001B604F" w:rsidP="001B604F"/>
    <w:p w14:paraId="3A7D1375" w14:textId="023A83D8" w:rsidR="39893E1C" w:rsidRDefault="39893E1C" w:rsidP="6364B21F">
      <w:pPr>
        <w:pStyle w:val="Nadpis3"/>
      </w:pPr>
      <w:bookmarkStart w:id="46" w:name="_Toc1870007545"/>
      <w:r>
        <w:t>Realizace</w:t>
      </w:r>
      <w:bookmarkEnd w:id="46"/>
    </w:p>
    <w:p w14:paraId="1AC83CAB" w14:textId="6C80F75F" w:rsidR="00587165" w:rsidRDefault="39893E1C" w:rsidP="00587165">
      <w:r>
        <w:t xml:space="preserve">Díky jednoduchosti cedulek byla tvorba </w:t>
      </w:r>
      <w:r w:rsidR="00454EA7">
        <w:t>poměrně</w:t>
      </w:r>
      <w:r>
        <w:t xml:space="preserve"> jednoduchá</w:t>
      </w:r>
      <w:r w:rsidR="04771DF4">
        <w:t>. Prvním a</w:t>
      </w:r>
      <w:r w:rsidR="003B413F">
        <w:t> </w:t>
      </w:r>
      <w:r w:rsidR="04771DF4">
        <w:t>problémem bylo upravení velikosti pac</w:t>
      </w:r>
      <w:r w:rsidR="4F64FDCB">
        <w:t>iček, aby</w:t>
      </w:r>
      <w:r w:rsidR="00D80216">
        <w:t> </w:t>
      </w:r>
      <w:r w:rsidR="4F64FDCB">
        <w:t>pevně pasovaly do vyřezaných děr</w:t>
      </w:r>
      <w:r w:rsidR="00410B93">
        <w:t xml:space="preserve"> v </w:t>
      </w:r>
      <w:r w:rsidR="4F64FDCB">
        <w:t>cedulkách, neboť kvůli laseru vzniká minimální odsazení, které i</w:t>
      </w:r>
      <w:r w:rsidR="00D80216">
        <w:t> </w:t>
      </w:r>
      <w:r w:rsidR="4F64FDCB">
        <w:t>přes malou velikost je</w:t>
      </w:r>
      <w:r w:rsidR="003B413F">
        <w:t> </w:t>
      </w:r>
      <w:r w:rsidR="4F64FDCB">
        <w:t>poměrně nechtěné. Následně</w:t>
      </w:r>
      <w:r w:rsidR="00D80216">
        <w:t> </w:t>
      </w:r>
      <w:r w:rsidR="4F64FDCB">
        <w:t>se vyskytl problém</w:t>
      </w:r>
      <w:r w:rsidR="7B5A51F2">
        <w:t>, který byl vytvořen mezi klávesnicí a</w:t>
      </w:r>
      <w:r w:rsidR="003B413F">
        <w:t> </w:t>
      </w:r>
      <w:r w:rsidR="7B5A51F2">
        <w:t>židlí,</w:t>
      </w:r>
      <w:r w:rsidR="00410B93">
        <w:t xml:space="preserve"> v </w:t>
      </w:r>
      <w:r w:rsidR="7B5A51F2">
        <w:t>počtu kolikrát má laser projet po daných vektorových cestách,</w:t>
      </w:r>
      <w:r w:rsidR="6D5C5595">
        <w:t xml:space="preserve"> což</w:t>
      </w:r>
      <w:r w:rsidR="00D80216">
        <w:t> </w:t>
      </w:r>
      <w:r w:rsidR="6D5C5595">
        <w:t>vyústilo</w:t>
      </w:r>
      <w:r w:rsidR="00410B93">
        <w:t xml:space="preserve"> v </w:t>
      </w:r>
      <w:r w:rsidR="6D5C5595">
        <w:t>nedokonalém vyřezání některých cedulek a jejich následné vyřezání modelářským skalpelem.</w:t>
      </w:r>
      <w:r w:rsidR="00A62A9C">
        <w:t xml:space="preserve"> Po t</w:t>
      </w:r>
      <w:r w:rsidR="003D419F">
        <w:t>estování proběhlo dodělání</w:t>
      </w:r>
      <w:r w:rsidR="00A62A9C">
        <w:t xml:space="preserve"> </w:t>
      </w:r>
      <w:r w:rsidR="00880493">
        <w:t>zbylých cedulek, které proběhlo bez větších problémů.</w:t>
      </w:r>
    </w:p>
    <w:p w14:paraId="7D371013" w14:textId="77777777" w:rsidR="00D10A3C" w:rsidRDefault="00706406" w:rsidP="00D10A3C">
      <w:pPr>
        <w:pStyle w:val="ObrzekvMP"/>
        <w:keepNext/>
      </w:pPr>
      <w:r>
        <w:rPr>
          <w:noProof/>
        </w:rPr>
        <w:drawing>
          <wp:inline distT="0" distB="0" distL="0" distR="0" wp14:anchorId="5EDFD076" wp14:editId="48153D3C">
            <wp:extent cx="4063875" cy="3060000"/>
            <wp:effectExtent l="0" t="0" r="0" b="7620"/>
            <wp:docPr id="22" name="Obrázek 22" descr="Obsah obrázku text, interié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ázek 22" descr="Obsah obrázku text, interiér&#10;&#10;Popis byl vytvořen automaticky"/>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63875" cy="3060000"/>
                    </a:xfrm>
                    <a:prstGeom prst="rect">
                      <a:avLst/>
                    </a:prstGeom>
                  </pic:spPr>
                </pic:pic>
              </a:graphicData>
            </a:graphic>
          </wp:inline>
        </w:drawing>
      </w:r>
    </w:p>
    <w:p w14:paraId="6A1E3165" w14:textId="6D025A90" w:rsidR="00706406" w:rsidRDefault="00D10A3C" w:rsidP="00D10A3C">
      <w:pPr>
        <w:pStyle w:val="Titulek"/>
      </w:pPr>
      <w:bookmarkStart w:id="47" w:name="_Toc129697831"/>
      <w:r>
        <w:t xml:space="preserve">Obrázek </w:t>
      </w:r>
      <w:fldSimple w:instr=" SEQ Obrázek \* ARABIC ">
        <w:r w:rsidR="00A17DA7">
          <w:rPr>
            <w:noProof/>
          </w:rPr>
          <w:t>6</w:t>
        </w:r>
      </w:fldSimple>
      <w:r>
        <w:t xml:space="preserve"> Ukázka cedulek</w:t>
      </w:r>
      <w:r w:rsidR="00465051">
        <w:t xml:space="preserve"> na </w:t>
      </w:r>
      <w:r>
        <w:t>poslední zvonění</w:t>
      </w:r>
      <w:bookmarkEnd w:id="47"/>
    </w:p>
    <w:p w14:paraId="11E5E789" w14:textId="496ECD74" w:rsidR="39893E1C" w:rsidRDefault="39893E1C" w:rsidP="6364B21F">
      <w:r>
        <w:t xml:space="preserve">Díky jednoduchosti cedulek byla tvorba </w:t>
      </w:r>
      <w:r w:rsidR="00454EA7">
        <w:t>poměrně</w:t>
      </w:r>
      <w:r>
        <w:t xml:space="preserve"> jednoduchá</w:t>
      </w:r>
      <w:r w:rsidR="04771DF4">
        <w:t>. Prvním</w:t>
      </w:r>
      <w:r w:rsidR="00092645">
        <w:t xml:space="preserve"> a </w:t>
      </w:r>
      <w:r w:rsidR="04771DF4">
        <w:t>problémem bylo upravení velikosti pac</w:t>
      </w:r>
      <w:r w:rsidR="4F64FDCB">
        <w:t>iček, aby</w:t>
      </w:r>
      <w:r w:rsidR="00D80216">
        <w:t> </w:t>
      </w:r>
      <w:r w:rsidR="4F64FDCB">
        <w:t>pevně pasovaly do vyřezaných děr</w:t>
      </w:r>
      <w:r w:rsidR="00410B93">
        <w:t xml:space="preserve"> v </w:t>
      </w:r>
      <w:r w:rsidR="4F64FDCB">
        <w:t>cedulkách, neboť kvůli laseru vzniká minimální odsazení, které i</w:t>
      </w:r>
      <w:r w:rsidR="00D80216">
        <w:t> </w:t>
      </w:r>
      <w:r w:rsidR="4F64FDCB">
        <w:t>přes malou velikost je</w:t>
      </w:r>
      <w:r w:rsidR="00D80216">
        <w:t> </w:t>
      </w:r>
      <w:r w:rsidR="4F64FDCB">
        <w:t>poměrně nechtěné. Následně</w:t>
      </w:r>
      <w:r w:rsidR="00D80216">
        <w:t> </w:t>
      </w:r>
      <w:r w:rsidR="4F64FDCB">
        <w:t>se vyskytl problém</w:t>
      </w:r>
      <w:r w:rsidR="7B5A51F2">
        <w:t>, který byl vytvořen mezi klávesnicí</w:t>
      </w:r>
      <w:r w:rsidR="00092645">
        <w:t xml:space="preserve"> a </w:t>
      </w:r>
      <w:r w:rsidR="7B5A51F2">
        <w:t>židlí,</w:t>
      </w:r>
      <w:r w:rsidR="00410B93">
        <w:t xml:space="preserve"> v </w:t>
      </w:r>
      <w:r w:rsidR="7B5A51F2">
        <w:t>počtu kolikrát má laser projet po daných vektorových cestách,</w:t>
      </w:r>
      <w:r w:rsidR="6D5C5595">
        <w:t xml:space="preserve"> což</w:t>
      </w:r>
      <w:r w:rsidR="00D80216">
        <w:t> </w:t>
      </w:r>
      <w:r w:rsidR="6D5C5595">
        <w:t>vyústilo</w:t>
      </w:r>
      <w:r w:rsidR="00410B93">
        <w:t xml:space="preserve"> v </w:t>
      </w:r>
      <w:r w:rsidR="6D5C5595">
        <w:t>nedokonalém vyřezání některých cedulek</w:t>
      </w:r>
      <w:r w:rsidR="00092645">
        <w:t xml:space="preserve"> a </w:t>
      </w:r>
      <w:r w:rsidR="6D5C5595">
        <w:t>jejich následné vyřezání modelářským skalpelem.</w:t>
      </w:r>
      <w:r w:rsidR="00A62A9C">
        <w:t xml:space="preserve"> Po t</w:t>
      </w:r>
      <w:r w:rsidR="003D419F">
        <w:t>estování proběhlo dodělání</w:t>
      </w:r>
      <w:r w:rsidR="00A62A9C">
        <w:t xml:space="preserve"> </w:t>
      </w:r>
      <w:r w:rsidR="00880493">
        <w:t>zbylých cedulek, které proběhlo bez větších problémů.</w:t>
      </w:r>
    </w:p>
    <w:p w14:paraId="4A46C097" w14:textId="2FAA5965" w:rsidR="0023432B" w:rsidRDefault="739A91F7" w:rsidP="12C32F9A">
      <w:pPr>
        <w:pStyle w:val="Nadpis2"/>
      </w:pPr>
      <w:bookmarkStart w:id="48" w:name="_Toc1739931036"/>
      <w:r>
        <w:lastRenderedPageBreak/>
        <w:t>Držák panáků</w:t>
      </w:r>
      <w:bookmarkEnd w:id="48"/>
    </w:p>
    <w:p w14:paraId="4C38871C" w14:textId="7BD0255B" w:rsidR="0023432B" w:rsidRDefault="739A91F7" w:rsidP="12C32F9A">
      <w:r>
        <w:t>Vzhledem k</w:t>
      </w:r>
      <w:r w:rsidR="00D80216">
        <w:t> </w:t>
      </w:r>
      <w:r>
        <w:t xml:space="preserve">útrapám </w:t>
      </w:r>
      <w:r w:rsidR="5E5A55A4">
        <w:t>kantorů</w:t>
      </w:r>
      <w:r w:rsidR="00410B93">
        <w:t xml:space="preserve"> v </w:t>
      </w:r>
      <w:r w:rsidR="31E1239A">
        <w:t>průběhu vedení a</w:t>
      </w:r>
      <w:r w:rsidR="00092645">
        <w:t> </w:t>
      </w:r>
      <w:r w:rsidR="31E1239A">
        <w:t xml:space="preserve">oprav </w:t>
      </w:r>
      <w:proofErr w:type="spellStart"/>
      <w:r w:rsidR="00994E43">
        <w:t>odboorná</w:t>
      </w:r>
      <w:r w:rsidR="31E1239A">
        <w:t>ch</w:t>
      </w:r>
      <w:proofErr w:type="spellEnd"/>
      <w:r w:rsidR="31E1239A">
        <w:t xml:space="preserve"> prací, byl</w:t>
      </w:r>
      <w:r w:rsidR="003B413F">
        <w:t> </w:t>
      </w:r>
      <w:r w:rsidR="31E1239A">
        <w:t xml:space="preserve">vymyšlen dárek pro </w:t>
      </w:r>
      <w:r w:rsidR="00F12CDA">
        <w:t>vedoucího práce</w:t>
      </w:r>
      <w:r w:rsidR="2948357C">
        <w:t>, jako poděkování za pomoc s</w:t>
      </w:r>
      <w:r w:rsidR="00D80216">
        <w:t> </w:t>
      </w:r>
      <w:r w:rsidR="2948357C">
        <w:t xml:space="preserve">realizací </w:t>
      </w:r>
      <w:proofErr w:type="spellStart"/>
      <w:r w:rsidR="00994E43">
        <w:t>odboorná</w:t>
      </w:r>
      <w:proofErr w:type="spellEnd"/>
      <w:r w:rsidR="2948357C">
        <w:t xml:space="preserve"> práce.</w:t>
      </w:r>
    </w:p>
    <w:p w14:paraId="3FB8FF40" w14:textId="1C12ACDB" w:rsidR="0023432B" w:rsidRDefault="71948B53" w:rsidP="12C32F9A">
      <w:pPr>
        <w:pStyle w:val="Nadpis3"/>
      </w:pPr>
      <w:bookmarkStart w:id="49" w:name="_Toc1900740939"/>
      <w:r>
        <w:t>Fáze návrhu</w:t>
      </w:r>
      <w:r w:rsidR="75B83D24">
        <w:t xml:space="preserve"> držáku</w:t>
      </w:r>
      <w:bookmarkEnd w:id="49"/>
    </w:p>
    <w:p w14:paraId="00EE19E3" w14:textId="213CF2B5" w:rsidR="0023432B" w:rsidRDefault="71948B53" w:rsidP="12C32F9A">
      <w:r>
        <w:t>Design tohoto předmětu je</w:t>
      </w:r>
      <w:r w:rsidR="00D80216">
        <w:t> </w:t>
      </w:r>
      <w:r>
        <w:t>poměrně jednoduchý, kde jediný problémem jsou otvory</w:t>
      </w:r>
      <w:r w:rsidR="00465051">
        <w:t xml:space="preserve"> na </w:t>
      </w:r>
      <w:r>
        <w:t>spojení všech dílů dohromady</w:t>
      </w:r>
      <w:r w:rsidR="40F4D2DD">
        <w:t>. Držák</w:t>
      </w:r>
      <w:r w:rsidR="00D80216">
        <w:t> </w:t>
      </w:r>
      <w:r w:rsidR="40F4D2DD">
        <w:t>se bude skládat ze 4 částí. Destička s</w:t>
      </w:r>
      <w:r w:rsidR="003B413F">
        <w:t> </w:t>
      </w:r>
      <w:r w:rsidR="40F4D2DD">
        <w:t xml:space="preserve">vyřezanými </w:t>
      </w:r>
      <w:r w:rsidR="2561FF95">
        <w:t xml:space="preserve">otvory pro </w:t>
      </w:r>
      <w:r w:rsidR="10ACA38C">
        <w:t>3</w:t>
      </w:r>
      <w:r w:rsidR="2561FF95">
        <w:t xml:space="preserve"> panák</w:t>
      </w:r>
      <w:r w:rsidR="1FCF60DB">
        <w:t>y</w:t>
      </w:r>
      <w:r w:rsidR="2561FF95">
        <w:t xml:space="preserve"> o</w:t>
      </w:r>
      <w:r w:rsidR="00D80216">
        <w:t> </w:t>
      </w:r>
      <w:r w:rsidR="2561FF95">
        <w:t xml:space="preserve">objemu 4 cl, dvě podpůrné destičky umožňující </w:t>
      </w:r>
      <w:r w:rsidR="786B7787">
        <w:t>držáku stát</w:t>
      </w:r>
      <w:r w:rsidR="00465051">
        <w:t xml:space="preserve"> na </w:t>
      </w:r>
      <w:r w:rsidR="786B7787">
        <w:t>podstavě této konstrukce, které</w:t>
      </w:r>
      <w:r w:rsidR="00465051">
        <w:t xml:space="preserve"> na </w:t>
      </w:r>
      <w:r w:rsidR="786B7787">
        <w:t>sobě má vygravírovaný důvod, proč by</w:t>
      </w:r>
      <w:r w:rsidR="003B413F">
        <w:t> </w:t>
      </w:r>
      <w:r w:rsidR="786B7787">
        <w:t xml:space="preserve">si měl </w:t>
      </w:r>
      <w:r w:rsidR="14E3A2BB">
        <w:t>vedoucí</w:t>
      </w:r>
      <w:r w:rsidR="786B7787">
        <w:t xml:space="preserve"> nalít tvrdý alkohol</w:t>
      </w:r>
    </w:p>
    <w:p w14:paraId="3309498A" w14:textId="4CA706CB" w:rsidR="00CC54C4" w:rsidRDefault="00CC54C4" w:rsidP="00CC54C4">
      <w:pPr>
        <w:pStyle w:val="Nadpis3"/>
      </w:pPr>
      <w:r>
        <w:t>Příprava</w:t>
      </w:r>
    </w:p>
    <w:p w14:paraId="5D40E375" w14:textId="144411FA" w:rsidR="00D164D1" w:rsidRDefault="00E817CA" w:rsidP="00E817CA">
      <w:r>
        <w:t>Po úpravě velikosti grafiky</w:t>
      </w:r>
      <w:r w:rsidR="00465051">
        <w:t xml:space="preserve"> na </w:t>
      </w:r>
      <w:r>
        <w:t>požadovanou velikost byla grafika nahrána do</w:t>
      </w:r>
      <w:r w:rsidR="003B413F">
        <w:t> </w:t>
      </w:r>
      <w:proofErr w:type="spellStart"/>
      <w:r>
        <w:t>gravírky</w:t>
      </w:r>
      <w:proofErr w:type="spellEnd"/>
      <w:r>
        <w:t xml:space="preserve"> a</w:t>
      </w:r>
      <w:r w:rsidR="00092645">
        <w:t> </w:t>
      </w:r>
      <w:r>
        <w:t>byl započat proces vyřezávání</w:t>
      </w:r>
      <w:r w:rsidR="004E70E5">
        <w:t>. Nastavení laseru bylo stejné jako nastavení u</w:t>
      </w:r>
      <w:r w:rsidR="003E639F">
        <w:t xml:space="preserve"> držáku</w:t>
      </w:r>
      <w:r w:rsidR="00465051">
        <w:t xml:space="preserve"> na </w:t>
      </w:r>
      <w:r w:rsidR="003E639F">
        <w:t>tužky.</w:t>
      </w:r>
    </w:p>
    <w:p w14:paraId="15C8699B" w14:textId="77777777" w:rsidR="00D164D1" w:rsidRDefault="00D164D1">
      <w:pPr>
        <w:spacing w:before="0" w:after="160" w:line="259" w:lineRule="auto"/>
        <w:ind w:firstLine="0"/>
        <w:jc w:val="left"/>
      </w:pPr>
      <w:r>
        <w:br w:type="page"/>
      </w:r>
    </w:p>
    <w:p w14:paraId="3705B523" w14:textId="77777777" w:rsidR="00CC54C4" w:rsidRPr="00CC54C4" w:rsidRDefault="00CC54C4" w:rsidP="00E817CA"/>
    <w:p w14:paraId="7C484A05" w14:textId="063340D7" w:rsidR="3739969A" w:rsidRDefault="3739969A" w:rsidP="0EB93F12">
      <w:pPr>
        <w:pStyle w:val="Nadpis3"/>
      </w:pPr>
      <w:bookmarkStart w:id="50" w:name="_Toc404195897"/>
      <w:r>
        <w:t>Realizace</w:t>
      </w:r>
      <w:bookmarkEnd w:id="50"/>
    </w:p>
    <w:p w14:paraId="6C635EC9" w14:textId="665AAD26" w:rsidR="3739969A" w:rsidRDefault="0556A3B2" w:rsidP="0EB93F12">
      <w:r>
        <w:t>Jako první vznikla podstava s</w:t>
      </w:r>
      <w:r w:rsidR="00D80216">
        <w:t> </w:t>
      </w:r>
      <w:r w:rsidR="00CC54C4">
        <w:t>vygravírovaným</w:t>
      </w:r>
      <w:r w:rsidR="05DAD5D4">
        <w:t xml:space="preserve"> textem, což</w:t>
      </w:r>
      <w:r w:rsidR="00D80216">
        <w:t> </w:t>
      </w:r>
      <w:r w:rsidR="05DAD5D4">
        <w:t>byl</w:t>
      </w:r>
      <w:r>
        <w:t xml:space="preserve"> náz</w:t>
      </w:r>
      <w:r w:rsidR="1788F51E">
        <w:t>ev</w:t>
      </w:r>
      <w:r>
        <w:t xml:space="preserve"> </w:t>
      </w:r>
      <w:r w:rsidR="20218BC2">
        <w:t xml:space="preserve">této </w:t>
      </w:r>
      <w:proofErr w:type="spellStart"/>
      <w:r w:rsidR="00994E43">
        <w:t>odboorná</w:t>
      </w:r>
      <w:proofErr w:type="spellEnd"/>
      <w:r w:rsidR="20218BC2">
        <w:t xml:space="preserve"> práce</w:t>
      </w:r>
      <w:r w:rsidR="25872F55">
        <w:t>. Následně byla vytvořena horní část držáku, která musela být vytvořena</w:t>
      </w:r>
      <w:r w:rsidR="00465051">
        <w:t xml:space="preserve"> na </w:t>
      </w:r>
      <w:r w:rsidR="25872F55">
        <w:t>dvakrát, neboť při prvním vyřezávání</w:t>
      </w:r>
      <w:r w:rsidR="00D80216">
        <w:t> </w:t>
      </w:r>
      <w:r w:rsidR="25872F55">
        <w:t>se vyskytl problém s</w:t>
      </w:r>
      <w:r w:rsidR="00D80216">
        <w:t> </w:t>
      </w:r>
      <w:r w:rsidR="25872F55">
        <w:t>řezanou p</w:t>
      </w:r>
      <w:r w:rsidR="1D6B973A">
        <w:t>řekližkou, neboť byla nahnutá a</w:t>
      </w:r>
      <w:r w:rsidR="00092645">
        <w:t> </w:t>
      </w:r>
      <w:r w:rsidR="1D6B973A">
        <w:t>laser zavadil o</w:t>
      </w:r>
      <w:r w:rsidR="00D80216">
        <w:t> </w:t>
      </w:r>
      <w:r w:rsidR="1D6B973A">
        <w:t>vyřezaný okraj a</w:t>
      </w:r>
      <w:r w:rsidR="00092645">
        <w:t> </w:t>
      </w:r>
      <w:r w:rsidR="1D6B973A">
        <w:t>posunul</w:t>
      </w:r>
      <w:r w:rsidR="00D80216">
        <w:t> </w:t>
      </w:r>
      <w:r w:rsidR="1D6B973A">
        <w:t>se o</w:t>
      </w:r>
      <w:r w:rsidR="00D80216">
        <w:t> </w:t>
      </w:r>
      <w:r w:rsidR="1D6B973A">
        <w:t>několik centimetrů</w:t>
      </w:r>
      <w:r w:rsidR="055DD410">
        <w:t>. Po</w:t>
      </w:r>
      <w:r w:rsidR="003B413F">
        <w:t> </w:t>
      </w:r>
      <w:r w:rsidR="055DD410">
        <w:t>druhém úspě</w:t>
      </w:r>
      <w:r w:rsidR="5F475FCC">
        <w:t>šném vyřezání</w:t>
      </w:r>
      <w:r w:rsidR="00D80216">
        <w:t> </w:t>
      </w:r>
      <w:r w:rsidR="5F475FCC">
        <w:t>se obdobný problém vyskytl při vyřezávání podstavných destiček.</w:t>
      </w:r>
      <w:r w:rsidR="3E99D265">
        <w:t xml:space="preserve"> Při skládání</w:t>
      </w:r>
      <w:r w:rsidR="00D80216">
        <w:t> </w:t>
      </w:r>
      <w:r w:rsidR="00F12CDA">
        <w:t xml:space="preserve">se </w:t>
      </w:r>
      <w:r w:rsidR="3E99D265">
        <w:t>však objevil další problém, což</w:t>
      </w:r>
      <w:r w:rsidR="00D80216">
        <w:t> </w:t>
      </w:r>
      <w:r w:rsidR="3E99D265">
        <w:t>bylo i</w:t>
      </w:r>
      <w:r w:rsidR="00D80216">
        <w:t> </w:t>
      </w:r>
      <w:r w:rsidR="3E99D265">
        <w:t>přes započítání nedokonalosti řezu laserem</w:t>
      </w:r>
      <w:r w:rsidR="70F5BCF0">
        <w:t>, byly otvory</w:t>
      </w:r>
      <w:r w:rsidR="00465051">
        <w:t xml:space="preserve"> na </w:t>
      </w:r>
      <w:r w:rsidR="70F5BCF0">
        <w:t>spojení moc malé a</w:t>
      </w:r>
      <w:r w:rsidR="00092645">
        <w:t> </w:t>
      </w:r>
      <w:r w:rsidR="70F5BCF0">
        <w:t>bylo nutné je</w:t>
      </w:r>
      <w:r w:rsidR="00D80216">
        <w:t> </w:t>
      </w:r>
      <w:r w:rsidR="70F5BCF0">
        <w:t>rozšířit modelářským skalpelem</w:t>
      </w:r>
      <w:r w:rsidR="3FAE154C">
        <w:t xml:space="preserve"> o</w:t>
      </w:r>
      <w:r w:rsidR="00D80216">
        <w:t> </w:t>
      </w:r>
      <w:r w:rsidR="3FAE154C">
        <w:t>1-2 milimetry.</w:t>
      </w:r>
    </w:p>
    <w:p w14:paraId="6925432D" w14:textId="77777777" w:rsidR="00D10A3C" w:rsidRDefault="00587165" w:rsidP="00D10A3C">
      <w:pPr>
        <w:pStyle w:val="ObrzekvMP"/>
        <w:keepNext/>
      </w:pPr>
      <w:r>
        <w:rPr>
          <w:noProof/>
        </w:rPr>
        <w:drawing>
          <wp:inline distT="0" distB="0" distL="0" distR="0" wp14:anchorId="32EAC1AE" wp14:editId="2DDE2E16">
            <wp:extent cx="4063874" cy="3060000"/>
            <wp:effectExtent l="0" t="0" r="0" b="7620"/>
            <wp:docPr id="27" name="Obrázek 27" descr="Obsah obrázku dopis&#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ázek 27" descr="Obsah obrázku dopis&#10;&#10;Popis byl vytvořen automaticky"/>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63874" cy="3060000"/>
                    </a:xfrm>
                    <a:prstGeom prst="rect">
                      <a:avLst/>
                    </a:prstGeom>
                  </pic:spPr>
                </pic:pic>
              </a:graphicData>
            </a:graphic>
          </wp:inline>
        </w:drawing>
      </w:r>
    </w:p>
    <w:p w14:paraId="35281B3C" w14:textId="2FE3FA71" w:rsidR="00587165" w:rsidRDefault="00D10A3C" w:rsidP="00D10A3C">
      <w:pPr>
        <w:pStyle w:val="Titulek"/>
      </w:pPr>
      <w:bookmarkStart w:id="51" w:name="_Toc129697832"/>
      <w:r>
        <w:t xml:space="preserve">Obrázek </w:t>
      </w:r>
      <w:fldSimple w:instr=" SEQ Obrázek \* ARABIC ">
        <w:r w:rsidR="00A17DA7">
          <w:rPr>
            <w:noProof/>
          </w:rPr>
          <w:t>7</w:t>
        </w:r>
      </w:fldSimple>
      <w:r>
        <w:t xml:space="preserve"> Ukázka držáku</w:t>
      </w:r>
      <w:r w:rsidR="00465051">
        <w:t xml:space="preserve"> na </w:t>
      </w:r>
      <w:r>
        <w:t>panáky</w:t>
      </w:r>
      <w:bookmarkEnd w:id="51"/>
    </w:p>
    <w:p w14:paraId="45581D76" w14:textId="684DBC48" w:rsidR="13CFB41E" w:rsidRDefault="13CFB41E" w:rsidP="777EAF00">
      <w:pPr>
        <w:pStyle w:val="Nadpis2"/>
      </w:pPr>
      <w:bookmarkStart w:id="52" w:name="_Toc1786383294"/>
      <w:proofErr w:type="spellStart"/>
      <w:r>
        <w:t>Podtácek</w:t>
      </w:r>
      <w:bookmarkEnd w:id="52"/>
      <w:proofErr w:type="spellEnd"/>
    </w:p>
    <w:p w14:paraId="75DF653C" w14:textId="037D27CE" w:rsidR="29CC679E" w:rsidRDefault="29CC679E" w:rsidP="6364B21F">
      <w:r>
        <w:t>V dnešní době</w:t>
      </w:r>
      <w:r w:rsidR="00D80216">
        <w:t> </w:t>
      </w:r>
      <w:r>
        <w:t>se dá pořídit</w:t>
      </w:r>
      <w:r w:rsidR="00410B93">
        <w:t xml:space="preserve"> v </w:t>
      </w:r>
      <w:r>
        <w:t>každém obchodě s</w:t>
      </w:r>
      <w:r w:rsidR="00D80216">
        <w:t> </w:t>
      </w:r>
      <w:r>
        <w:t xml:space="preserve">vybavením pro domov koupit mnoho různých </w:t>
      </w:r>
      <w:proofErr w:type="spellStart"/>
      <w:r>
        <w:t>podtácků</w:t>
      </w:r>
      <w:proofErr w:type="spellEnd"/>
      <w:r w:rsidR="6E53B111">
        <w:t>, ale</w:t>
      </w:r>
      <w:r w:rsidR="00D80216">
        <w:t> </w:t>
      </w:r>
      <w:r w:rsidR="6E53B111">
        <w:t>ne všechny musí vyhovovat našemu vkusu, tak je</w:t>
      </w:r>
      <w:r w:rsidR="00D80216">
        <w:t> </w:t>
      </w:r>
      <w:r w:rsidR="6E53B111">
        <w:t>dobré si</w:t>
      </w:r>
      <w:r w:rsidR="003B413F">
        <w:t> </w:t>
      </w:r>
      <w:r w:rsidR="6E53B111">
        <w:t>vytvořit vlastní.</w:t>
      </w:r>
    </w:p>
    <w:p w14:paraId="7EED8897" w14:textId="23F64E81" w:rsidR="13CFB41E" w:rsidRDefault="13CFB41E" w:rsidP="777EAF00">
      <w:pPr>
        <w:pStyle w:val="Nadpis3"/>
      </w:pPr>
      <w:bookmarkStart w:id="53" w:name="_Toc45086266"/>
      <w:r>
        <w:lastRenderedPageBreak/>
        <w:t>Fáze návrhu</w:t>
      </w:r>
      <w:bookmarkEnd w:id="53"/>
    </w:p>
    <w:p w14:paraId="4616F9E5" w14:textId="58AC3BEC" w:rsidR="00307A3D" w:rsidRDefault="58EDEA6A" w:rsidP="00307A3D">
      <w:r>
        <w:t>Jako prvním návrhem bylo vyřezat do korkových koleček a</w:t>
      </w:r>
      <w:r w:rsidR="00092645">
        <w:t> </w:t>
      </w:r>
      <w:r>
        <w:t>následně vytisknout</w:t>
      </w:r>
      <w:r w:rsidR="00465051">
        <w:t xml:space="preserve"> na </w:t>
      </w:r>
      <w:r>
        <w:t xml:space="preserve">3D tiskárně </w:t>
      </w:r>
      <w:r w:rsidR="5F5480CE">
        <w:t>plastovou podstavu, která by byla určena jako záchytek všech tekutin, které by protekly vyřezanými dírami. Následně bylo rozhodnuto, že grafika, kt</w:t>
      </w:r>
      <w:r w:rsidR="2A4260A6">
        <w:t>erá měla být vyřezaná do korkových koleček bude jen do korků vygravírovaná.</w:t>
      </w:r>
    </w:p>
    <w:p w14:paraId="4C8E375E" w14:textId="71C56D97" w:rsidR="00307A3D" w:rsidRDefault="00307A3D" w:rsidP="00307A3D">
      <w:pPr>
        <w:pStyle w:val="Nadpis3"/>
      </w:pPr>
      <w:r>
        <w:t>Příprava</w:t>
      </w:r>
    </w:p>
    <w:p w14:paraId="28624EC8" w14:textId="303D2A72" w:rsidR="00D164D1" w:rsidRDefault="00A94390" w:rsidP="00307A3D">
      <w:r>
        <w:t>V</w:t>
      </w:r>
      <w:r w:rsidR="00657F9B">
        <w:t xml:space="preserve"> rámci přípravy tvorby </w:t>
      </w:r>
      <w:proofErr w:type="spellStart"/>
      <w:r w:rsidR="00657F9B">
        <w:t>podtácků</w:t>
      </w:r>
      <w:proofErr w:type="spellEnd"/>
      <w:r w:rsidR="00657F9B">
        <w:t xml:space="preserve"> bylo nutné zjistit potřebné nastavení </w:t>
      </w:r>
      <w:r w:rsidR="0019498A">
        <w:t>pro řezání a</w:t>
      </w:r>
      <w:r w:rsidR="00092645">
        <w:t> </w:t>
      </w:r>
      <w:r w:rsidR="0019498A">
        <w:t>gravírování korku. Toto zahrnovalo experimentování s různými nastaveními.</w:t>
      </w:r>
      <w:r w:rsidR="00FB1E99">
        <w:t xml:space="preserve"> Pokusy řezání probíhaly</w:t>
      </w:r>
      <w:r w:rsidR="00465051">
        <w:t xml:space="preserve"> na </w:t>
      </w:r>
      <w:r w:rsidR="00FB1E99">
        <w:t xml:space="preserve">4 zkušebních </w:t>
      </w:r>
      <w:proofErr w:type="spellStart"/>
      <w:r w:rsidR="00151661">
        <w:t>podtáccích</w:t>
      </w:r>
      <w:proofErr w:type="spellEnd"/>
      <w:r w:rsidR="00151661">
        <w:t xml:space="preserve"> s nastavením 6 mm/s, 7 mm/s a</w:t>
      </w:r>
      <w:r w:rsidR="003B413F">
        <w:t> </w:t>
      </w:r>
      <w:r w:rsidR="00151661">
        <w:t>8 mm/s</w:t>
      </w:r>
      <w:r w:rsidR="00D80216">
        <w:t> </w:t>
      </w:r>
      <w:r w:rsidR="00151661">
        <w:t>se sílou laseru 100</w:t>
      </w:r>
      <w:r w:rsidR="001C7C83">
        <w:t> </w:t>
      </w:r>
      <w:r w:rsidR="00151661">
        <w:t>%</w:t>
      </w:r>
      <w:r w:rsidR="001C7C83">
        <w:t xml:space="preserve">. Nejlepším výsledkem bylo </w:t>
      </w:r>
      <w:r w:rsidR="00C42007">
        <w:t>6 mm/s</w:t>
      </w:r>
      <w:r w:rsidR="00D80216">
        <w:t> </w:t>
      </w:r>
      <w:r w:rsidR="00C42007">
        <w:t>se sílou 100 % a</w:t>
      </w:r>
      <w:r w:rsidR="003B413F">
        <w:t> </w:t>
      </w:r>
      <w:r w:rsidR="00C42007">
        <w:t>18 projetími laseru po zadaných cestách.</w:t>
      </w:r>
      <w:r w:rsidR="008A4BC4">
        <w:t xml:space="preserve"> Gravírování </w:t>
      </w:r>
      <w:r w:rsidR="000B5376">
        <w:t xml:space="preserve">mělo </w:t>
      </w:r>
      <w:r w:rsidR="00D849BC">
        <w:t>tři</w:t>
      </w:r>
      <w:r w:rsidR="000B5376">
        <w:t xml:space="preserve"> nastavení. </w:t>
      </w:r>
      <w:r w:rsidR="00E16CF6">
        <w:t>Základním</w:t>
      </w:r>
      <w:r w:rsidR="000B5376">
        <w:t xml:space="preserve"> nastavením bylo: </w:t>
      </w:r>
      <w:r w:rsidR="00D849BC">
        <w:t>rychlost 30 mm/s</w:t>
      </w:r>
      <w:r w:rsidR="00645272">
        <w:t>, síla laseru 80 % s</w:t>
      </w:r>
      <w:r w:rsidR="005B396F">
        <w:t> </w:t>
      </w:r>
      <w:r w:rsidR="00645272">
        <w:t>intervalem</w:t>
      </w:r>
      <w:r w:rsidR="005B396F">
        <w:t xml:space="preserve"> 0,7</w:t>
      </w:r>
      <w:r w:rsidR="00FA3CC8">
        <w:t xml:space="preserve"> mm </w:t>
      </w:r>
      <w:r w:rsidR="005B396F">
        <w:t>mezi cestami</w:t>
      </w:r>
      <w:r w:rsidR="00113410">
        <w:t xml:space="preserve"> vytvořenými fun</w:t>
      </w:r>
      <w:r w:rsidR="00354466">
        <w:t xml:space="preserve">kcí </w:t>
      </w:r>
      <w:proofErr w:type="spellStart"/>
      <w:r w:rsidR="00354466">
        <w:t>cross</w:t>
      </w:r>
      <w:proofErr w:type="spellEnd"/>
      <w:r w:rsidR="00354466">
        <w:t xml:space="preserve"> </w:t>
      </w:r>
      <w:proofErr w:type="spellStart"/>
      <w:r w:rsidR="00354466">
        <w:t>hatch</w:t>
      </w:r>
      <w:proofErr w:type="spellEnd"/>
      <w:r w:rsidR="00354466">
        <w:t xml:space="preserve"> Fill</w:t>
      </w:r>
      <w:r w:rsidR="005511BA">
        <w:t xml:space="preserve"> </w:t>
      </w:r>
      <w:r w:rsidR="00354466">
        <w:t>s nakloněním 45</w:t>
      </w:r>
      <w:r w:rsidR="00773FE0">
        <w:t xml:space="preserve"> stupňů</w:t>
      </w:r>
      <w:r w:rsidR="00CA484E">
        <w:t>.</w:t>
      </w:r>
      <w:r w:rsidR="00773FE0">
        <w:t xml:space="preserve"> Čáry měly stejné nastavení laseru </w:t>
      </w:r>
      <w:r w:rsidR="00A03A6D">
        <w:t>jako slabší gravírování. Jako posledním nastavením byl</w:t>
      </w:r>
      <w:r w:rsidR="00E16CF6">
        <w:t xml:space="preserve">o </w:t>
      </w:r>
      <w:r w:rsidR="008A1904">
        <w:t>gravírování,</w:t>
      </w:r>
      <w:r w:rsidR="00E16CF6">
        <w:t xml:space="preserve"> které</w:t>
      </w:r>
      <w:r w:rsidR="00D80216">
        <w:t> </w:t>
      </w:r>
      <w:r w:rsidR="00C75AE9">
        <w:t>se lišilo od základního pouze intervalem z 0,7</w:t>
      </w:r>
      <w:r w:rsidR="00FA3CC8">
        <w:t xml:space="preserve"> mm</w:t>
      </w:r>
      <w:r w:rsidR="00465051">
        <w:t xml:space="preserve"> na </w:t>
      </w:r>
      <w:r w:rsidR="00C75AE9">
        <w:t>0,6 mm</w:t>
      </w:r>
    </w:p>
    <w:p w14:paraId="244FAF1A" w14:textId="77777777" w:rsidR="00D164D1" w:rsidRDefault="00D164D1">
      <w:pPr>
        <w:spacing w:before="0" w:after="160" w:line="259" w:lineRule="auto"/>
        <w:ind w:firstLine="0"/>
        <w:jc w:val="left"/>
      </w:pPr>
      <w:r>
        <w:br w:type="page"/>
      </w:r>
    </w:p>
    <w:p w14:paraId="3641AE81" w14:textId="77777777" w:rsidR="00307A3D" w:rsidRDefault="00307A3D" w:rsidP="00307A3D"/>
    <w:p w14:paraId="7CB281BC" w14:textId="51201F36" w:rsidR="002F7823" w:rsidRDefault="002F7823" w:rsidP="002F7823">
      <w:pPr>
        <w:pStyle w:val="Nadpis3"/>
      </w:pPr>
      <w:r>
        <w:t>Realizace</w:t>
      </w:r>
    </w:p>
    <w:p w14:paraId="21ED69F5" w14:textId="00084862" w:rsidR="00D20507" w:rsidRDefault="0015697F" w:rsidP="00D20507">
      <w:r>
        <w:t xml:space="preserve">Po úspěšném testování byly vyřezány veškeré </w:t>
      </w:r>
      <w:proofErr w:type="spellStart"/>
      <w:r>
        <w:t>podtácky</w:t>
      </w:r>
      <w:proofErr w:type="spellEnd"/>
      <w:r>
        <w:t>, avšak i</w:t>
      </w:r>
      <w:r w:rsidR="00D80216">
        <w:t> </w:t>
      </w:r>
      <w:r w:rsidR="0040175E">
        <w:t xml:space="preserve">po vysokém počtu projetí laseru po ploše korku nebyly </w:t>
      </w:r>
      <w:proofErr w:type="spellStart"/>
      <w:r w:rsidR="0040175E">
        <w:t>podtácky</w:t>
      </w:r>
      <w:proofErr w:type="spellEnd"/>
      <w:r w:rsidR="0040175E">
        <w:t xml:space="preserve"> úplně vyřezány z důvodu vysoké tepelné odolnosti korku</w:t>
      </w:r>
      <w:r w:rsidR="00586D95">
        <w:t>, který má</w:t>
      </w:r>
      <w:r w:rsidR="00D43F14">
        <w:t xml:space="preserve"> vysokou tepelnou odolnost až</w:t>
      </w:r>
      <w:r w:rsidR="00D80216">
        <w:t> </w:t>
      </w:r>
      <w:r w:rsidR="00D43F14">
        <w:t>200</w:t>
      </w:r>
      <w:r w:rsidR="00B350F3" w:rsidRPr="00B350F3">
        <w:t xml:space="preserve"> </w:t>
      </w:r>
      <w:r w:rsidR="00B350F3">
        <w:t>℃, tím</w:t>
      </w:r>
      <w:r w:rsidR="00D80216">
        <w:t> </w:t>
      </w:r>
      <w:r w:rsidR="00B350F3">
        <w:t>se řadí do</w:t>
      </w:r>
      <w:r w:rsidR="003B413F">
        <w:t> </w:t>
      </w:r>
      <w:r w:rsidR="00B350F3">
        <w:t>materiálů těžce hořlavých</w:t>
      </w:r>
      <w:r w:rsidR="006E0A7D">
        <w:t xml:space="preserve">. Po vypracování první sady </w:t>
      </w:r>
      <w:proofErr w:type="spellStart"/>
      <w:r w:rsidR="006E0A7D">
        <w:t>podtácků</w:t>
      </w:r>
      <w:proofErr w:type="spellEnd"/>
      <w:r w:rsidR="006E0A7D">
        <w:t xml:space="preserve"> bylo rozhodnuto vytvořit ještě jednu sadu bez řezání a</w:t>
      </w:r>
      <w:r w:rsidR="00092645">
        <w:t> </w:t>
      </w:r>
      <w:r w:rsidR="006E0A7D">
        <w:t>jen s</w:t>
      </w:r>
      <w:r w:rsidR="005136B8">
        <w:t> </w:t>
      </w:r>
      <w:r w:rsidR="006E0A7D">
        <w:t>gravurami</w:t>
      </w:r>
      <w:r w:rsidR="005136B8">
        <w:t xml:space="preserve">. </w:t>
      </w:r>
      <w:proofErr w:type="spellStart"/>
      <w:r w:rsidR="005136B8">
        <w:t>Podtácky</w:t>
      </w:r>
      <w:proofErr w:type="spellEnd"/>
      <w:r w:rsidR="005136B8">
        <w:t xml:space="preserve"> bez řezání nakonec byly vybrány jako lepš</w:t>
      </w:r>
      <w:r w:rsidR="00C55CFA">
        <w:t>í výsledek.</w:t>
      </w:r>
    </w:p>
    <w:p w14:paraId="3D7F653A" w14:textId="77777777" w:rsidR="00D10A3C" w:rsidRDefault="00587165" w:rsidP="00D10A3C">
      <w:pPr>
        <w:pStyle w:val="ObrzekvMP"/>
        <w:keepNext/>
      </w:pPr>
      <w:r>
        <w:rPr>
          <w:noProof/>
        </w:rPr>
        <w:drawing>
          <wp:inline distT="0" distB="0" distL="0" distR="0" wp14:anchorId="61C0E8A0" wp14:editId="28B7B2AA">
            <wp:extent cx="4063874" cy="3060000"/>
            <wp:effectExtent l="0" t="0" r="0" b="7620"/>
            <wp:docPr id="28" name="Obrázek 28" descr="Obsah obrázku interié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ázek 28" descr="Obsah obrázku interiér&#10;&#10;Popis byl vytvořen automaticky"/>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63874" cy="3060000"/>
                    </a:xfrm>
                    <a:prstGeom prst="rect">
                      <a:avLst/>
                    </a:prstGeom>
                  </pic:spPr>
                </pic:pic>
              </a:graphicData>
            </a:graphic>
          </wp:inline>
        </w:drawing>
      </w:r>
    </w:p>
    <w:p w14:paraId="0E027211" w14:textId="78F3830E" w:rsidR="00587165" w:rsidRPr="00D20507" w:rsidRDefault="00D10A3C" w:rsidP="00D10A3C">
      <w:pPr>
        <w:pStyle w:val="Titulek"/>
      </w:pPr>
      <w:bookmarkStart w:id="54" w:name="_Toc129697833"/>
      <w:r>
        <w:t xml:space="preserve">Obrázek </w:t>
      </w:r>
      <w:fldSimple w:instr=" SEQ Obrázek \* ARABIC ">
        <w:r w:rsidR="00A17DA7">
          <w:rPr>
            <w:noProof/>
          </w:rPr>
          <w:t>8</w:t>
        </w:r>
      </w:fldSimple>
      <w:r>
        <w:t xml:space="preserve"> Ukázka korkových </w:t>
      </w:r>
      <w:proofErr w:type="spellStart"/>
      <w:r>
        <w:t>podtácků</w:t>
      </w:r>
      <w:bookmarkEnd w:id="54"/>
      <w:proofErr w:type="spellEnd"/>
    </w:p>
    <w:p w14:paraId="136CC805" w14:textId="43E5C2E1" w:rsidR="1936DA59" w:rsidRDefault="1936DA59" w:rsidP="6364B21F">
      <w:pPr>
        <w:pStyle w:val="Nadpis2"/>
      </w:pPr>
      <w:bookmarkStart w:id="55" w:name="_Toc1972237289"/>
      <w:r>
        <w:t>Krabička</w:t>
      </w:r>
      <w:r w:rsidR="00465051">
        <w:t xml:space="preserve"> na </w:t>
      </w:r>
      <w:r>
        <w:t>fotky</w:t>
      </w:r>
      <w:bookmarkEnd w:id="55"/>
    </w:p>
    <w:p w14:paraId="7E41EA6D" w14:textId="51DE5CAB" w:rsidR="1936DA59" w:rsidRDefault="1936DA59" w:rsidP="6364B21F">
      <w:r>
        <w:t>Všichni znají klasické album fotek, ve kterých</w:t>
      </w:r>
      <w:r w:rsidR="00D80216">
        <w:t> </w:t>
      </w:r>
      <w:r>
        <w:t>se nacházejí fotky až</w:t>
      </w:r>
      <w:r w:rsidR="00D80216">
        <w:t> </w:t>
      </w:r>
      <w:r>
        <w:t>5 generací zpátky. Samotné album je</w:t>
      </w:r>
      <w:r w:rsidR="00D80216">
        <w:t> </w:t>
      </w:r>
      <w:r>
        <w:t>však trochu nudné. Proto vznikl tento nápad.</w:t>
      </w:r>
    </w:p>
    <w:p w14:paraId="7C87D1A4" w14:textId="4683B514" w:rsidR="03D113B2" w:rsidRDefault="03D113B2" w:rsidP="6364B21F">
      <w:pPr>
        <w:pStyle w:val="Nadpis3"/>
      </w:pPr>
      <w:bookmarkStart w:id="56" w:name="_Toc936327404"/>
      <w:r>
        <w:t>Fáze návrhu</w:t>
      </w:r>
      <w:bookmarkEnd w:id="56"/>
    </w:p>
    <w:p w14:paraId="5B987F75" w14:textId="0E67B593" w:rsidR="03D113B2" w:rsidRDefault="03D113B2" w:rsidP="6364B21F">
      <w:r>
        <w:t>Design byl inspirován fotoaparáty z</w:t>
      </w:r>
      <w:r w:rsidR="00D80216">
        <w:t> </w:t>
      </w:r>
      <w:r>
        <w:t xml:space="preserve">90 let. </w:t>
      </w:r>
      <w:r w:rsidR="00D80216">
        <w:t>je </w:t>
      </w:r>
      <w:r>
        <w:t>to jednoduchý a</w:t>
      </w:r>
      <w:r w:rsidR="00092645">
        <w:t> </w:t>
      </w:r>
      <w:r>
        <w:t>úhledný design</w:t>
      </w:r>
      <w:r w:rsidR="60C4768B">
        <w:t xml:space="preserve">. </w:t>
      </w:r>
      <w:r w:rsidR="254BBFFF">
        <w:t>Do</w:t>
      </w:r>
      <w:r w:rsidR="003B413F">
        <w:t> </w:t>
      </w:r>
      <w:r w:rsidR="254BBFFF">
        <w:t>designu je</w:t>
      </w:r>
      <w:r w:rsidR="00D80216">
        <w:t> </w:t>
      </w:r>
      <w:r w:rsidR="254BBFFF">
        <w:t>zaimplementovaná myšlenka lepení krabičky, aby</w:t>
      </w:r>
      <w:r w:rsidR="00D80216">
        <w:t> </w:t>
      </w:r>
      <w:r w:rsidR="254BBFFF">
        <w:t xml:space="preserve">nevznikaly </w:t>
      </w:r>
      <w:r w:rsidR="2CA33255">
        <w:t>neúhledné přesahy</w:t>
      </w:r>
      <w:r w:rsidR="5DD8F330">
        <w:t>.</w:t>
      </w:r>
    </w:p>
    <w:p w14:paraId="477ABFB5" w14:textId="058AD38A" w:rsidR="00DD247E" w:rsidRDefault="008C36AB" w:rsidP="00DD247E">
      <w:pPr>
        <w:pStyle w:val="Nadpis3"/>
      </w:pPr>
      <w:r>
        <w:lastRenderedPageBreak/>
        <w:t>Příprava</w:t>
      </w:r>
    </w:p>
    <w:p w14:paraId="2E734BEF" w14:textId="1CA1CE9E" w:rsidR="00D164D1" w:rsidRDefault="00DD247E" w:rsidP="007F0633">
      <w:r>
        <w:t>Prvotní design byl vytvořen</w:t>
      </w:r>
      <w:r w:rsidR="00410B93">
        <w:t xml:space="preserve"> v </w:t>
      </w:r>
      <w:r>
        <w:t xml:space="preserve">programu </w:t>
      </w:r>
      <w:proofErr w:type="spellStart"/>
      <w:r>
        <w:t>Inkscape</w:t>
      </w:r>
      <w:proofErr w:type="spellEnd"/>
      <w:r>
        <w:t>, ale</w:t>
      </w:r>
      <w:r w:rsidR="00D80216">
        <w:t> </w:t>
      </w:r>
      <w:r>
        <w:t>po následné kontrole byl design převeden a</w:t>
      </w:r>
      <w:r w:rsidR="00092645">
        <w:t> </w:t>
      </w:r>
      <w:r>
        <w:t>zdokonalen</w:t>
      </w:r>
      <w:r w:rsidR="00410B93">
        <w:t xml:space="preserve"> v </w:t>
      </w:r>
      <w:r>
        <w:t xml:space="preserve">programu </w:t>
      </w:r>
      <w:proofErr w:type="spellStart"/>
      <w:r>
        <w:t>Solidworks</w:t>
      </w:r>
      <w:proofErr w:type="spellEnd"/>
      <w:r>
        <w:t>, kde byly dány přesné velikosti a</w:t>
      </w:r>
      <w:r w:rsidR="003B413F">
        <w:t> </w:t>
      </w:r>
      <w:r>
        <w:t xml:space="preserve">následně byla grafika vyexportována ve formátu </w:t>
      </w:r>
      <w:r w:rsidR="003B5D29">
        <w:t>DFX</w:t>
      </w:r>
      <w:r>
        <w:t xml:space="preserve"> a následně převeden do formátu SVG </w:t>
      </w:r>
      <w:r w:rsidR="00681330">
        <w:t>opět</w:t>
      </w:r>
      <w:r w:rsidR="00410B93">
        <w:t xml:space="preserve"> v </w:t>
      </w:r>
      <w:r>
        <w:t xml:space="preserve">programu </w:t>
      </w:r>
      <w:proofErr w:type="spellStart"/>
      <w:r>
        <w:t>Inkscape</w:t>
      </w:r>
      <w:proofErr w:type="spellEnd"/>
      <w:r>
        <w:t>.</w:t>
      </w:r>
      <w:r w:rsidR="008C36AB">
        <w:t xml:space="preserve"> Následovalo </w:t>
      </w:r>
      <w:r w:rsidR="007F0633">
        <w:t>určení nastavení laseru, kterému předcházelo lehké experimentování pro zjištění</w:t>
      </w:r>
      <w:r w:rsidR="00D43169">
        <w:t xml:space="preserve"> vhodného nastavení</w:t>
      </w:r>
      <w:r w:rsidR="0033246A">
        <w:t>.</w:t>
      </w:r>
      <w:r w:rsidR="00DB3EBA">
        <w:t xml:space="preserve"> Řezání laserem bylo nastaveno</w:t>
      </w:r>
      <w:r w:rsidR="00465051">
        <w:t xml:space="preserve"> na </w:t>
      </w:r>
      <w:r w:rsidR="00DB3EBA">
        <w:t>3 mm/s</w:t>
      </w:r>
      <w:r w:rsidR="00D80216">
        <w:t> </w:t>
      </w:r>
      <w:r w:rsidR="00DB3EBA">
        <w:t>se sílou laseru 100</w:t>
      </w:r>
      <w:r w:rsidR="0093540E">
        <w:t> </w:t>
      </w:r>
      <w:r w:rsidR="00DB3EBA">
        <w:t>% a</w:t>
      </w:r>
      <w:r w:rsidR="00092645">
        <w:t> </w:t>
      </w:r>
      <w:r w:rsidR="00DB3EBA">
        <w:t xml:space="preserve">5 projetími po </w:t>
      </w:r>
      <w:r w:rsidR="00CC018D">
        <w:t>určených cestách a</w:t>
      </w:r>
      <w:r w:rsidR="00EF0406">
        <w:t> </w:t>
      </w:r>
      <w:r w:rsidR="00CC018D">
        <w:t>gravírování mělo 2 nastavení</w:t>
      </w:r>
      <w:r w:rsidR="00DC0698">
        <w:t xml:space="preserve">. </w:t>
      </w:r>
      <w:r w:rsidR="00EC6510">
        <w:t xml:space="preserve">Gravírování těla mělo nastavení: </w:t>
      </w:r>
      <w:r w:rsidR="00A21BCD">
        <w:t>40 mm/s, síla laseru 100 %</w:t>
      </w:r>
      <w:r w:rsidR="00E43A6C">
        <w:t xml:space="preserve">, </w:t>
      </w:r>
      <w:proofErr w:type="spellStart"/>
      <w:r w:rsidR="00E43A6C">
        <w:t>cross</w:t>
      </w:r>
      <w:proofErr w:type="spellEnd"/>
      <w:r w:rsidR="00E43A6C">
        <w:t xml:space="preserve"> </w:t>
      </w:r>
      <w:proofErr w:type="spellStart"/>
      <w:r w:rsidR="00E43A6C">
        <w:t>hatch</w:t>
      </w:r>
      <w:proofErr w:type="spellEnd"/>
      <w:r w:rsidR="00E43A6C">
        <w:t xml:space="preserve"> </w:t>
      </w:r>
      <w:proofErr w:type="spellStart"/>
      <w:r w:rsidR="00E43A6C">
        <w:t>fill</w:t>
      </w:r>
      <w:proofErr w:type="spellEnd"/>
      <w:r w:rsidR="00E43A6C">
        <w:t xml:space="preserve"> s</w:t>
      </w:r>
      <w:r w:rsidR="00BE377A">
        <w:t xml:space="preserve"> úhlem 45 stupňů a intervalem 0,2 mm. Kolečko objektivu </w:t>
      </w:r>
      <w:r w:rsidR="00836F8B">
        <w:t>bylo gravírováno</w:t>
      </w:r>
      <w:r w:rsidR="00D80216">
        <w:t> </w:t>
      </w:r>
      <w:r w:rsidR="00836F8B">
        <w:t>se s</w:t>
      </w:r>
      <w:r w:rsidR="007E65C7">
        <w:t>koro stejným nastavením, kdy</w:t>
      </w:r>
      <w:r w:rsidR="00D80216">
        <w:t> </w:t>
      </w:r>
      <w:r w:rsidR="007E65C7">
        <w:t>se lišil jen interval a ten byl 0,15 mm</w:t>
      </w:r>
      <w:r w:rsidR="00836D40">
        <w:t>.</w:t>
      </w:r>
      <w:r w:rsidR="007B648D">
        <w:t xml:space="preserve"> </w:t>
      </w:r>
      <w:r w:rsidR="00AD3F35">
        <w:t xml:space="preserve">Následovalo zarovnání </w:t>
      </w:r>
      <w:r w:rsidR="000828E7">
        <w:t>H</w:t>
      </w:r>
      <w:r w:rsidR="00160DC5">
        <w:t>D</w:t>
      </w:r>
      <w:r w:rsidR="009B268B">
        <w:t>F</w:t>
      </w:r>
      <w:r w:rsidR="005A19F7">
        <w:t xml:space="preserve"> překližky a</w:t>
      </w:r>
      <w:r w:rsidR="00EF0406">
        <w:t> </w:t>
      </w:r>
      <w:r w:rsidR="005A19F7">
        <w:t>vygravírování a</w:t>
      </w:r>
      <w:r w:rsidR="00092645">
        <w:t> </w:t>
      </w:r>
      <w:r w:rsidR="005A19F7">
        <w:t>vyřezání</w:t>
      </w:r>
      <w:r w:rsidR="00D60F0D">
        <w:t xml:space="preserve"> grafiky.</w:t>
      </w:r>
    </w:p>
    <w:p w14:paraId="5C8439B5" w14:textId="77777777" w:rsidR="00D164D1" w:rsidRDefault="00D164D1">
      <w:pPr>
        <w:spacing w:before="0" w:after="160" w:line="259" w:lineRule="auto"/>
        <w:ind w:firstLine="0"/>
        <w:jc w:val="left"/>
      </w:pPr>
      <w:r>
        <w:br w:type="page"/>
      </w:r>
    </w:p>
    <w:p w14:paraId="0D0CF740" w14:textId="77777777" w:rsidR="0023432B" w:rsidRDefault="0023432B" w:rsidP="007F0633"/>
    <w:p w14:paraId="1E0CEB43" w14:textId="49B4568A" w:rsidR="00160DC5" w:rsidRDefault="00160DC5" w:rsidP="00160DC5">
      <w:pPr>
        <w:pStyle w:val="Nadpis3"/>
      </w:pPr>
      <w:r>
        <w:t>Realizace</w:t>
      </w:r>
    </w:p>
    <w:p w14:paraId="2ACF2B21" w14:textId="71379F02" w:rsidR="00E0327E" w:rsidRDefault="007F2007" w:rsidP="00F57BCD">
      <w:r>
        <w:t>Během tvorby bylo nutno několik součástí předělat a</w:t>
      </w:r>
      <w:r w:rsidR="00092645">
        <w:t> </w:t>
      </w:r>
      <w:r>
        <w:t>upravovat. Jako první vznikla podstava</w:t>
      </w:r>
      <w:r w:rsidR="00C15090">
        <w:t>, přední a</w:t>
      </w:r>
      <w:r w:rsidR="00092645">
        <w:t> </w:t>
      </w:r>
      <w:r w:rsidR="00C15090">
        <w:t>zadní stěna krabičky</w:t>
      </w:r>
      <w:r w:rsidR="00CF0924">
        <w:t xml:space="preserve">. </w:t>
      </w:r>
      <w:r w:rsidR="00B977F5">
        <w:t>Tyto dvě strany byly následně opláchnuty pro zbavení prachu po gravírování.</w:t>
      </w:r>
      <w:r w:rsidR="00DB747E">
        <w:t xml:space="preserve"> Následně byly přilepeny</w:t>
      </w:r>
      <w:r w:rsidR="00465051">
        <w:t xml:space="preserve"> na </w:t>
      </w:r>
      <w:r w:rsidR="00DB747E">
        <w:t>podstavu</w:t>
      </w:r>
      <w:r w:rsidR="00C15090">
        <w:t xml:space="preserve"> </w:t>
      </w:r>
      <w:r w:rsidR="00B24C83">
        <w:t xml:space="preserve">vteřinovým lepidlem. Následovalo </w:t>
      </w:r>
      <w:r w:rsidR="005739A3">
        <w:t>tvorby horní</w:t>
      </w:r>
      <w:r w:rsidR="00AD7AF9">
        <w:t>ch částí krabičky</w:t>
      </w:r>
      <w:r w:rsidR="00B977F5">
        <w:t>.</w:t>
      </w:r>
      <w:r w:rsidR="000021EA">
        <w:t xml:space="preserve"> T</w:t>
      </w:r>
      <w:r w:rsidR="00CB73B6">
        <w:t>a je</w:t>
      </w:r>
      <w:r w:rsidR="00D80216">
        <w:t> </w:t>
      </w:r>
      <w:r w:rsidR="00CB73B6">
        <w:t>tvořena</w:t>
      </w:r>
      <w:r w:rsidR="000021EA">
        <w:t xml:space="preserve"> 5 </w:t>
      </w:r>
      <w:r w:rsidR="00BD7B02">
        <w:t>menší</w:t>
      </w:r>
      <w:r w:rsidR="004B6B93">
        <w:t>mi</w:t>
      </w:r>
      <w:r w:rsidR="00BD7B02">
        <w:t xml:space="preserve"> vyřezaný</w:t>
      </w:r>
      <w:r w:rsidR="004B6B93">
        <w:t>mi</w:t>
      </w:r>
      <w:r w:rsidR="00BD7B02">
        <w:t xml:space="preserve"> obdélník</w:t>
      </w:r>
      <w:r w:rsidR="004B6B93">
        <w:t>y</w:t>
      </w:r>
      <w:r w:rsidR="00BD7B02">
        <w:t xml:space="preserve">, </w:t>
      </w:r>
      <w:r w:rsidR="001034F0">
        <w:t xml:space="preserve">jejichž </w:t>
      </w:r>
      <w:r w:rsidR="002A09D5">
        <w:t>hrany bylo nutno obrousit</w:t>
      </w:r>
      <w:r w:rsidR="00A16E34">
        <w:t xml:space="preserve"> brusným papírem, aby</w:t>
      </w:r>
      <w:r w:rsidR="00D80216">
        <w:t> </w:t>
      </w:r>
      <w:r w:rsidR="00A16E34">
        <w:t>nevznikaly přesahy</w:t>
      </w:r>
      <w:r w:rsidR="00CB73B6">
        <w:t>. Po horní</w:t>
      </w:r>
      <w:r w:rsidR="004B6B93">
        <w:t xml:space="preserve"> části následoval</w:t>
      </w:r>
      <w:r w:rsidR="006D15BA">
        <w:t>y zbylé strany, které bylo nutno opláchnout jako přední a</w:t>
      </w:r>
      <w:r w:rsidR="00092645">
        <w:t> </w:t>
      </w:r>
      <w:r w:rsidR="006D15BA">
        <w:t>zadní části krabičky</w:t>
      </w:r>
      <w:r w:rsidR="002D1DA7">
        <w:t>. Jako poslední vznikl pomyslný objektiv</w:t>
      </w:r>
      <w:r w:rsidR="005D6AAC">
        <w:t>. Ten je</w:t>
      </w:r>
      <w:r w:rsidR="00D80216">
        <w:t> </w:t>
      </w:r>
      <w:r w:rsidR="005D6AAC">
        <w:t xml:space="preserve">tvořen </w:t>
      </w:r>
      <w:r w:rsidR="00694D7E">
        <w:t>jedním větším kolečkem s vygravírovaným malým kolečkem a</w:t>
      </w:r>
      <w:r w:rsidR="00092645">
        <w:t> </w:t>
      </w:r>
      <w:r w:rsidR="00466A63">
        <w:t>druhým o</w:t>
      </w:r>
      <w:r w:rsidR="00D80216">
        <w:t> </w:t>
      </w:r>
      <w:r w:rsidR="00466A63">
        <w:t>něco menším prstencem pro vzhled objektivu.</w:t>
      </w:r>
      <w:r w:rsidR="003F393A">
        <w:t xml:space="preserve"> Kolečka byl</w:t>
      </w:r>
      <w:r w:rsidR="006C0A30">
        <w:t>a</w:t>
      </w:r>
      <w:r w:rsidR="003F393A">
        <w:t xml:space="preserve"> následně </w:t>
      </w:r>
      <w:r w:rsidR="00E0327E">
        <w:t>nalepena</w:t>
      </w:r>
      <w:r w:rsidR="00465051">
        <w:t xml:space="preserve"> na </w:t>
      </w:r>
      <w:r w:rsidR="003F393A">
        <w:t>tělo krabičky</w:t>
      </w:r>
      <w:r w:rsidR="00D57143">
        <w:t>.</w:t>
      </w:r>
    </w:p>
    <w:p w14:paraId="1FFA99EB" w14:textId="77777777" w:rsidR="00D10A3C" w:rsidRDefault="00587165" w:rsidP="00D10A3C">
      <w:pPr>
        <w:pStyle w:val="ObrzekvMP"/>
        <w:keepNext/>
      </w:pPr>
      <w:r>
        <w:rPr>
          <w:noProof/>
        </w:rPr>
        <w:drawing>
          <wp:inline distT="0" distB="0" distL="0" distR="0" wp14:anchorId="5F3A023B" wp14:editId="1AB54EC3">
            <wp:extent cx="4063874" cy="3060000"/>
            <wp:effectExtent l="0" t="0" r="0" b="7620"/>
            <wp:docPr id="29" name="Obrázek 29" descr="Obsah obrázku interiér, podlaha, stůl&#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ázek 29" descr="Obsah obrázku interiér, podlaha, stůl&#10;&#10;Popis byl vytvořen automaticky"/>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63874" cy="3060000"/>
                    </a:xfrm>
                    <a:prstGeom prst="rect">
                      <a:avLst/>
                    </a:prstGeom>
                  </pic:spPr>
                </pic:pic>
              </a:graphicData>
            </a:graphic>
          </wp:inline>
        </w:drawing>
      </w:r>
    </w:p>
    <w:p w14:paraId="39227306" w14:textId="6CD01784" w:rsidR="00587165" w:rsidRDefault="00D10A3C" w:rsidP="00D10A3C">
      <w:pPr>
        <w:pStyle w:val="Titulek"/>
      </w:pPr>
      <w:bookmarkStart w:id="57" w:name="_Toc129697834"/>
      <w:r>
        <w:t xml:space="preserve">Obrázek </w:t>
      </w:r>
      <w:fldSimple w:instr=" SEQ Obrázek \* ARABIC ">
        <w:r w:rsidR="00A17DA7">
          <w:rPr>
            <w:noProof/>
          </w:rPr>
          <w:t>9</w:t>
        </w:r>
      </w:fldSimple>
      <w:r>
        <w:t xml:space="preserve"> Ukázka krabičky</w:t>
      </w:r>
      <w:r w:rsidR="00465051">
        <w:t xml:space="preserve"> na </w:t>
      </w:r>
      <w:r>
        <w:t>fotky</w:t>
      </w:r>
      <w:bookmarkEnd w:id="57"/>
    </w:p>
    <w:p w14:paraId="25993C30" w14:textId="3B0B1F57" w:rsidR="00C348EC" w:rsidRDefault="00C348EC" w:rsidP="00C348EC">
      <w:pPr>
        <w:pStyle w:val="Nadpis2"/>
      </w:pPr>
      <w:r>
        <w:t>Katalog</w:t>
      </w:r>
    </w:p>
    <w:p w14:paraId="02A6CE10" w14:textId="77777777" w:rsidR="00C348EC" w:rsidRPr="00861107" w:rsidRDefault="00C348EC" w:rsidP="00C348EC">
      <w:r>
        <w:t>Katalog výstupů byl vytvořen v programu Microsoft Publisher. Obsah katalogu je odbornější a kratší popis výše popsaných výstupů</w:t>
      </w:r>
    </w:p>
    <w:p w14:paraId="282EC71C" w14:textId="77777777" w:rsidR="00C348EC" w:rsidRPr="00C348EC" w:rsidRDefault="00C348EC" w:rsidP="00C348EC"/>
    <w:p w14:paraId="55C0B096" w14:textId="0385CF09" w:rsidR="00DD761E" w:rsidRDefault="00DD761E" w:rsidP="00DD761E">
      <w:pPr>
        <w:pStyle w:val="Nadpis1"/>
      </w:pPr>
      <w:r>
        <w:lastRenderedPageBreak/>
        <w:t>Cenová náročnost</w:t>
      </w:r>
    </w:p>
    <w:p w14:paraId="154E8CC3" w14:textId="16AABA5F" w:rsidR="00092645" w:rsidRPr="00092645" w:rsidRDefault="00092645" w:rsidP="00092645">
      <w:r>
        <w:t xml:space="preserve">Do cenové náročnosti </w:t>
      </w:r>
      <w:proofErr w:type="spellStart"/>
      <w:r w:rsidR="00994E43">
        <w:t>odboorná</w:t>
      </w:r>
      <w:proofErr w:type="spellEnd"/>
      <w:r>
        <w:t xml:space="preserve"> práce jsou zahrnuty pouze ceny za použité materiály. Do finální ceny nejsou započítány ceny za elektřinu strojů, </w:t>
      </w:r>
      <w:r w:rsidR="00AD099B">
        <w:t>lepidla a</w:t>
      </w:r>
      <w:r>
        <w:t xml:space="preserve"> trika.</w:t>
      </w:r>
      <w:r w:rsidR="00AD099B">
        <w:t xml:space="preserve"> Celková cena </w:t>
      </w:r>
      <w:r w:rsidR="00FD004A">
        <w:t>je</w:t>
      </w:r>
      <w:r w:rsidR="00D80216">
        <w:t> </w:t>
      </w:r>
      <w:r w:rsidR="00393B63">
        <w:t>1584</w:t>
      </w:r>
      <w:r w:rsidR="00375D86">
        <w:t> Kč.</w:t>
      </w:r>
    </w:p>
    <w:p w14:paraId="7DEBE8FC" w14:textId="0189109C" w:rsidR="00415E97" w:rsidRPr="00415E97" w:rsidRDefault="00DD761E" w:rsidP="00D80216">
      <w:pPr>
        <w:pStyle w:val="Nadpis2"/>
      </w:pPr>
      <w:r>
        <w:t>Překližky</w:t>
      </w:r>
    </w:p>
    <w:p w14:paraId="5B116A44" w14:textId="3773C2C7" w:rsidR="002633BB" w:rsidRPr="002633BB" w:rsidRDefault="002633BB" w:rsidP="002633BB">
      <w:r>
        <w:t xml:space="preserve">Škola poskytuje použití určitých materiálů </w:t>
      </w:r>
      <w:r w:rsidR="008130B5">
        <w:t>nacházející</w:t>
      </w:r>
      <w:r w:rsidR="00D80216">
        <w:t> </w:t>
      </w:r>
      <w:r w:rsidR="008130B5">
        <w:t>se</w:t>
      </w:r>
      <w:r w:rsidR="00410B93">
        <w:t xml:space="preserve"> v </w:t>
      </w:r>
      <w:r w:rsidR="008130B5">
        <w:t>učebně B210.</w:t>
      </w:r>
      <w:r w:rsidR="00410B93">
        <w:t xml:space="preserve"> v </w:t>
      </w:r>
      <w:r w:rsidR="008130B5">
        <w:t>této práci</w:t>
      </w:r>
      <w:r w:rsidR="001575E0">
        <w:t xml:space="preserve"> byly použity dva typy překližek</w:t>
      </w:r>
    </w:p>
    <w:p w14:paraId="3D4B5052" w14:textId="3C44D215" w:rsidR="00126B73" w:rsidRDefault="00126B73" w:rsidP="002633BB">
      <w:pPr>
        <w:pStyle w:val="Nadpis3"/>
      </w:pPr>
      <w:r>
        <w:t>HD</w:t>
      </w:r>
      <w:r w:rsidR="009B268B">
        <w:t>F</w:t>
      </w:r>
    </w:p>
    <w:p w14:paraId="1FBCC9D4" w14:textId="2CB7407C" w:rsidR="002633BB" w:rsidRDefault="00210A60" w:rsidP="002633BB">
      <w:r>
        <w:t>Tento typ překližky je</w:t>
      </w:r>
      <w:r w:rsidR="00D80216">
        <w:t> </w:t>
      </w:r>
      <w:r>
        <w:t>prodáván</w:t>
      </w:r>
      <w:r w:rsidR="00410B93">
        <w:t xml:space="preserve"> v </w:t>
      </w:r>
      <w:r>
        <w:t xml:space="preserve">mnoho velikostech. </w:t>
      </w:r>
      <w:r w:rsidR="00D80216">
        <w:t>je </w:t>
      </w:r>
      <w:r>
        <w:t>nutné ho objednávat přes e-shopy, neboť</w:t>
      </w:r>
      <w:r w:rsidR="00D80216">
        <w:t> </w:t>
      </w:r>
      <w:r>
        <w:t>se většinou nenachází</w:t>
      </w:r>
      <w:r w:rsidR="00410B93">
        <w:t xml:space="preserve"> v </w:t>
      </w:r>
      <w:r>
        <w:t>kamenných obchodech. Cena tohoto materiálu je</w:t>
      </w:r>
      <w:r w:rsidR="00D80216">
        <w:t> </w:t>
      </w:r>
      <w:r w:rsidR="00B2205D">
        <w:t>159</w:t>
      </w:r>
      <w:r w:rsidR="00054F19">
        <w:t> Kč za m</w:t>
      </w:r>
      <w:r w:rsidR="00054F19">
        <w:rPr>
          <w:vertAlign w:val="superscript"/>
        </w:rPr>
        <w:t>2</w:t>
      </w:r>
      <w:r w:rsidR="00054F19">
        <w:t>.</w:t>
      </w:r>
      <w:r w:rsidR="00465051">
        <w:t xml:space="preserve"> na </w:t>
      </w:r>
      <w:r w:rsidR="00054F19">
        <w:t xml:space="preserve">tuto práci bylo použito celkem </w:t>
      </w:r>
      <w:r w:rsidR="00A0326A">
        <w:t>0,1725</w:t>
      </w:r>
      <w:r w:rsidR="00054F19">
        <w:t xml:space="preserve"> </w:t>
      </w:r>
      <w:r w:rsidR="00750BBC">
        <w:t>m</w:t>
      </w:r>
      <w:r w:rsidR="00750BBC">
        <w:rPr>
          <w:vertAlign w:val="superscript"/>
        </w:rPr>
        <w:t>2</w:t>
      </w:r>
      <w:r w:rsidR="00750BBC">
        <w:t xml:space="preserve"> i</w:t>
      </w:r>
      <w:r w:rsidR="00D80216">
        <w:t> </w:t>
      </w:r>
      <w:r w:rsidR="00750BBC">
        <w:t xml:space="preserve">se </w:t>
      </w:r>
      <w:r w:rsidR="006A1AE5">
        <w:t>zbytky, činící</w:t>
      </w:r>
      <w:r w:rsidR="00750BBC">
        <w:t xml:space="preserve"> finální cenu za tento materiá</w:t>
      </w:r>
      <w:r w:rsidR="00C719F3">
        <w:t>l</w:t>
      </w:r>
      <w:r w:rsidR="00A0326A">
        <w:t xml:space="preserve"> </w:t>
      </w:r>
      <w:r w:rsidR="007E65BE">
        <w:t>88</w:t>
      </w:r>
      <w:r w:rsidR="00750BBC">
        <w:t> Kč.</w:t>
      </w:r>
    </w:p>
    <w:p w14:paraId="637A7774" w14:textId="589EE6B5" w:rsidR="00750BBC" w:rsidRDefault="00787E80" w:rsidP="00750BBC">
      <w:pPr>
        <w:pStyle w:val="Nadpis3"/>
      </w:pPr>
      <w:r>
        <w:t>Topolová</w:t>
      </w:r>
      <w:r w:rsidR="00750BBC">
        <w:t xml:space="preserve"> překližka</w:t>
      </w:r>
    </w:p>
    <w:p w14:paraId="54EA161C" w14:textId="0DC2D910" w:rsidR="00D12D55" w:rsidRPr="00B958F5" w:rsidRDefault="006A1AE5" w:rsidP="00D12D55">
      <w:r>
        <w:t>Jako předchozí překližka i</w:t>
      </w:r>
      <w:r w:rsidR="00D80216">
        <w:t> </w:t>
      </w:r>
      <w:r>
        <w:t>tento typ překližky je</w:t>
      </w:r>
      <w:r w:rsidR="00D80216">
        <w:t> </w:t>
      </w:r>
      <w:r>
        <w:t>prodáván</w:t>
      </w:r>
      <w:r w:rsidR="00410B93">
        <w:t xml:space="preserve"> v </w:t>
      </w:r>
      <w:r>
        <w:t>různých velikostech</w:t>
      </w:r>
      <w:r w:rsidR="00D37C2E">
        <w:t>. Jeho cena je</w:t>
      </w:r>
      <w:r w:rsidR="00D80216">
        <w:t> </w:t>
      </w:r>
      <w:r w:rsidR="007E65BE">
        <w:t>440</w:t>
      </w:r>
      <w:r w:rsidR="00D37C2E">
        <w:t xml:space="preserve"> Kč za </w:t>
      </w:r>
      <w:r w:rsidR="00D61BC3">
        <w:t>m</w:t>
      </w:r>
      <w:r w:rsidR="00D61BC3">
        <w:rPr>
          <w:vertAlign w:val="superscript"/>
        </w:rPr>
        <w:t>2</w:t>
      </w:r>
      <w:r w:rsidR="00D37C2E">
        <w:t xml:space="preserve"> čili za </w:t>
      </w:r>
      <w:r w:rsidR="00B958F5">
        <w:t xml:space="preserve">výrobky z tohoto materiálu bylo utraceno </w:t>
      </w:r>
      <w:r w:rsidR="007E65BE">
        <w:t>880</w:t>
      </w:r>
      <w:r w:rsidR="00B958F5">
        <w:t xml:space="preserve"> Kč s použitím </w:t>
      </w:r>
      <w:r w:rsidR="00AC4D4D">
        <w:t>0,72</w:t>
      </w:r>
      <w:r w:rsidR="00B958F5">
        <w:t xml:space="preserve"> m</w:t>
      </w:r>
      <w:r w:rsidR="00B958F5">
        <w:rPr>
          <w:vertAlign w:val="superscript"/>
        </w:rPr>
        <w:t>2</w:t>
      </w:r>
      <w:r w:rsidR="00B958F5">
        <w:t>.</w:t>
      </w:r>
    </w:p>
    <w:p w14:paraId="69369544" w14:textId="38BFCC91" w:rsidR="00DD761E" w:rsidRDefault="00DD761E" w:rsidP="00DD761E">
      <w:pPr>
        <w:pStyle w:val="Nadpis2"/>
      </w:pPr>
      <w:r>
        <w:t>Sklo</w:t>
      </w:r>
    </w:p>
    <w:p w14:paraId="3621B46A" w14:textId="4531B618" w:rsidR="002251FB" w:rsidRPr="002251FB" w:rsidRDefault="002251FB" w:rsidP="002251FB">
      <w:r>
        <w:t xml:space="preserve">Skleněné destičky byly </w:t>
      </w:r>
      <w:r w:rsidR="009B5513">
        <w:t>vyrobeny</w:t>
      </w:r>
      <w:r w:rsidR="00465051">
        <w:t xml:space="preserve"> na </w:t>
      </w:r>
      <w:r w:rsidR="009B5513">
        <w:t>zakázku, tím</w:t>
      </w:r>
      <w:r w:rsidR="00D80216">
        <w:t> </w:t>
      </w:r>
      <w:r w:rsidR="009B5513">
        <w:t>se jejich cena o</w:t>
      </w:r>
      <w:r w:rsidR="00D80216">
        <w:t> </w:t>
      </w:r>
      <w:r w:rsidR="009B5513">
        <w:t>něco zvýšila, ale</w:t>
      </w:r>
      <w:r w:rsidR="00EF0406">
        <w:t> </w:t>
      </w:r>
      <w:r w:rsidR="009B5513">
        <w:t>stále byla</w:t>
      </w:r>
      <w:r w:rsidR="00410B93">
        <w:t xml:space="preserve"> v </w:t>
      </w:r>
      <w:r w:rsidR="009B5513">
        <w:t>přiměřené rovině.</w:t>
      </w:r>
      <w:r w:rsidR="00687614">
        <w:t xml:space="preserve"> Cena za skleněnou destičku použité</w:t>
      </w:r>
      <w:r w:rsidR="00410B93">
        <w:t xml:space="preserve"> v </w:t>
      </w:r>
      <w:r w:rsidR="00687614">
        <w:t>této práci byla 103 Kč</w:t>
      </w:r>
      <w:r w:rsidR="00D231F6">
        <w:t xml:space="preserve"> a</w:t>
      </w:r>
      <w:r w:rsidR="00092645">
        <w:t> </w:t>
      </w:r>
      <w:r w:rsidR="00D231F6">
        <w:t>byly zakoupeny 2, činící útratu za destičky 206 Kč</w:t>
      </w:r>
    </w:p>
    <w:p w14:paraId="2EC91B05" w14:textId="6F4E335B" w:rsidR="003658C7" w:rsidRDefault="003658C7" w:rsidP="003658C7">
      <w:pPr>
        <w:pStyle w:val="Nadpis2"/>
      </w:pPr>
      <w:r>
        <w:t>Korek</w:t>
      </w:r>
    </w:p>
    <w:p w14:paraId="028132AF" w14:textId="49F967DF" w:rsidR="00D231F6" w:rsidRPr="00D231F6" w:rsidRDefault="00D231F6" w:rsidP="00D231F6">
      <w:r>
        <w:t xml:space="preserve">Korkové </w:t>
      </w:r>
      <w:proofErr w:type="spellStart"/>
      <w:r>
        <w:t>podtácky</w:t>
      </w:r>
      <w:proofErr w:type="spellEnd"/>
      <w:r w:rsidR="002467F2">
        <w:t xml:space="preserve"> značky TORO,</w:t>
      </w:r>
      <w:r>
        <w:t xml:space="preserve"> </w:t>
      </w:r>
      <w:r w:rsidR="003B413F">
        <w:t>byly zakoupeny</w:t>
      </w:r>
      <w:r w:rsidR="00410B93">
        <w:t xml:space="preserve"> v </w:t>
      </w:r>
      <w:r w:rsidR="00EA486B">
        <w:t>obchodě Globus</w:t>
      </w:r>
      <w:r w:rsidR="002467F2">
        <w:t>. Vzhledem k jejich využití</w:t>
      </w:r>
      <w:r w:rsidR="00410B93">
        <w:t xml:space="preserve"> v </w:t>
      </w:r>
      <w:r w:rsidR="002467F2">
        <w:t>domácnosti je</w:t>
      </w:r>
      <w:r w:rsidR="00410B93">
        <w:t xml:space="preserve"> v </w:t>
      </w:r>
      <w:r w:rsidR="002467F2">
        <w:t xml:space="preserve">balení 6 </w:t>
      </w:r>
      <w:proofErr w:type="spellStart"/>
      <w:r w:rsidR="002467F2">
        <w:t>podtácků</w:t>
      </w:r>
      <w:proofErr w:type="spellEnd"/>
      <w:r w:rsidR="002467F2">
        <w:t>. Celé balení</w:t>
      </w:r>
      <w:r w:rsidR="00D334FA">
        <w:t xml:space="preserve"> stojí 40 Kč. Byly zakoupeny </w:t>
      </w:r>
      <w:r w:rsidR="00613C64">
        <w:t xml:space="preserve">2 balení, z důvodu nutnosti experimentování a dostatečných náhradních </w:t>
      </w:r>
      <w:proofErr w:type="spellStart"/>
      <w:r w:rsidR="007E3533">
        <w:t>podtácků</w:t>
      </w:r>
      <w:proofErr w:type="spellEnd"/>
      <w:r w:rsidR="007E3533">
        <w:t>.</w:t>
      </w:r>
      <w:r w:rsidR="00687C5D">
        <w:t xml:space="preserve"> </w:t>
      </w:r>
      <w:r w:rsidR="00916F58">
        <w:t>Byl</w:t>
      </w:r>
      <w:r w:rsidR="00687C5D">
        <w:t>a</w:t>
      </w:r>
      <w:r w:rsidR="00916F58">
        <w:t xml:space="preserve"> zakoupen</w:t>
      </w:r>
      <w:r w:rsidR="00687C5D">
        <w:t>a</w:t>
      </w:r>
      <w:r w:rsidR="00916F58">
        <w:t xml:space="preserve"> dvě balení po 6 </w:t>
      </w:r>
      <w:proofErr w:type="spellStart"/>
      <w:r w:rsidR="00916F58">
        <w:t>podtáccích</w:t>
      </w:r>
      <w:proofErr w:type="spellEnd"/>
      <w:r w:rsidR="00916F58">
        <w:t xml:space="preserve"> s cenou 40</w:t>
      </w:r>
      <w:r w:rsidR="009740C2">
        <w:t xml:space="preserve"> Kč za balení, činící útratu za korkové </w:t>
      </w:r>
      <w:proofErr w:type="spellStart"/>
      <w:r w:rsidR="009740C2">
        <w:t>podtácky</w:t>
      </w:r>
      <w:proofErr w:type="spellEnd"/>
      <w:r w:rsidR="009740C2">
        <w:t xml:space="preserve"> 80 Kč</w:t>
      </w:r>
    </w:p>
    <w:p w14:paraId="2B892A03" w14:textId="34E973DF" w:rsidR="003658C7" w:rsidRPr="003658C7" w:rsidRDefault="003658C7" w:rsidP="003658C7">
      <w:pPr>
        <w:pStyle w:val="Nadpis2"/>
      </w:pPr>
      <w:r>
        <w:lastRenderedPageBreak/>
        <w:t>Fólie</w:t>
      </w:r>
    </w:p>
    <w:p w14:paraId="66BFC496" w14:textId="3FBBF752" w:rsidR="00EB16BB" w:rsidRDefault="009740C2" w:rsidP="00EB16BB">
      <w:r>
        <w:t xml:space="preserve">Oba typy fólie </w:t>
      </w:r>
      <w:r w:rsidR="00D36101">
        <w:t>použité</w:t>
      </w:r>
      <w:r w:rsidR="00410B93">
        <w:t xml:space="preserve"> v </w:t>
      </w:r>
      <w:r w:rsidR="00D36101">
        <w:t xml:space="preserve">této </w:t>
      </w:r>
      <w:proofErr w:type="spellStart"/>
      <w:r w:rsidR="00994E43">
        <w:t>odboorná</w:t>
      </w:r>
      <w:proofErr w:type="spellEnd"/>
      <w:r w:rsidR="00D36101">
        <w:t xml:space="preserve"> práci byly poskytnuty školou, která je</w:t>
      </w:r>
      <w:r w:rsidR="00D80216">
        <w:t> </w:t>
      </w:r>
      <w:r w:rsidR="00D36101">
        <w:t xml:space="preserve">objednává z různých skladů, činící finální cenu </w:t>
      </w:r>
      <w:r w:rsidR="00436FAF">
        <w:t>relativně nepřesnou.</w:t>
      </w:r>
    </w:p>
    <w:p w14:paraId="022E1937" w14:textId="700F5BCA" w:rsidR="00436FAF" w:rsidRDefault="00436FAF" w:rsidP="00436FAF">
      <w:pPr>
        <w:pStyle w:val="Nadpis3"/>
      </w:pPr>
      <w:r>
        <w:t>Heat transfer vinyl</w:t>
      </w:r>
    </w:p>
    <w:p w14:paraId="2616F77B" w14:textId="4A533289" w:rsidR="00436FAF" w:rsidRPr="00436FAF" w:rsidRDefault="00733AD6" w:rsidP="00436FAF">
      <w:r>
        <w:t>Cena této fólie je</w:t>
      </w:r>
      <w:r w:rsidR="00D80216">
        <w:t> </w:t>
      </w:r>
      <w:r>
        <w:t>vypočítána za ukázkový kus</w:t>
      </w:r>
      <w:r w:rsidR="005908C3">
        <w:t xml:space="preserve">. Vzhledem k velikosti polepení trika </w:t>
      </w:r>
      <w:r w:rsidR="00291C88">
        <w:t>je</w:t>
      </w:r>
      <w:r w:rsidR="00D80216">
        <w:t> </w:t>
      </w:r>
      <w:r w:rsidR="00291C88">
        <w:t>finální cena za</w:t>
      </w:r>
      <w:r w:rsidR="003720EA">
        <w:t xml:space="preserve"> fólii 140 Kč</w:t>
      </w:r>
    </w:p>
    <w:p w14:paraId="7487C638" w14:textId="19857C36" w:rsidR="00B958F5" w:rsidRDefault="0042340E" w:rsidP="0042340E">
      <w:pPr>
        <w:pStyle w:val="Nadpis3"/>
      </w:pPr>
      <w:proofErr w:type="spellStart"/>
      <w:r>
        <w:t>Self</w:t>
      </w:r>
      <w:proofErr w:type="spellEnd"/>
      <w:r w:rsidR="00436FAF">
        <w:t xml:space="preserve"> </w:t>
      </w:r>
      <w:proofErr w:type="spellStart"/>
      <w:r>
        <w:t>Adhesive</w:t>
      </w:r>
      <w:proofErr w:type="spellEnd"/>
      <w:r>
        <w:t xml:space="preserve"> </w:t>
      </w:r>
      <w:r w:rsidR="00516B66">
        <w:t>vinyl</w:t>
      </w:r>
    </w:p>
    <w:p w14:paraId="1D6ED546" w14:textId="7DC1AA0B" w:rsidR="00516B66" w:rsidRDefault="00092645" w:rsidP="00516B66">
      <w:r>
        <w:t>Cena za jeden polep je</w:t>
      </w:r>
      <w:r w:rsidR="00D80216">
        <w:t> </w:t>
      </w:r>
      <w:r>
        <w:t>o</w:t>
      </w:r>
      <w:r w:rsidR="00D80216">
        <w:t> </w:t>
      </w:r>
      <w:r>
        <w:t>něco menší jak u termofolie. Vzhledem k tvorbě pouze jedné ukázky určené pro školu byla cena za ukázku 55 Kč.</w:t>
      </w:r>
    </w:p>
    <w:p w14:paraId="691E370A" w14:textId="1FE65094" w:rsidR="006B43E6" w:rsidRDefault="006B43E6" w:rsidP="006B43E6">
      <w:pPr>
        <w:pStyle w:val="Nadpis2"/>
      </w:pPr>
      <w:r>
        <w:t>Filament</w:t>
      </w:r>
    </w:p>
    <w:p w14:paraId="6D5F5767" w14:textId="67C28D5C" w:rsidR="006B43E6" w:rsidRDefault="00D65C94" w:rsidP="006B43E6">
      <w:r>
        <w:t>Filamenty se prodávají</w:t>
      </w:r>
      <w:r w:rsidR="00410B93">
        <w:t xml:space="preserve"> v </w:t>
      </w:r>
      <w:r>
        <w:t xml:space="preserve">cívkách většinou </w:t>
      </w:r>
      <w:r w:rsidR="00EF561C">
        <w:t xml:space="preserve">s cenou za jeden kilogram. Použitý filament má cenu za 1 Kg </w:t>
      </w:r>
      <w:r w:rsidR="00E36B4C">
        <w:t>535 Kč</w:t>
      </w:r>
      <w:r w:rsidR="00981A5B">
        <w:t>, činící finální cenu produktu</w:t>
      </w:r>
      <w:r w:rsidR="00B7184E">
        <w:t xml:space="preserve"> necelých </w:t>
      </w:r>
      <w:r w:rsidR="00A64BF7">
        <w:t>20 Kč.</w:t>
      </w:r>
    </w:p>
    <w:p w14:paraId="3B9105A2" w14:textId="33EBDE6C" w:rsidR="000C3270" w:rsidRDefault="000C3270" w:rsidP="000C3270">
      <w:pPr>
        <w:pStyle w:val="Nadpis2"/>
      </w:pPr>
      <w:r>
        <w:t>Fólie</w:t>
      </w:r>
      <w:r w:rsidR="00465051">
        <w:t xml:space="preserve"> na </w:t>
      </w:r>
      <w:r w:rsidR="008F40FC">
        <w:t>sklo</w:t>
      </w:r>
    </w:p>
    <w:p w14:paraId="2620198D" w14:textId="4B51715C" w:rsidR="008F40FC" w:rsidRPr="008F40FC" w:rsidRDefault="00903909" w:rsidP="008F40FC">
      <w:r>
        <w:t>V práci byla použita speciální fólie určená k</w:t>
      </w:r>
      <w:r w:rsidR="008C74B7">
        <w:t> umožnění gravírování</w:t>
      </w:r>
      <w:r w:rsidR="00465051">
        <w:t xml:space="preserve"> na </w:t>
      </w:r>
      <w:r w:rsidR="008C74B7">
        <w:t>sklo. Tyto fólii bylo nutno využít celou, vzhledem k</w:t>
      </w:r>
      <w:r w:rsidR="00713E10">
        <w:t xml:space="preserve"> velikosti polepované plochy, činící </w:t>
      </w:r>
      <w:r w:rsidR="00C726AC">
        <w:t>cenu za tuto fólii 115 Kč.</w:t>
      </w:r>
    </w:p>
    <w:p w14:paraId="390A154F" w14:textId="55F1D209" w:rsidR="0023432B" w:rsidRDefault="00440DE5" w:rsidP="12C32F9A">
      <w:pPr>
        <w:pStyle w:val="Neslovannadpis"/>
      </w:pPr>
      <w:bookmarkStart w:id="58" w:name="_Toc86047603"/>
      <w:bookmarkStart w:id="59" w:name="_Toc86055210"/>
      <w:bookmarkStart w:id="60" w:name="_Toc1331851778"/>
      <w:r>
        <w:lastRenderedPageBreak/>
        <w:t>Závěr</w:t>
      </w:r>
      <w:bookmarkEnd w:id="58"/>
      <w:bookmarkEnd w:id="59"/>
      <w:bookmarkEnd w:id="60"/>
    </w:p>
    <w:p w14:paraId="620F1EFC" w14:textId="37A4276C" w:rsidR="00F96821" w:rsidRDefault="005A2DA5" w:rsidP="00F96821">
      <w:r>
        <w:t xml:space="preserve">V rámci práce nakonec vzniklo </w:t>
      </w:r>
      <w:r w:rsidR="002C5A59">
        <w:t xml:space="preserve">8 různých </w:t>
      </w:r>
      <w:r w:rsidR="003B0BFB">
        <w:t>výstupů</w:t>
      </w:r>
      <w:r w:rsidR="009C0FA5">
        <w:t xml:space="preserve">. Každý výstup má </w:t>
      </w:r>
      <w:r w:rsidR="00D563E2">
        <w:t>minimálně jedn</w:t>
      </w:r>
      <w:r w:rsidR="009C0FA5">
        <w:t xml:space="preserve">u </w:t>
      </w:r>
      <w:r w:rsidR="00A61602">
        <w:t>kopie či součást sady</w:t>
      </w:r>
      <w:r w:rsidR="00410B93">
        <w:t xml:space="preserve"> v </w:t>
      </w:r>
      <w:r w:rsidR="00A61602">
        <w:t xml:space="preserve">učebně B210 pro </w:t>
      </w:r>
      <w:r w:rsidR="009C0FA5">
        <w:t>demonstraci</w:t>
      </w:r>
      <w:r w:rsidR="00390D15">
        <w:t xml:space="preserve"> možností výroby.</w:t>
      </w:r>
      <w:r w:rsidR="00A715EC">
        <w:t xml:space="preserve"> Většina </w:t>
      </w:r>
      <w:r w:rsidR="00AC7BEE">
        <w:t xml:space="preserve">použitých materiálů </w:t>
      </w:r>
      <w:r w:rsidR="00F96821">
        <w:t xml:space="preserve">pro výrobu </w:t>
      </w:r>
      <w:r w:rsidR="00AC7BEE">
        <w:t>byla poskytnuta školou, avšak speciálnější materiály, jako</w:t>
      </w:r>
      <w:r w:rsidR="00EF0406">
        <w:t> </w:t>
      </w:r>
      <w:r w:rsidR="00AC7BEE">
        <w:t xml:space="preserve">byl korek či sklo, bylo nutno zakoupit. </w:t>
      </w:r>
    </w:p>
    <w:p w14:paraId="52E0488C" w14:textId="6EF37230" w:rsidR="001E67F6" w:rsidRPr="009936E2" w:rsidRDefault="004238F0" w:rsidP="00F96821">
      <w:r>
        <w:t xml:space="preserve">Časově nejnáročnější částí práce </w:t>
      </w:r>
      <w:r w:rsidR="00B039EA">
        <w:t>bylo vytvoření vhodných návrhů, které bylo možné použít</w:t>
      </w:r>
      <w:r w:rsidR="00CD3354">
        <w:t xml:space="preserve"> a</w:t>
      </w:r>
      <w:r w:rsidR="00092645">
        <w:t> </w:t>
      </w:r>
      <w:r w:rsidR="00CD3354">
        <w:t>jejich</w:t>
      </w:r>
      <w:r w:rsidR="001261DA">
        <w:t xml:space="preserve"> následná úprava pro přesn</w:t>
      </w:r>
      <w:r w:rsidR="00F96821">
        <w:t>é</w:t>
      </w:r>
      <w:r w:rsidR="00AD0A76">
        <w:t xml:space="preserve"> vyřezání. Mnoho designů prošlo několika úpravami či úplnými předělávkami.</w:t>
      </w:r>
      <w:r w:rsidR="00FE37A9">
        <w:t xml:space="preserve"> Realizac</w:t>
      </w:r>
      <w:r w:rsidR="0009339F">
        <w:t>i</w:t>
      </w:r>
      <w:r w:rsidR="00FE37A9">
        <w:t xml:space="preserve"> těchto designů </w:t>
      </w:r>
      <w:r w:rsidR="00853906">
        <w:t>byl</w:t>
      </w:r>
      <w:r w:rsidR="0009339F">
        <w:t>o</w:t>
      </w:r>
      <w:r w:rsidR="00853906">
        <w:t xml:space="preserve"> nutn</w:t>
      </w:r>
      <w:r w:rsidR="0009339F">
        <w:t xml:space="preserve">o </w:t>
      </w:r>
      <w:r w:rsidR="00853906">
        <w:t>rozprostřít po</w:t>
      </w:r>
      <w:r w:rsidR="002C5A59">
        <w:t xml:space="preserve"> </w:t>
      </w:r>
      <w:r w:rsidR="00853906">
        <w:t>dobu několik</w:t>
      </w:r>
      <w:r w:rsidR="00604739">
        <w:t>a</w:t>
      </w:r>
      <w:r w:rsidR="00853906">
        <w:t xml:space="preserve"> dnů</w:t>
      </w:r>
      <w:r w:rsidR="00604739">
        <w:t xml:space="preserve"> </w:t>
      </w:r>
      <w:r w:rsidR="000370D5">
        <w:t>kvůli časové náročnosti práce s</w:t>
      </w:r>
      <w:r w:rsidR="00604739">
        <w:t> </w:t>
      </w:r>
      <w:r w:rsidR="000370D5">
        <w:t>laserem</w:t>
      </w:r>
      <w:r w:rsidR="00604739">
        <w:t>. N</w:t>
      </w:r>
      <w:r w:rsidR="00C763A4">
        <w:t>ejdelší proces gravírování trval přes 2 a</w:t>
      </w:r>
      <w:r w:rsidR="00092645">
        <w:t> </w:t>
      </w:r>
      <w:r w:rsidR="00C763A4">
        <w:t>půl hodiny (</w:t>
      </w:r>
      <w:r w:rsidR="00801ED9">
        <w:t>gravírování do skla</w:t>
      </w:r>
      <w:r w:rsidR="00C763A4">
        <w:t>)</w:t>
      </w:r>
      <w:r w:rsidR="00801ED9">
        <w:t xml:space="preserve">. </w:t>
      </w:r>
      <w:r w:rsidR="00251DDF">
        <w:t xml:space="preserve">Práce byla </w:t>
      </w:r>
      <w:r w:rsidR="00DC71E8">
        <w:t>obohacující o</w:t>
      </w:r>
      <w:r w:rsidR="00D80216">
        <w:t> </w:t>
      </w:r>
      <w:r w:rsidR="00DC71E8">
        <w:t xml:space="preserve">nové </w:t>
      </w:r>
      <w:r w:rsidR="00233B4B">
        <w:t>znalosti a</w:t>
      </w:r>
      <w:r w:rsidR="00092645">
        <w:t> </w:t>
      </w:r>
      <w:r w:rsidR="000A5583">
        <w:t>možnosti práce s neobvyklými stroji</w:t>
      </w:r>
      <w:r w:rsidR="00D9264C">
        <w:t>.</w:t>
      </w:r>
    </w:p>
    <w:p w14:paraId="014BFC54" w14:textId="75DCF908" w:rsidR="006F508F" w:rsidRDefault="006F508F" w:rsidP="12C32F9A">
      <w:pPr>
        <w:pStyle w:val="Neslovannadpis"/>
      </w:pPr>
      <w:bookmarkStart w:id="61" w:name="_Toc86047604"/>
      <w:bookmarkStart w:id="62" w:name="_Toc86055211"/>
      <w:bookmarkStart w:id="63" w:name="_Toc1250123031"/>
      <w:r>
        <w:lastRenderedPageBreak/>
        <w:t>Seznam zkratek a</w:t>
      </w:r>
      <w:r w:rsidR="00092645">
        <w:t> </w:t>
      </w:r>
      <w:r>
        <w:t>odborných výrazů</w:t>
      </w:r>
      <w:bookmarkEnd w:id="61"/>
      <w:bookmarkEnd w:id="62"/>
      <w:bookmarkEnd w:id="63"/>
    </w:p>
    <w:p w14:paraId="5B1BD158" w14:textId="346D3E60" w:rsidR="006F508F" w:rsidRDefault="002B10BF" w:rsidP="006F508F">
      <w:pPr>
        <w:pStyle w:val="Pojem"/>
      </w:pPr>
      <w:r>
        <w:t>Bitmapa</w:t>
      </w:r>
    </w:p>
    <w:p w14:paraId="553B0AF7" w14:textId="0B6B7317" w:rsidR="006F508F" w:rsidRDefault="00581EC2" w:rsidP="006F508F">
      <w:pPr>
        <w:pStyle w:val="Vysvtlenpojmu"/>
      </w:pPr>
      <w:r>
        <w:t>Rastrová grafika</w:t>
      </w:r>
      <w:r w:rsidR="003E6CC4">
        <w:t>,</w:t>
      </w:r>
      <w:r w:rsidR="00E8547E">
        <w:t xml:space="preserve"> jeden ze dvou </w:t>
      </w:r>
      <w:r w:rsidR="00E76296">
        <w:t>způsobů,</w:t>
      </w:r>
      <w:r w:rsidR="00410B93">
        <w:t xml:space="preserve"> v </w:t>
      </w:r>
      <w:r w:rsidR="00E8547E">
        <w:t>jakém ukládají počítače grafiku.</w:t>
      </w:r>
    </w:p>
    <w:p w14:paraId="33BBE8F1" w14:textId="11F77A43" w:rsidR="000104F4" w:rsidRDefault="000104F4" w:rsidP="000104F4">
      <w:pPr>
        <w:pStyle w:val="Pojem"/>
      </w:pPr>
      <w:r>
        <w:t>CMY a CMYK</w:t>
      </w:r>
    </w:p>
    <w:p w14:paraId="2902F4EB" w14:textId="0EC036F5" w:rsidR="000104F4" w:rsidRDefault="00E76296" w:rsidP="000104F4">
      <w:pPr>
        <w:pStyle w:val="Vysvtlenpojmu"/>
      </w:pPr>
      <w:r>
        <w:t>Barevný model barev, který je využíván tisk</w:t>
      </w:r>
      <w:r w:rsidR="00015BED">
        <w:t xml:space="preserve">árnami. </w:t>
      </w:r>
      <w:r w:rsidR="00861107">
        <w:t>Písmena</w:t>
      </w:r>
      <w:r w:rsidR="00015BED">
        <w:t xml:space="preserve"> stojí pro Cyan</w:t>
      </w:r>
      <w:r w:rsidR="000E7AAD">
        <w:t>, Magenta</w:t>
      </w:r>
      <w:r w:rsidR="00212F18">
        <w:t xml:space="preserve">, </w:t>
      </w:r>
      <w:proofErr w:type="spellStart"/>
      <w:r w:rsidR="00212F18">
        <w:t>Yellow</w:t>
      </w:r>
      <w:proofErr w:type="spellEnd"/>
      <w:r w:rsidR="00212F18">
        <w:t xml:space="preserve"> a </w:t>
      </w:r>
      <w:proofErr w:type="spellStart"/>
      <w:r w:rsidR="00212F18">
        <w:t>Key</w:t>
      </w:r>
      <w:proofErr w:type="spellEnd"/>
      <w:r w:rsidR="00212F18">
        <w:t xml:space="preserve"> Black</w:t>
      </w:r>
      <w:r w:rsidR="00B03554">
        <w:t>.</w:t>
      </w:r>
    </w:p>
    <w:p w14:paraId="4690DF91" w14:textId="37694CF2" w:rsidR="00BC4EA5" w:rsidRDefault="00BC4EA5" w:rsidP="00BC4EA5">
      <w:pPr>
        <w:pStyle w:val="Pojem"/>
      </w:pPr>
      <w:proofErr w:type="spellStart"/>
      <w:r>
        <w:t>Print</w:t>
      </w:r>
      <w:proofErr w:type="spellEnd"/>
      <w:r>
        <w:t xml:space="preserve"> and </w:t>
      </w:r>
      <w:proofErr w:type="spellStart"/>
      <w:r>
        <w:t>Cut</w:t>
      </w:r>
      <w:proofErr w:type="spellEnd"/>
    </w:p>
    <w:p w14:paraId="36B68E34" w14:textId="7CC76FD1" w:rsidR="00BC4EA5" w:rsidRDefault="00BC4EA5" w:rsidP="00BC4EA5">
      <w:pPr>
        <w:pStyle w:val="Vysvtlenpojmu"/>
      </w:pPr>
      <w:r>
        <w:t xml:space="preserve">Proces natisknutí </w:t>
      </w:r>
      <w:r w:rsidR="00B03554">
        <w:t>grafiky</w:t>
      </w:r>
      <w:r w:rsidR="00465051">
        <w:t xml:space="preserve"> na </w:t>
      </w:r>
      <w:r w:rsidR="00700D74">
        <w:t>materiál a následné vyřezání grafiky z daného materiálu</w:t>
      </w:r>
      <w:r w:rsidR="00B03554">
        <w:t>.</w:t>
      </w:r>
    </w:p>
    <w:p w14:paraId="2B3E23FC" w14:textId="649E2B45" w:rsidR="00901E29" w:rsidRDefault="00901E29" w:rsidP="00901E29">
      <w:pPr>
        <w:pStyle w:val="Pojem"/>
      </w:pPr>
      <w:r>
        <w:t>E-shop</w:t>
      </w:r>
    </w:p>
    <w:p w14:paraId="3FBEBC8A" w14:textId="3A30EA66" w:rsidR="00901E29" w:rsidRDefault="00901E29" w:rsidP="00901E29">
      <w:pPr>
        <w:pStyle w:val="Vysvtlenpojmu"/>
      </w:pPr>
      <w:r>
        <w:t>Internetový obchod, ze kterého se objednávají produkty.</w:t>
      </w:r>
    </w:p>
    <w:p w14:paraId="0BC8086B" w14:textId="78C2B300" w:rsidR="00066642" w:rsidRDefault="00066642" w:rsidP="00066642">
      <w:pPr>
        <w:pStyle w:val="Pojem"/>
      </w:pPr>
      <w:r>
        <w:t>C</w:t>
      </w:r>
      <w:r w:rsidR="000847DC">
        <w:t xml:space="preserve"> a C++</w:t>
      </w:r>
    </w:p>
    <w:p w14:paraId="7A73F4CF" w14:textId="7259B2AA" w:rsidR="000847DC" w:rsidRDefault="000847DC" w:rsidP="000847DC">
      <w:pPr>
        <w:pStyle w:val="Vysvtlenpojmu"/>
      </w:pPr>
      <w:r>
        <w:t>Programovací jazyky</w:t>
      </w:r>
    </w:p>
    <w:p w14:paraId="274BDB8E" w14:textId="737E2E14" w:rsidR="00055351" w:rsidRDefault="00055351" w:rsidP="00055351">
      <w:pPr>
        <w:pStyle w:val="Pojem"/>
      </w:pPr>
      <w:r>
        <w:t xml:space="preserve">CAD </w:t>
      </w:r>
      <w:r w:rsidR="00F364ED">
        <w:t>systém</w:t>
      </w:r>
    </w:p>
    <w:p w14:paraId="6062B5FA" w14:textId="12685131" w:rsidR="00E02762" w:rsidRDefault="00E02762" w:rsidP="00E02762">
      <w:pPr>
        <w:pStyle w:val="Vysvtlenpojmu"/>
      </w:pPr>
      <w:proofErr w:type="spellStart"/>
      <w:r>
        <w:t>Computer</w:t>
      </w:r>
      <w:proofErr w:type="spellEnd"/>
      <w:r w:rsidR="003138BB">
        <w:t xml:space="preserve"> </w:t>
      </w:r>
      <w:proofErr w:type="spellStart"/>
      <w:r w:rsidR="003138BB">
        <w:t>Aided</w:t>
      </w:r>
      <w:proofErr w:type="spellEnd"/>
      <w:r w:rsidR="000E5E81">
        <w:t xml:space="preserve"> </w:t>
      </w:r>
      <w:r w:rsidR="00D164D1">
        <w:t>Design – Program</w:t>
      </w:r>
      <w:r w:rsidR="009B3379">
        <w:t xml:space="preserve"> pro </w:t>
      </w:r>
      <w:r w:rsidR="000D486F">
        <w:t>navrhování</w:t>
      </w:r>
      <w:r w:rsidR="00465051">
        <w:t xml:space="preserve"> na </w:t>
      </w:r>
      <w:r w:rsidR="00E570BD">
        <w:t>počítači</w:t>
      </w:r>
    </w:p>
    <w:p w14:paraId="4EAA5C3F" w14:textId="52487909" w:rsidR="00F64A86" w:rsidRDefault="00F64A86" w:rsidP="00F64A86">
      <w:pPr>
        <w:pStyle w:val="Pojem"/>
        <w:rPr>
          <w:vertAlign w:val="subscript"/>
        </w:rPr>
      </w:pPr>
      <w:r>
        <w:t>CO</w:t>
      </w:r>
      <w:r>
        <w:rPr>
          <w:vertAlign w:val="subscript"/>
        </w:rPr>
        <w:t>2</w:t>
      </w:r>
    </w:p>
    <w:p w14:paraId="6CD3F9AE" w14:textId="6E08D655" w:rsidR="00F64A86" w:rsidRPr="00F64A86" w:rsidRDefault="00D164D1" w:rsidP="00F64A86">
      <w:pPr>
        <w:pStyle w:val="Vysvtlenpojmu"/>
      </w:pPr>
      <w:proofErr w:type="spellStart"/>
      <w:r>
        <w:t>Carbon</w:t>
      </w:r>
      <w:proofErr w:type="spellEnd"/>
      <w:r>
        <w:t xml:space="preserve"> Dioxide – </w:t>
      </w:r>
      <w:r w:rsidR="0027262F">
        <w:t xml:space="preserve">Oxid uhličitý, </w:t>
      </w:r>
      <w:r>
        <w:t>plyn používaný</w:t>
      </w:r>
      <w:r w:rsidR="00410B93">
        <w:t xml:space="preserve"> v </w:t>
      </w:r>
      <w:r>
        <w:t>laserech</w:t>
      </w:r>
    </w:p>
    <w:p w14:paraId="55207D8C" w14:textId="77777777" w:rsidR="00440DE5" w:rsidRDefault="00440DE5" w:rsidP="12C32F9A">
      <w:pPr>
        <w:pStyle w:val="Neslovannadpis"/>
      </w:pPr>
      <w:bookmarkStart w:id="64" w:name="_Toc86047605"/>
      <w:bookmarkStart w:id="65" w:name="_Toc86055212"/>
      <w:bookmarkStart w:id="66" w:name="_Toc423129784"/>
      <w:r>
        <w:lastRenderedPageBreak/>
        <w:t>Seznam obrázků</w:t>
      </w:r>
      <w:bookmarkEnd w:id="64"/>
      <w:bookmarkEnd w:id="65"/>
      <w:bookmarkEnd w:id="66"/>
    </w:p>
    <w:p w14:paraId="1D5396E1" w14:textId="2B1D2ABB" w:rsidR="00D80216" w:rsidRDefault="00440DE5">
      <w:pPr>
        <w:pStyle w:val="Seznamobrzk"/>
        <w:tabs>
          <w:tab w:val="right" w:leader="dot" w:pos="9062"/>
        </w:tabs>
        <w:rPr>
          <w:rFonts w:eastAsiaTheme="minorEastAsia"/>
          <w:noProof/>
          <w:sz w:val="22"/>
          <w:lang w:eastAsia="cs-CZ"/>
        </w:rPr>
      </w:pPr>
      <w:r>
        <w:rPr>
          <w:sz w:val="22"/>
        </w:rPr>
        <w:fldChar w:fldCharType="begin"/>
      </w:r>
      <w:r>
        <w:instrText xml:space="preserve"> TOC \h \z \c "Obrázek" </w:instrText>
      </w:r>
      <w:r>
        <w:rPr>
          <w:sz w:val="22"/>
        </w:rPr>
        <w:fldChar w:fldCharType="separate"/>
      </w:r>
      <w:hyperlink w:anchor="_Toc129697826" w:history="1">
        <w:r w:rsidR="00D80216" w:rsidRPr="00D566BB">
          <w:rPr>
            <w:rStyle w:val="Hypertextovodkaz"/>
            <w:noProof/>
          </w:rPr>
          <w:t>Obrázek 1 Ukázka přední část potisku trika</w:t>
        </w:r>
        <w:r w:rsidR="00D80216">
          <w:rPr>
            <w:noProof/>
            <w:webHidden/>
          </w:rPr>
          <w:tab/>
        </w:r>
        <w:r w:rsidR="00D80216">
          <w:rPr>
            <w:noProof/>
            <w:webHidden/>
          </w:rPr>
          <w:fldChar w:fldCharType="begin"/>
        </w:r>
        <w:r w:rsidR="00D80216">
          <w:rPr>
            <w:noProof/>
            <w:webHidden/>
          </w:rPr>
          <w:instrText xml:space="preserve"> PAGEREF _Toc129697826 \h </w:instrText>
        </w:r>
        <w:r w:rsidR="00D80216">
          <w:rPr>
            <w:noProof/>
            <w:webHidden/>
          </w:rPr>
        </w:r>
        <w:r w:rsidR="00D80216">
          <w:rPr>
            <w:noProof/>
            <w:webHidden/>
          </w:rPr>
          <w:fldChar w:fldCharType="separate"/>
        </w:r>
        <w:r w:rsidR="00A17DA7">
          <w:rPr>
            <w:noProof/>
            <w:webHidden/>
          </w:rPr>
          <w:t>10</w:t>
        </w:r>
        <w:r w:rsidR="00D80216">
          <w:rPr>
            <w:noProof/>
            <w:webHidden/>
          </w:rPr>
          <w:fldChar w:fldCharType="end"/>
        </w:r>
      </w:hyperlink>
    </w:p>
    <w:p w14:paraId="2ACFF5F4" w14:textId="41E8BBE5" w:rsidR="00D80216" w:rsidRDefault="00000000">
      <w:pPr>
        <w:pStyle w:val="Seznamobrzk"/>
        <w:tabs>
          <w:tab w:val="right" w:leader="dot" w:pos="9062"/>
        </w:tabs>
        <w:rPr>
          <w:rFonts w:eastAsiaTheme="minorEastAsia"/>
          <w:noProof/>
          <w:sz w:val="22"/>
          <w:lang w:eastAsia="cs-CZ"/>
        </w:rPr>
      </w:pPr>
      <w:hyperlink w:anchor="_Toc129697827" w:history="1">
        <w:r w:rsidR="00D80216" w:rsidRPr="00D566BB">
          <w:rPr>
            <w:rStyle w:val="Hypertextovodkaz"/>
            <w:noProof/>
          </w:rPr>
          <w:t>Obrázek 2 Ukázka zádní část potisku trika</w:t>
        </w:r>
        <w:r w:rsidR="00D80216">
          <w:rPr>
            <w:noProof/>
            <w:webHidden/>
          </w:rPr>
          <w:tab/>
        </w:r>
        <w:r w:rsidR="00D80216">
          <w:rPr>
            <w:noProof/>
            <w:webHidden/>
          </w:rPr>
          <w:fldChar w:fldCharType="begin"/>
        </w:r>
        <w:r w:rsidR="00D80216">
          <w:rPr>
            <w:noProof/>
            <w:webHidden/>
          </w:rPr>
          <w:instrText xml:space="preserve"> PAGEREF _Toc129697827 \h </w:instrText>
        </w:r>
        <w:r w:rsidR="00D80216">
          <w:rPr>
            <w:noProof/>
            <w:webHidden/>
          </w:rPr>
        </w:r>
        <w:r w:rsidR="00D80216">
          <w:rPr>
            <w:noProof/>
            <w:webHidden/>
          </w:rPr>
          <w:fldChar w:fldCharType="separate"/>
        </w:r>
        <w:r w:rsidR="00A17DA7">
          <w:rPr>
            <w:noProof/>
            <w:webHidden/>
          </w:rPr>
          <w:t>10</w:t>
        </w:r>
        <w:r w:rsidR="00D80216">
          <w:rPr>
            <w:noProof/>
            <w:webHidden/>
          </w:rPr>
          <w:fldChar w:fldCharType="end"/>
        </w:r>
      </w:hyperlink>
    </w:p>
    <w:p w14:paraId="071B5EAC" w14:textId="12B87271" w:rsidR="00D80216" w:rsidRDefault="00000000">
      <w:pPr>
        <w:pStyle w:val="Seznamobrzk"/>
        <w:tabs>
          <w:tab w:val="right" w:leader="dot" w:pos="9062"/>
        </w:tabs>
        <w:rPr>
          <w:rFonts w:eastAsiaTheme="minorEastAsia"/>
          <w:noProof/>
          <w:sz w:val="22"/>
          <w:lang w:eastAsia="cs-CZ"/>
        </w:rPr>
      </w:pPr>
      <w:hyperlink w:anchor="_Toc129697828" w:history="1">
        <w:r w:rsidR="00D80216" w:rsidRPr="00D566BB">
          <w:rPr>
            <w:rStyle w:val="Hypertextovodkaz"/>
            <w:noProof/>
          </w:rPr>
          <w:t>Obrázek 3 Ukázka obalu</w:t>
        </w:r>
        <w:r w:rsidR="00465051">
          <w:rPr>
            <w:rStyle w:val="Hypertextovodkaz"/>
            <w:noProof/>
          </w:rPr>
          <w:t xml:space="preserve"> na </w:t>
        </w:r>
        <w:r w:rsidR="00D80216" w:rsidRPr="00D566BB">
          <w:rPr>
            <w:rStyle w:val="Hypertextovodkaz"/>
            <w:noProof/>
          </w:rPr>
          <w:t>mobil</w:t>
        </w:r>
        <w:r w:rsidR="00D80216">
          <w:rPr>
            <w:noProof/>
            <w:webHidden/>
          </w:rPr>
          <w:tab/>
        </w:r>
        <w:r w:rsidR="00D80216">
          <w:rPr>
            <w:noProof/>
            <w:webHidden/>
          </w:rPr>
          <w:fldChar w:fldCharType="begin"/>
        </w:r>
        <w:r w:rsidR="00D80216">
          <w:rPr>
            <w:noProof/>
            <w:webHidden/>
          </w:rPr>
          <w:instrText xml:space="preserve"> PAGEREF _Toc129697828 \h </w:instrText>
        </w:r>
        <w:r w:rsidR="00D80216">
          <w:rPr>
            <w:noProof/>
            <w:webHidden/>
          </w:rPr>
        </w:r>
        <w:r w:rsidR="00D80216">
          <w:rPr>
            <w:noProof/>
            <w:webHidden/>
          </w:rPr>
          <w:fldChar w:fldCharType="separate"/>
        </w:r>
        <w:r w:rsidR="00A17DA7">
          <w:rPr>
            <w:noProof/>
            <w:webHidden/>
          </w:rPr>
          <w:t>12</w:t>
        </w:r>
        <w:r w:rsidR="00D80216">
          <w:rPr>
            <w:noProof/>
            <w:webHidden/>
          </w:rPr>
          <w:fldChar w:fldCharType="end"/>
        </w:r>
      </w:hyperlink>
    </w:p>
    <w:p w14:paraId="400B9578" w14:textId="4B17043F" w:rsidR="00D80216" w:rsidRDefault="00000000">
      <w:pPr>
        <w:pStyle w:val="Seznamobrzk"/>
        <w:tabs>
          <w:tab w:val="right" w:leader="dot" w:pos="9062"/>
        </w:tabs>
        <w:rPr>
          <w:rFonts w:eastAsiaTheme="minorEastAsia"/>
          <w:noProof/>
          <w:sz w:val="22"/>
          <w:lang w:eastAsia="cs-CZ"/>
        </w:rPr>
      </w:pPr>
      <w:hyperlink w:anchor="_Toc129697829" w:history="1">
        <w:r w:rsidR="00D80216" w:rsidRPr="00D566BB">
          <w:rPr>
            <w:rStyle w:val="Hypertextovodkaz"/>
            <w:noProof/>
          </w:rPr>
          <w:t>Obrázek 4 Ukázka držáku tužek</w:t>
        </w:r>
        <w:r w:rsidR="00D80216">
          <w:rPr>
            <w:noProof/>
            <w:webHidden/>
          </w:rPr>
          <w:tab/>
        </w:r>
        <w:r w:rsidR="00D80216">
          <w:rPr>
            <w:noProof/>
            <w:webHidden/>
          </w:rPr>
          <w:fldChar w:fldCharType="begin"/>
        </w:r>
        <w:r w:rsidR="00D80216">
          <w:rPr>
            <w:noProof/>
            <w:webHidden/>
          </w:rPr>
          <w:instrText xml:space="preserve"> PAGEREF _Toc129697829 \h </w:instrText>
        </w:r>
        <w:r w:rsidR="00D80216">
          <w:rPr>
            <w:noProof/>
            <w:webHidden/>
          </w:rPr>
        </w:r>
        <w:r w:rsidR="00D80216">
          <w:rPr>
            <w:noProof/>
            <w:webHidden/>
          </w:rPr>
          <w:fldChar w:fldCharType="separate"/>
        </w:r>
        <w:r w:rsidR="00A17DA7">
          <w:rPr>
            <w:noProof/>
            <w:webHidden/>
          </w:rPr>
          <w:t>14</w:t>
        </w:r>
        <w:r w:rsidR="00D80216">
          <w:rPr>
            <w:noProof/>
            <w:webHidden/>
          </w:rPr>
          <w:fldChar w:fldCharType="end"/>
        </w:r>
      </w:hyperlink>
    </w:p>
    <w:p w14:paraId="17720426" w14:textId="2E834B6B" w:rsidR="00D80216" w:rsidRDefault="00000000">
      <w:pPr>
        <w:pStyle w:val="Seznamobrzk"/>
        <w:tabs>
          <w:tab w:val="right" w:leader="dot" w:pos="9062"/>
        </w:tabs>
        <w:rPr>
          <w:rFonts w:eastAsiaTheme="minorEastAsia"/>
          <w:noProof/>
          <w:sz w:val="22"/>
          <w:lang w:eastAsia="cs-CZ"/>
        </w:rPr>
      </w:pPr>
      <w:hyperlink w:anchor="_Toc129697830" w:history="1">
        <w:r w:rsidR="00D80216" w:rsidRPr="00D566BB">
          <w:rPr>
            <w:rStyle w:val="Hypertextovodkaz"/>
            <w:noProof/>
          </w:rPr>
          <w:t>Obrázek 5 Ukázka gravírování</w:t>
        </w:r>
        <w:r w:rsidR="00465051">
          <w:rPr>
            <w:rStyle w:val="Hypertextovodkaz"/>
            <w:noProof/>
          </w:rPr>
          <w:t xml:space="preserve"> na </w:t>
        </w:r>
        <w:r w:rsidR="00D80216" w:rsidRPr="00D566BB">
          <w:rPr>
            <w:rStyle w:val="Hypertextovodkaz"/>
            <w:noProof/>
          </w:rPr>
          <w:t>skleněnou destičku</w:t>
        </w:r>
        <w:r w:rsidR="00D80216">
          <w:rPr>
            <w:noProof/>
            <w:webHidden/>
          </w:rPr>
          <w:tab/>
        </w:r>
        <w:r w:rsidR="00D80216">
          <w:rPr>
            <w:noProof/>
            <w:webHidden/>
          </w:rPr>
          <w:fldChar w:fldCharType="begin"/>
        </w:r>
        <w:r w:rsidR="00D80216">
          <w:rPr>
            <w:noProof/>
            <w:webHidden/>
          </w:rPr>
          <w:instrText xml:space="preserve"> PAGEREF _Toc129697830 \h </w:instrText>
        </w:r>
        <w:r w:rsidR="00D80216">
          <w:rPr>
            <w:noProof/>
            <w:webHidden/>
          </w:rPr>
        </w:r>
        <w:r w:rsidR="00D80216">
          <w:rPr>
            <w:noProof/>
            <w:webHidden/>
          </w:rPr>
          <w:fldChar w:fldCharType="separate"/>
        </w:r>
        <w:r w:rsidR="00A17DA7">
          <w:rPr>
            <w:noProof/>
            <w:webHidden/>
          </w:rPr>
          <w:t>16</w:t>
        </w:r>
        <w:r w:rsidR="00D80216">
          <w:rPr>
            <w:noProof/>
            <w:webHidden/>
          </w:rPr>
          <w:fldChar w:fldCharType="end"/>
        </w:r>
      </w:hyperlink>
    </w:p>
    <w:p w14:paraId="0C15DA55" w14:textId="2531659A" w:rsidR="00D80216" w:rsidRDefault="00000000">
      <w:pPr>
        <w:pStyle w:val="Seznamobrzk"/>
        <w:tabs>
          <w:tab w:val="right" w:leader="dot" w:pos="9062"/>
        </w:tabs>
        <w:rPr>
          <w:rFonts w:eastAsiaTheme="minorEastAsia"/>
          <w:noProof/>
          <w:sz w:val="22"/>
          <w:lang w:eastAsia="cs-CZ"/>
        </w:rPr>
      </w:pPr>
      <w:hyperlink w:anchor="_Toc129697831" w:history="1">
        <w:r w:rsidR="00D80216" w:rsidRPr="00D566BB">
          <w:rPr>
            <w:rStyle w:val="Hypertextovodkaz"/>
            <w:noProof/>
          </w:rPr>
          <w:t>Obrázek 6 Ukázka cedulek</w:t>
        </w:r>
        <w:r w:rsidR="00465051">
          <w:rPr>
            <w:rStyle w:val="Hypertextovodkaz"/>
            <w:noProof/>
          </w:rPr>
          <w:t xml:space="preserve"> na </w:t>
        </w:r>
        <w:r w:rsidR="00D80216" w:rsidRPr="00D566BB">
          <w:rPr>
            <w:rStyle w:val="Hypertextovodkaz"/>
            <w:noProof/>
          </w:rPr>
          <w:t>poslední zvonění</w:t>
        </w:r>
        <w:r w:rsidR="00D80216">
          <w:rPr>
            <w:noProof/>
            <w:webHidden/>
          </w:rPr>
          <w:tab/>
        </w:r>
        <w:r w:rsidR="00D80216">
          <w:rPr>
            <w:noProof/>
            <w:webHidden/>
          </w:rPr>
          <w:fldChar w:fldCharType="begin"/>
        </w:r>
        <w:r w:rsidR="00D80216">
          <w:rPr>
            <w:noProof/>
            <w:webHidden/>
          </w:rPr>
          <w:instrText xml:space="preserve"> PAGEREF _Toc129697831 \h </w:instrText>
        </w:r>
        <w:r w:rsidR="00D80216">
          <w:rPr>
            <w:noProof/>
            <w:webHidden/>
          </w:rPr>
        </w:r>
        <w:r w:rsidR="00D80216">
          <w:rPr>
            <w:noProof/>
            <w:webHidden/>
          </w:rPr>
          <w:fldChar w:fldCharType="separate"/>
        </w:r>
        <w:r w:rsidR="00A17DA7">
          <w:rPr>
            <w:noProof/>
            <w:webHidden/>
          </w:rPr>
          <w:t>18</w:t>
        </w:r>
        <w:r w:rsidR="00D80216">
          <w:rPr>
            <w:noProof/>
            <w:webHidden/>
          </w:rPr>
          <w:fldChar w:fldCharType="end"/>
        </w:r>
      </w:hyperlink>
    </w:p>
    <w:p w14:paraId="3D65AF05" w14:textId="527A59CB" w:rsidR="00D80216" w:rsidRDefault="00000000">
      <w:pPr>
        <w:pStyle w:val="Seznamobrzk"/>
        <w:tabs>
          <w:tab w:val="right" w:leader="dot" w:pos="9062"/>
        </w:tabs>
        <w:rPr>
          <w:rFonts w:eastAsiaTheme="minorEastAsia"/>
          <w:noProof/>
          <w:sz w:val="22"/>
          <w:lang w:eastAsia="cs-CZ"/>
        </w:rPr>
      </w:pPr>
      <w:hyperlink w:anchor="_Toc129697832" w:history="1">
        <w:r w:rsidR="00D80216" w:rsidRPr="00D566BB">
          <w:rPr>
            <w:rStyle w:val="Hypertextovodkaz"/>
            <w:noProof/>
          </w:rPr>
          <w:t>Obrázek 7 Ukázka držáku</w:t>
        </w:r>
        <w:r w:rsidR="00465051">
          <w:rPr>
            <w:rStyle w:val="Hypertextovodkaz"/>
            <w:noProof/>
          </w:rPr>
          <w:t xml:space="preserve"> na </w:t>
        </w:r>
        <w:r w:rsidR="00D80216" w:rsidRPr="00D566BB">
          <w:rPr>
            <w:rStyle w:val="Hypertextovodkaz"/>
            <w:noProof/>
          </w:rPr>
          <w:t>panáky</w:t>
        </w:r>
        <w:r w:rsidR="00D80216">
          <w:rPr>
            <w:noProof/>
            <w:webHidden/>
          </w:rPr>
          <w:tab/>
        </w:r>
        <w:r w:rsidR="00D80216">
          <w:rPr>
            <w:noProof/>
            <w:webHidden/>
          </w:rPr>
          <w:fldChar w:fldCharType="begin"/>
        </w:r>
        <w:r w:rsidR="00D80216">
          <w:rPr>
            <w:noProof/>
            <w:webHidden/>
          </w:rPr>
          <w:instrText xml:space="preserve"> PAGEREF _Toc129697832 \h </w:instrText>
        </w:r>
        <w:r w:rsidR="00D80216">
          <w:rPr>
            <w:noProof/>
            <w:webHidden/>
          </w:rPr>
        </w:r>
        <w:r w:rsidR="00D80216">
          <w:rPr>
            <w:noProof/>
            <w:webHidden/>
          </w:rPr>
          <w:fldChar w:fldCharType="separate"/>
        </w:r>
        <w:r w:rsidR="00A17DA7">
          <w:rPr>
            <w:noProof/>
            <w:webHidden/>
          </w:rPr>
          <w:t>20</w:t>
        </w:r>
        <w:r w:rsidR="00D80216">
          <w:rPr>
            <w:noProof/>
            <w:webHidden/>
          </w:rPr>
          <w:fldChar w:fldCharType="end"/>
        </w:r>
      </w:hyperlink>
    </w:p>
    <w:p w14:paraId="00F818E1" w14:textId="66259866" w:rsidR="00D80216" w:rsidRDefault="00000000">
      <w:pPr>
        <w:pStyle w:val="Seznamobrzk"/>
        <w:tabs>
          <w:tab w:val="right" w:leader="dot" w:pos="9062"/>
        </w:tabs>
        <w:rPr>
          <w:rFonts w:eastAsiaTheme="minorEastAsia"/>
          <w:noProof/>
          <w:sz w:val="22"/>
          <w:lang w:eastAsia="cs-CZ"/>
        </w:rPr>
      </w:pPr>
      <w:hyperlink w:anchor="_Toc129697833" w:history="1">
        <w:r w:rsidR="00D80216" w:rsidRPr="00D566BB">
          <w:rPr>
            <w:rStyle w:val="Hypertextovodkaz"/>
            <w:noProof/>
          </w:rPr>
          <w:t>Obrázek 8 Ukázka korkových podtácků</w:t>
        </w:r>
        <w:r w:rsidR="00D80216">
          <w:rPr>
            <w:noProof/>
            <w:webHidden/>
          </w:rPr>
          <w:tab/>
        </w:r>
        <w:r w:rsidR="00D80216">
          <w:rPr>
            <w:noProof/>
            <w:webHidden/>
          </w:rPr>
          <w:fldChar w:fldCharType="begin"/>
        </w:r>
        <w:r w:rsidR="00D80216">
          <w:rPr>
            <w:noProof/>
            <w:webHidden/>
          </w:rPr>
          <w:instrText xml:space="preserve"> PAGEREF _Toc129697833 \h </w:instrText>
        </w:r>
        <w:r w:rsidR="00D80216">
          <w:rPr>
            <w:noProof/>
            <w:webHidden/>
          </w:rPr>
        </w:r>
        <w:r w:rsidR="00D80216">
          <w:rPr>
            <w:noProof/>
            <w:webHidden/>
          </w:rPr>
          <w:fldChar w:fldCharType="separate"/>
        </w:r>
        <w:r w:rsidR="00A17DA7">
          <w:rPr>
            <w:noProof/>
            <w:webHidden/>
          </w:rPr>
          <w:t>22</w:t>
        </w:r>
        <w:r w:rsidR="00D80216">
          <w:rPr>
            <w:noProof/>
            <w:webHidden/>
          </w:rPr>
          <w:fldChar w:fldCharType="end"/>
        </w:r>
      </w:hyperlink>
    </w:p>
    <w:p w14:paraId="48DF1CD8" w14:textId="01C1EBBE" w:rsidR="00D80216" w:rsidRDefault="00000000">
      <w:pPr>
        <w:pStyle w:val="Seznamobrzk"/>
        <w:tabs>
          <w:tab w:val="right" w:leader="dot" w:pos="9062"/>
        </w:tabs>
        <w:rPr>
          <w:rFonts w:eastAsiaTheme="minorEastAsia"/>
          <w:noProof/>
          <w:sz w:val="22"/>
          <w:lang w:eastAsia="cs-CZ"/>
        </w:rPr>
      </w:pPr>
      <w:hyperlink w:anchor="_Toc129697834" w:history="1">
        <w:r w:rsidR="00D80216" w:rsidRPr="00D566BB">
          <w:rPr>
            <w:rStyle w:val="Hypertextovodkaz"/>
            <w:noProof/>
          </w:rPr>
          <w:t>Obrázek 9 Ukázka krabičky</w:t>
        </w:r>
        <w:r w:rsidR="00465051">
          <w:rPr>
            <w:rStyle w:val="Hypertextovodkaz"/>
            <w:noProof/>
          </w:rPr>
          <w:t xml:space="preserve"> na </w:t>
        </w:r>
        <w:r w:rsidR="00D80216" w:rsidRPr="00D566BB">
          <w:rPr>
            <w:rStyle w:val="Hypertextovodkaz"/>
            <w:noProof/>
          </w:rPr>
          <w:t>fotky</w:t>
        </w:r>
        <w:r w:rsidR="00D80216">
          <w:rPr>
            <w:noProof/>
            <w:webHidden/>
          </w:rPr>
          <w:tab/>
        </w:r>
        <w:r w:rsidR="00D80216">
          <w:rPr>
            <w:noProof/>
            <w:webHidden/>
          </w:rPr>
          <w:fldChar w:fldCharType="begin"/>
        </w:r>
        <w:r w:rsidR="00D80216">
          <w:rPr>
            <w:noProof/>
            <w:webHidden/>
          </w:rPr>
          <w:instrText xml:space="preserve"> PAGEREF _Toc129697834 \h </w:instrText>
        </w:r>
        <w:r w:rsidR="00D80216">
          <w:rPr>
            <w:noProof/>
            <w:webHidden/>
          </w:rPr>
        </w:r>
        <w:r w:rsidR="00D80216">
          <w:rPr>
            <w:noProof/>
            <w:webHidden/>
          </w:rPr>
          <w:fldChar w:fldCharType="separate"/>
        </w:r>
        <w:r w:rsidR="00A17DA7">
          <w:rPr>
            <w:noProof/>
            <w:webHidden/>
          </w:rPr>
          <w:t>24</w:t>
        </w:r>
        <w:r w:rsidR="00D80216">
          <w:rPr>
            <w:noProof/>
            <w:webHidden/>
          </w:rPr>
          <w:fldChar w:fldCharType="end"/>
        </w:r>
      </w:hyperlink>
    </w:p>
    <w:p w14:paraId="07C353FB" w14:textId="5B874D99" w:rsidR="002570DC" w:rsidRDefault="00440DE5" w:rsidP="00394D8A">
      <w:r>
        <w:fldChar w:fldCharType="end"/>
      </w:r>
      <w:bookmarkStart w:id="67" w:name="_Toc86047606"/>
    </w:p>
    <w:bookmarkStart w:id="68" w:name="_Toc86055213" w:displacedByCustomXml="next"/>
    <w:bookmarkStart w:id="69" w:name="_Toc943788493" w:displacedByCustomXml="next"/>
    <w:sdt>
      <w:sdtPr>
        <w:rPr>
          <w:rFonts w:asciiTheme="minorHAnsi" w:eastAsiaTheme="minorHAnsi" w:hAnsiTheme="minorHAnsi" w:cstheme="minorBidi"/>
          <w:sz w:val="24"/>
          <w:szCs w:val="22"/>
        </w:rPr>
        <w:id w:val="1937403472"/>
        <w:docPartObj>
          <w:docPartGallery w:val="Bibliographies"/>
          <w:docPartUnique/>
        </w:docPartObj>
      </w:sdtPr>
      <w:sdtEndPr>
        <w:rPr>
          <w:b/>
          <w:bCs/>
        </w:rPr>
      </w:sdtEndPr>
      <w:sdtContent>
        <w:p w14:paraId="6B797BEE" w14:textId="77777777" w:rsidR="00440DE5" w:rsidRPr="00394D8A" w:rsidRDefault="002570DC" w:rsidP="12C32F9A">
          <w:pPr>
            <w:pStyle w:val="Neslovannadpis"/>
          </w:pPr>
          <w:r>
            <w:t>Použité zdroje</w:t>
          </w:r>
          <w:bookmarkEnd w:id="67"/>
          <w:bookmarkEnd w:id="69"/>
          <w:bookmarkEnd w:id="68"/>
        </w:p>
        <w:p w14:paraId="0D343810" w14:textId="77777777" w:rsidR="006E0168" w:rsidRDefault="00440DE5" w:rsidP="006E0168">
          <w:pPr>
            <w:pStyle w:val="Bibliografie"/>
            <w:rPr>
              <w:noProof/>
              <w:szCs w:val="24"/>
            </w:rPr>
          </w:pPr>
          <w:r>
            <w:fldChar w:fldCharType="begin"/>
          </w:r>
          <w:r>
            <w:instrText>BIBLIOGRAPHY</w:instrText>
          </w:r>
          <w:r>
            <w:fldChar w:fldCharType="separate"/>
          </w:r>
          <w:r w:rsidR="006E0168">
            <w:rPr>
              <w:noProof/>
            </w:rPr>
            <w:t xml:space="preserve">1. </w:t>
          </w:r>
          <w:r w:rsidR="006E0168">
            <w:rPr>
              <w:b/>
              <w:bCs/>
              <w:noProof/>
            </w:rPr>
            <w:t>3DJAKE.</w:t>
          </w:r>
          <w:r w:rsidR="006E0168">
            <w:rPr>
              <w:noProof/>
            </w:rPr>
            <w:t xml:space="preserve"> </w:t>
          </w:r>
          <w:r w:rsidR="006E0168">
            <w:rPr>
              <w:i/>
              <w:iCs/>
              <w:noProof/>
            </w:rPr>
            <w:t xml:space="preserve">Filamenty 3D JAKE. </w:t>
          </w:r>
          <w:r w:rsidR="006E0168">
            <w:rPr>
              <w:noProof/>
            </w:rPr>
            <w:t>[Online] [Citace: 13. Březen 2023.] https://www.3djake.cz/3djake/ecopla-dark-grey.</w:t>
          </w:r>
        </w:p>
        <w:p w14:paraId="27577E1A" w14:textId="77777777" w:rsidR="006E0168" w:rsidRDefault="006E0168" w:rsidP="006E0168">
          <w:pPr>
            <w:pStyle w:val="Bibliografie"/>
            <w:rPr>
              <w:b/>
              <w:bCs/>
              <w:noProof/>
            </w:rPr>
          </w:pPr>
          <w:r>
            <w:rPr>
              <w:noProof/>
            </w:rPr>
            <w:t xml:space="preserve">2. </w:t>
          </w:r>
          <w:r>
            <w:rPr>
              <w:b/>
              <w:bCs/>
              <w:noProof/>
            </w:rPr>
            <w:t xml:space="preserve">Inkscape. </w:t>
          </w:r>
          <w:r>
            <w:rPr>
              <w:b/>
              <w:bCs/>
              <w:i/>
              <w:iCs/>
              <w:noProof/>
            </w:rPr>
            <w:t xml:space="preserve">Inkscape. </w:t>
          </w:r>
          <w:r>
            <w:rPr>
              <w:b/>
              <w:bCs/>
              <w:noProof/>
            </w:rPr>
            <w:t>[Online] [Citace: 11. Únor 2023.] https://inkscape.org/about/.</w:t>
          </w:r>
        </w:p>
        <w:p w14:paraId="628D7F70" w14:textId="77777777" w:rsidR="006E0168" w:rsidRDefault="006E0168" w:rsidP="006E0168">
          <w:pPr>
            <w:pStyle w:val="Bibliografie"/>
            <w:rPr>
              <w:b/>
              <w:bCs/>
              <w:noProof/>
            </w:rPr>
          </w:pPr>
          <w:r>
            <w:rPr>
              <w:b/>
              <w:bCs/>
              <w:noProof/>
            </w:rPr>
            <w:t xml:space="preserve">3. Wikipedia foundation. Inkscape. </w:t>
          </w:r>
          <w:r>
            <w:rPr>
              <w:b/>
              <w:bCs/>
              <w:i/>
              <w:iCs/>
              <w:noProof/>
            </w:rPr>
            <w:t xml:space="preserve">Wikipedia free encyclopedia. </w:t>
          </w:r>
          <w:r>
            <w:rPr>
              <w:b/>
              <w:bCs/>
              <w:noProof/>
            </w:rPr>
            <w:t>[Online] 7. Únor 2023. [Citace: 11. Únor 2023.] https://en.wikipedia.org/wiki/Inkscape.</w:t>
          </w:r>
        </w:p>
        <w:p w14:paraId="695EDD47" w14:textId="77777777" w:rsidR="006E0168" w:rsidRDefault="006E0168" w:rsidP="006E0168">
          <w:pPr>
            <w:pStyle w:val="Bibliografie"/>
            <w:rPr>
              <w:b/>
              <w:bCs/>
              <w:noProof/>
            </w:rPr>
          </w:pPr>
          <w:r>
            <w:rPr>
              <w:b/>
              <w:bCs/>
              <w:noProof/>
            </w:rPr>
            <w:t xml:space="preserve">4. Lightburn Software. </w:t>
          </w:r>
          <w:r>
            <w:rPr>
              <w:b/>
              <w:bCs/>
              <w:i/>
              <w:iCs/>
              <w:noProof/>
            </w:rPr>
            <w:t xml:space="preserve">Lightburn better laser software. </w:t>
          </w:r>
          <w:r>
            <w:rPr>
              <w:b/>
              <w:bCs/>
              <w:noProof/>
            </w:rPr>
            <w:t>[Online] [Citace: 17. Únor 2023.] https://lightburnsoftware.com/.</w:t>
          </w:r>
        </w:p>
        <w:p w14:paraId="775BD4B7" w14:textId="77777777" w:rsidR="006E0168" w:rsidRDefault="006E0168" w:rsidP="006E0168">
          <w:pPr>
            <w:pStyle w:val="Bibliografie"/>
            <w:rPr>
              <w:b/>
              <w:bCs/>
              <w:noProof/>
            </w:rPr>
          </w:pPr>
          <w:r>
            <w:rPr>
              <w:b/>
              <w:bCs/>
              <w:noProof/>
            </w:rPr>
            <w:t xml:space="preserve">5. River city labs. Lightburn. </w:t>
          </w:r>
          <w:r>
            <w:rPr>
              <w:b/>
              <w:bCs/>
              <w:i/>
              <w:iCs/>
              <w:noProof/>
            </w:rPr>
            <w:t xml:space="preserve">Wiki river labs. </w:t>
          </w:r>
          <w:r>
            <w:rPr>
              <w:b/>
              <w:bCs/>
              <w:noProof/>
            </w:rPr>
            <w:t>[Online] 2021. [Citace: 16. Únor 2023.] https://wiki.rivercitylabs.space/lasers/lightburn.</w:t>
          </w:r>
        </w:p>
        <w:p w14:paraId="18FC6E36" w14:textId="77777777" w:rsidR="006E0168" w:rsidRDefault="006E0168" w:rsidP="006E0168">
          <w:pPr>
            <w:pStyle w:val="Bibliografie"/>
            <w:rPr>
              <w:b/>
              <w:bCs/>
              <w:noProof/>
            </w:rPr>
          </w:pPr>
          <w:r>
            <w:rPr>
              <w:b/>
              <w:bCs/>
              <w:noProof/>
            </w:rPr>
            <w:t xml:space="preserve">6. Cricut. </w:t>
          </w:r>
          <w:r>
            <w:rPr>
              <w:b/>
              <w:bCs/>
              <w:i/>
              <w:iCs/>
              <w:noProof/>
            </w:rPr>
            <w:t xml:space="preserve">Cricut. </w:t>
          </w:r>
          <w:r>
            <w:rPr>
              <w:b/>
              <w:bCs/>
              <w:noProof/>
            </w:rPr>
            <w:t>[Online] [Citace: 13. Únor 2023.] https://cricut.com/en-us/apps.</w:t>
          </w:r>
        </w:p>
        <w:p w14:paraId="271CDFAA" w14:textId="77777777" w:rsidR="006E0168" w:rsidRDefault="006E0168" w:rsidP="006E0168">
          <w:pPr>
            <w:pStyle w:val="Bibliografie"/>
            <w:rPr>
              <w:b/>
              <w:bCs/>
              <w:noProof/>
            </w:rPr>
          </w:pPr>
          <w:r>
            <w:rPr>
              <w:b/>
              <w:bCs/>
              <w:noProof/>
            </w:rPr>
            <w:t xml:space="preserve">7. Atomstack. Atomsttack x7 PRO. </w:t>
          </w:r>
          <w:r>
            <w:rPr>
              <w:b/>
              <w:bCs/>
              <w:i/>
              <w:iCs/>
              <w:noProof/>
            </w:rPr>
            <w:t xml:space="preserve">Atomstack. </w:t>
          </w:r>
          <w:r>
            <w:rPr>
              <w:b/>
              <w:bCs/>
              <w:noProof/>
            </w:rPr>
            <w:t>[Online] [Citace: 20. Únor 2023.] https://www.atomstack.net/products/atomstack-x7-pro-50w-flagship-laser-engraving-machine?variant=41047754899637.</w:t>
          </w:r>
        </w:p>
        <w:p w14:paraId="19BD52A1" w14:textId="77777777" w:rsidR="006E0168" w:rsidRDefault="006E0168" w:rsidP="006E0168">
          <w:pPr>
            <w:pStyle w:val="Bibliografie"/>
            <w:rPr>
              <w:b/>
              <w:bCs/>
              <w:noProof/>
            </w:rPr>
          </w:pPr>
          <w:r>
            <w:rPr>
              <w:b/>
              <w:bCs/>
              <w:noProof/>
            </w:rPr>
            <w:t xml:space="preserve">8. —. Atomstack P9. </w:t>
          </w:r>
          <w:r>
            <w:rPr>
              <w:b/>
              <w:bCs/>
              <w:i/>
              <w:iCs/>
              <w:noProof/>
            </w:rPr>
            <w:t xml:space="preserve">Atomstack. </w:t>
          </w:r>
          <w:r>
            <w:rPr>
              <w:b/>
              <w:bCs/>
              <w:noProof/>
            </w:rPr>
            <w:t>[Online] [Citace: 23. Únor 2023.] https://www.atomstack.net/products/atomstack-p9-m50-50w-portable-dual-laser-engraver-and-cutter?variant=42298368917754.</w:t>
          </w:r>
        </w:p>
        <w:p w14:paraId="0F17A41D" w14:textId="77777777" w:rsidR="006E0168" w:rsidRDefault="006E0168" w:rsidP="006E0168">
          <w:pPr>
            <w:pStyle w:val="Bibliografie"/>
            <w:rPr>
              <w:b/>
              <w:bCs/>
              <w:noProof/>
            </w:rPr>
          </w:pPr>
          <w:r>
            <w:rPr>
              <w:b/>
              <w:bCs/>
              <w:noProof/>
            </w:rPr>
            <w:t xml:space="preserve">9. Laser RGBL. </w:t>
          </w:r>
          <w:r>
            <w:rPr>
              <w:b/>
              <w:bCs/>
              <w:i/>
              <w:iCs/>
              <w:noProof/>
            </w:rPr>
            <w:t xml:space="preserve">Laser RGBL. </w:t>
          </w:r>
          <w:r>
            <w:rPr>
              <w:b/>
              <w:bCs/>
              <w:noProof/>
            </w:rPr>
            <w:t>[Online] [Citace: 20. Únor 2023.] https://lasergrbl.com/.</w:t>
          </w:r>
        </w:p>
        <w:p w14:paraId="18FF93CD" w14:textId="77777777" w:rsidR="006E0168" w:rsidRDefault="006E0168" w:rsidP="006E0168">
          <w:pPr>
            <w:pStyle w:val="Bibliografie"/>
            <w:rPr>
              <w:b/>
              <w:bCs/>
              <w:noProof/>
            </w:rPr>
          </w:pPr>
          <w:r>
            <w:rPr>
              <w:b/>
              <w:bCs/>
              <w:noProof/>
            </w:rPr>
            <w:t xml:space="preserve">10. Wikipedia foundation. Solidworks. </w:t>
          </w:r>
          <w:r>
            <w:rPr>
              <w:b/>
              <w:bCs/>
              <w:i/>
              <w:iCs/>
              <w:noProof/>
            </w:rPr>
            <w:t xml:space="preserve">Wikipedie otevřená encyklopedie. </w:t>
          </w:r>
          <w:r>
            <w:rPr>
              <w:b/>
              <w:bCs/>
              <w:noProof/>
            </w:rPr>
            <w:t>[Online] 11. Únor 2023. [Citace: 18. Únor 2023.] https://en.wikipedia.org/wiki/SolidWorks.</w:t>
          </w:r>
        </w:p>
        <w:p w14:paraId="074FD969" w14:textId="77777777" w:rsidR="00440DE5" w:rsidRDefault="00440DE5" w:rsidP="006E0168">
          <w:pPr>
            <w:sectPr w:rsidR="00440DE5" w:rsidSect="00566029">
              <w:footerReference w:type="default" r:id="rId24"/>
              <w:pgSz w:w="11906" w:h="16838"/>
              <w:pgMar w:top="1417" w:right="1417" w:bottom="1417" w:left="1417" w:header="708" w:footer="708" w:gutter="0"/>
              <w:pgNumType w:start="1"/>
              <w:cols w:space="708"/>
              <w:docGrid w:linePitch="360"/>
            </w:sectPr>
          </w:pPr>
          <w:r>
            <w:rPr>
              <w:b/>
              <w:bCs/>
            </w:rPr>
            <w:fldChar w:fldCharType="end"/>
          </w:r>
        </w:p>
      </w:sdtContent>
    </w:sdt>
    <w:p w14:paraId="1D545555" w14:textId="77777777" w:rsidR="00440DE5" w:rsidRDefault="00440DE5" w:rsidP="00440DE5">
      <w:pPr>
        <w:pStyle w:val="Nadpisplohy"/>
      </w:pPr>
      <w:bookmarkStart w:id="70" w:name="_Toc86047607"/>
      <w:bookmarkStart w:id="71" w:name="_Toc86055214"/>
      <w:bookmarkStart w:id="72" w:name="_Toc1797241303"/>
      <w:r>
        <w:lastRenderedPageBreak/>
        <w:t>Seznam přiložených souborů</w:t>
      </w:r>
      <w:bookmarkEnd w:id="70"/>
      <w:bookmarkEnd w:id="71"/>
      <w:bookmarkEnd w:id="72"/>
    </w:p>
    <w:p w14:paraId="475A5C98" w14:textId="232A756B" w:rsidR="00F846B4" w:rsidRDefault="00F846B4" w:rsidP="00394D8A">
      <w:r>
        <w:t>Na přiloženém datovém nosiči</w:t>
      </w:r>
      <w:r w:rsidR="00D80216">
        <w:t> </w:t>
      </w:r>
      <w:r>
        <w:t>se nacházejí následující soubory a</w:t>
      </w:r>
      <w:r w:rsidR="00092645">
        <w:t> </w:t>
      </w:r>
      <w:r>
        <w:t>složky:</w:t>
      </w:r>
    </w:p>
    <w:p w14:paraId="7AED6835" w14:textId="4F55A159" w:rsidR="001E67F6" w:rsidRPr="006866A3" w:rsidRDefault="006866A3" w:rsidP="006866A3">
      <w:pPr>
        <w:pStyle w:val="Odstavecseseznamem"/>
        <w:numPr>
          <w:ilvl w:val="0"/>
          <w:numId w:val="24"/>
        </w:numPr>
      </w:pPr>
      <w:r>
        <w:rPr>
          <w:b/>
          <w:bCs/>
        </w:rPr>
        <w:t xml:space="preserve">MP2023 Možnost prezentací učebny </w:t>
      </w:r>
      <w:proofErr w:type="spellStart"/>
      <w:r>
        <w:rPr>
          <w:b/>
          <w:bCs/>
        </w:rPr>
        <w:t>MMElab.doxc</w:t>
      </w:r>
      <w:proofErr w:type="spellEnd"/>
    </w:p>
    <w:p w14:paraId="62698D92" w14:textId="3ACF7E3A" w:rsidR="006866A3" w:rsidRPr="006866A3" w:rsidRDefault="006866A3" w:rsidP="006866A3">
      <w:pPr>
        <w:pStyle w:val="Odstavecseseznamem"/>
        <w:numPr>
          <w:ilvl w:val="0"/>
          <w:numId w:val="24"/>
        </w:numPr>
      </w:pPr>
      <w:r>
        <w:rPr>
          <w:b/>
          <w:bCs/>
        </w:rPr>
        <w:t>MP2023 Možnost prezentací učebny MMElab.pdf</w:t>
      </w:r>
    </w:p>
    <w:p w14:paraId="04632154" w14:textId="5BC46DE3" w:rsidR="006866A3" w:rsidRPr="00FC302B" w:rsidRDefault="006866A3" w:rsidP="006866A3">
      <w:pPr>
        <w:pStyle w:val="Odstavecseseznamem"/>
        <w:numPr>
          <w:ilvl w:val="0"/>
          <w:numId w:val="24"/>
        </w:numPr>
      </w:pPr>
      <w:r>
        <w:rPr>
          <w:b/>
          <w:bCs/>
        </w:rPr>
        <w:t xml:space="preserve">Katalog ukázek </w:t>
      </w:r>
      <w:r w:rsidR="00FC302B">
        <w:rPr>
          <w:b/>
          <w:bCs/>
        </w:rPr>
        <w:t>výstupů.pub</w:t>
      </w:r>
    </w:p>
    <w:p w14:paraId="545B61CB" w14:textId="4C9B565E" w:rsidR="00FC302B" w:rsidRPr="00FC302B" w:rsidRDefault="00FC302B" w:rsidP="006866A3">
      <w:pPr>
        <w:pStyle w:val="Odstavecseseznamem"/>
        <w:numPr>
          <w:ilvl w:val="0"/>
          <w:numId w:val="24"/>
        </w:numPr>
      </w:pPr>
      <w:r>
        <w:rPr>
          <w:b/>
          <w:bCs/>
        </w:rPr>
        <w:t>Katalog ukázek vústupů.pdf</w:t>
      </w:r>
    </w:p>
    <w:p w14:paraId="70F2DFB4" w14:textId="0A4823A4" w:rsidR="00FC302B" w:rsidRPr="00E03D6F" w:rsidRDefault="00E03D6F" w:rsidP="006866A3">
      <w:pPr>
        <w:pStyle w:val="Odstavecseseznamem"/>
        <w:numPr>
          <w:ilvl w:val="0"/>
          <w:numId w:val="24"/>
        </w:numPr>
      </w:pPr>
      <w:r>
        <w:rPr>
          <w:b/>
          <w:bCs/>
        </w:rPr>
        <w:t xml:space="preserve">Výkresy programu </w:t>
      </w:r>
      <w:proofErr w:type="spellStart"/>
      <w:r>
        <w:rPr>
          <w:b/>
          <w:bCs/>
        </w:rPr>
        <w:t>Solidworks</w:t>
      </w:r>
      <w:proofErr w:type="spellEnd"/>
    </w:p>
    <w:p w14:paraId="71B80F97" w14:textId="44CD4419" w:rsidR="00E03D6F" w:rsidRPr="00E03D6F" w:rsidRDefault="00E03D6F" w:rsidP="006866A3">
      <w:pPr>
        <w:pStyle w:val="Odstavecseseznamem"/>
        <w:numPr>
          <w:ilvl w:val="0"/>
          <w:numId w:val="24"/>
        </w:numPr>
      </w:pPr>
      <w:r>
        <w:rPr>
          <w:b/>
          <w:bCs/>
        </w:rPr>
        <w:t xml:space="preserve">Modely programu </w:t>
      </w:r>
      <w:proofErr w:type="spellStart"/>
      <w:r>
        <w:rPr>
          <w:b/>
          <w:bCs/>
        </w:rPr>
        <w:t>Solidworks</w:t>
      </w:r>
      <w:proofErr w:type="spellEnd"/>
    </w:p>
    <w:p w14:paraId="347BDC04" w14:textId="508FE8E8" w:rsidR="00E03D6F" w:rsidRPr="00D708A7" w:rsidRDefault="00D708A7" w:rsidP="006866A3">
      <w:pPr>
        <w:pStyle w:val="Odstavecseseznamem"/>
        <w:numPr>
          <w:ilvl w:val="0"/>
          <w:numId w:val="24"/>
        </w:numPr>
      </w:pPr>
      <w:r>
        <w:rPr>
          <w:b/>
          <w:bCs/>
        </w:rPr>
        <w:t xml:space="preserve">Soubory </w:t>
      </w:r>
      <w:proofErr w:type="spellStart"/>
      <w:r>
        <w:rPr>
          <w:b/>
          <w:bCs/>
        </w:rPr>
        <w:t>Lightburn</w:t>
      </w:r>
      <w:proofErr w:type="spellEnd"/>
    </w:p>
    <w:p w14:paraId="24A99E57" w14:textId="6EEDF2AD" w:rsidR="00D708A7" w:rsidRPr="00D708A7" w:rsidRDefault="00D708A7" w:rsidP="006866A3">
      <w:pPr>
        <w:pStyle w:val="Odstavecseseznamem"/>
        <w:numPr>
          <w:ilvl w:val="0"/>
          <w:numId w:val="24"/>
        </w:numPr>
      </w:pPr>
      <w:r>
        <w:rPr>
          <w:b/>
          <w:bCs/>
        </w:rPr>
        <w:t>Fotografie</w:t>
      </w:r>
    </w:p>
    <w:p w14:paraId="11C120C4" w14:textId="531DC4E8" w:rsidR="00D708A7" w:rsidRPr="00F846B4" w:rsidRDefault="00D708A7" w:rsidP="006866A3">
      <w:pPr>
        <w:pStyle w:val="Odstavecseseznamem"/>
        <w:numPr>
          <w:ilvl w:val="0"/>
          <w:numId w:val="24"/>
        </w:numPr>
      </w:pPr>
      <w:r>
        <w:rPr>
          <w:b/>
          <w:bCs/>
        </w:rPr>
        <w:t>Soubory SVG</w:t>
      </w:r>
    </w:p>
    <w:sectPr w:rsidR="00D708A7" w:rsidRPr="00F846B4" w:rsidSect="00440DE5">
      <w:pgSz w:w="11906" w:h="16838"/>
      <w:pgMar w:top="1417" w:right="1417" w:bottom="1417" w:left="1417" w:header="708" w:footer="708"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744C9F" w14:textId="77777777" w:rsidR="00B135C1" w:rsidRDefault="00B135C1" w:rsidP="00A758D8">
      <w:pPr>
        <w:spacing w:line="240" w:lineRule="auto"/>
      </w:pPr>
      <w:r>
        <w:separator/>
      </w:r>
    </w:p>
  </w:endnote>
  <w:endnote w:type="continuationSeparator" w:id="0">
    <w:p w14:paraId="012B4C9E" w14:textId="77777777" w:rsidR="00B135C1" w:rsidRDefault="00B135C1" w:rsidP="00A758D8">
      <w:pPr>
        <w:spacing w:line="240" w:lineRule="auto"/>
      </w:pPr>
      <w:r>
        <w:continuationSeparator/>
      </w:r>
    </w:p>
  </w:endnote>
  <w:endnote w:type="continuationNotice" w:id="1">
    <w:p w14:paraId="7421AAA6" w14:textId="77777777" w:rsidR="00B135C1" w:rsidRDefault="00B135C1">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C46FA" w14:textId="77777777" w:rsidR="00994E43" w:rsidRDefault="00994E43" w:rsidP="006B19F5">
    <w:pPr>
      <w:pStyle w:val="Zpat"/>
    </w:pPr>
  </w:p>
  <w:p w14:paraId="65EBAD80" w14:textId="77777777" w:rsidR="00994E43" w:rsidRDefault="00994E43" w:rsidP="006B19F5">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E4CB1" w14:textId="77777777" w:rsidR="00566029" w:rsidRDefault="00566029">
    <w:pPr>
      <w:pStyle w:val="Zpat"/>
      <w:jc w:val="right"/>
    </w:pPr>
  </w:p>
  <w:p w14:paraId="3A70E909" w14:textId="77777777" w:rsidR="00566029" w:rsidRDefault="00566029">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E1CFF" w14:textId="77777777" w:rsidR="00EA593D" w:rsidRDefault="00EA593D">
    <w:pPr>
      <w:pStyle w:val="Zpat"/>
      <w:jc w:val="right"/>
    </w:pPr>
  </w:p>
  <w:p w14:paraId="57BB2D30" w14:textId="77777777" w:rsidR="00EA593D" w:rsidRDefault="00EA593D">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3783913"/>
      <w:docPartObj>
        <w:docPartGallery w:val="Page Numbers (Bottom of Page)"/>
        <w:docPartUnique/>
      </w:docPartObj>
    </w:sdtPr>
    <w:sdtContent>
      <w:p w14:paraId="1466B8F8" w14:textId="77777777" w:rsidR="001D4A0E" w:rsidRDefault="001D4A0E">
        <w:pPr>
          <w:pStyle w:val="Zpat"/>
          <w:jc w:val="right"/>
        </w:pPr>
        <w:r>
          <w:fldChar w:fldCharType="begin"/>
        </w:r>
        <w:r>
          <w:instrText>PAGE   \* MERGEFORMAT</w:instrText>
        </w:r>
        <w:r>
          <w:fldChar w:fldCharType="separate"/>
        </w:r>
        <w:r>
          <w:t>2</w:t>
        </w:r>
        <w:r>
          <w:fldChar w:fldCharType="end"/>
        </w:r>
      </w:p>
    </w:sdtContent>
  </w:sdt>
  <w:p w14:paraId="43D2D09E" w14:textId="77777777" w:rsidR="001D4A0E" w:rsidRDefault="001D4A0E">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DEF5EC" w14:textId="77777777" w:rsidR="00B135C1" w:rsidRDefault="00B135C1" w:rsidP="00A758D8">
      <w:pPr>
        <w:spacing w:line="240" w:lineRule="auto"/>
      </w:pPr>
      <w:r>
        <w:separator/>
      </w:r>
    </w:p>
  </w:footnote>
  <w:footnote w:type="continuationSeparator" w:id="0">
    <w:p w14:paraId="628E79CC" w14:textId="77777777" w:rsidR="00B135C1" w:rsidRDefault="00B135C1" w:rsidP="00A758D8">
      <w:pPr>
        <w:spacing w:line="240" w:lineRule="auto"/>
      </w:pPr>
      <w:r>
        <w:continuationSeparator/>
      </w:r>
    </w:p>
  </w:footnote>
  <w:footnote w:type="continuationNotice" w:id="1">
    <w:p w14:paraId="452A8F04" w14:textId="77777777" w:rsidR="00B135C1" w:rsidRDefault="00B135C1">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Název"/>
      <w:tag w:val=""/>
      <w:id w:val="-322276524"/>
      <w:placeholder>
        <w:docPart w:val="9AA0D13061C24D558E3C8A73A020F988"/>
      </w:placeholder>
      <w:dataBinding w:prefixMappings="xmlns:ns0='http://purl.org/dc/elements/1.1/' xmlns:ns1='http://schemas.openxmlformats.org/package/2006/metadata/core-properties' " w:xpath="/ns1:coreProperties[1]/ns0:title[1]" w:storeItemID="{6C3C8BC8-F283-45AE-878A-BAB7291924A1}"/>
      <w:text/>
    </w:sdtPr>
    <w:sdtContent>
      <w:p w14:paraId="1D699F06" w14:textId="1C48CDF3" w:rsidR="00A758D8" w:rsidRPr="00A758D8" w:rsidRDefault="00A17225" w:rsidP="00A758D8">
        <w:pPr>
          <w:pStyle w:val="Zhlav"/>
        </w:pPr>
        <w:r>
          <w:t xml:space="preserve">Prezentace možností </w:t>
        </w:r>
        <w:proofErr w:type="spellStart"/>
        <w:r>
          <w:t>MMElab</w:t>
        </w:r>
        <w:proofErr w:type="spellEnd"/>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CFAC6E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054837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59EEDA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12E837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EEF088"/>
    <w:lvl w:ilvl="0">
      <w:start w:val="1"/>
      <w:numFmt w:val="bullet"/>
      <w:pStyle w:val="Seznamsodrkami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EF24630"/>
    <w:lvl w:ilvl="0">
      <w:start w:val="1"/>
      <w:numFmt w:val="bullet"/>
      <w:pStyle w:val="Seznamsodrkami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87AFDAE"/>
    <w:lvl w:ilvl="0">
      <w:start w:val="1"/>
      <w:numFmt w:val="bullet"/>
      <w:pStyle w:val="Se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EB0F93C"/>
    <w:lvl w:ilvl="0">
      <w:start w:val="1"/>
      <w:numFmt w:val="bullet"/>
      <w:pStyle w:val="Seznamsodrkami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85C4A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B80A50"/>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620303B"/>
    <w:multiLevelType w:val="multilevel"/>
    <w:tmpl w:val="324CDC66"/>
    <w:lvl w:ilvl="0">
      <w:start w:val="1"/>
      <w:numFmt w:val="bullet"/>
      <w:lvlText w:val="–"/>
      <w:lvlJc w:val="left"/>
      <w:pPr>
        <w:tabs>
          <w:tab w:val="num" w:pos="851"/>
        </w:tabs>
        <w:ind w:left="851" w:hanging="426"/>
      </w:pPr>
      <w:rPr>
        <w:rFonts w:ascii="Times New Roman" w:hAnsi="Times New Roman" w:cs="Times New Roman" w:hint="default"/>
      </w:rPr>
    </w:lvl>
    <w:lvl w:ilvl="1">
      <w:start w:val="1"/>
      <w:numFmt w:val="bullet"/>
      <w:lvlText w:val=""/>
      <w:lvlJc w:val="left"/>
      <w:pPr>
        <w:tabs>
          <w:tab w:val="num" w:pos="1276"/>
        </w:tabs>
        <w:ind w:left="1276" w:hanging="425"/>
      </w:pPr>
      <w:rPr>
        <w:rFonts w:ascii="Symbol" w:hAnsi="Symbol" w:hint="default"/>
      </w:rPr>
    </w:lvl>
    <w:lvl w:ilvl="2">
      <w:start w:val="1"/>
      <w:numFmt w:val="bullet"/>
      <w:lvlText w:val=""/>
      <w:lvlJc w:val="left"/>
      <w:pPr>
        <w:tabs>
          <w:tab w:val="num" w:pos="1701"/>
        </w:tabs>
        <w:ind w:left="1701" w:hanging="425"/>
      </w:pPr>
      <w:rPr>
        <w:rFonts w:ascii="Symbol" w:hAnsi="Symbol" w:hint="default"/>
        <w:color w:val="auto"/>
      </w:rPr>
    </w:lvl>
    <w:lvl w:ilvl="3">
      <w:start w:val="1"/>
      <w:numFmt w:val="decimal"/>
      <w:lvlText w:val="(%4)"/>
      <w:lvlJc w:val="left"/>
      <w:pPr>
        <w:ind w:left="1701" w:hanging="425"/>
      </w:pPr>
      <w:rPr>
        <w:rFonts w:hint="default"/>
      </w:rPr>
    </w:lvl>
    <w:lvl w:ilvl="4">
      <w:start w:val="1"/>
      <w:numFmt w:val="lowerLetter"/>
      <w:lvlText w:val="(%5)"/>
      <w:lvlJc w:val="left"/>
      <w:pPr>
        <w:ind w:left="1701" w:hanging="425"/>
      </w:pPr>
      <w:rPr>
        <w:rFonts w:hint="default"/>
      </w:rPr>
    </w:lvl>
    <w:lvl w:ilvl="5">
      <w:start w:val="1"/>
      <w:numFmt w:val="lowerRoman"/>
      <w:lvlText w:val="(%6)"/>
      <w:lvlJc w:val="left"/>
      <w:pPr>
        <w:ind w:left="1701" w:hanging="425"/>
      </w:pPr>
      <w:rPr>
        <w:rFonts w:hint="default"/>
      </w:rPr>
    </w:lvl>
    <w:lvl w:ilvl="6">
      <w:start w:val="1"/>
      <w:numFmt w:val="decimal"/>
      <w:lvlText w:val="%7."/>
      <w:lvlJc w:val="left"/>
      <w:pPr>
        <w:ind w:left="1701" w:hanging="425"/>
      </w:pPr>
      <w:rPr>
        <w:rFonts w:hint="default"/>
      </w:rPr>
    </w:lvl>
    <w:lvl w:ilvl="7">
      <w:start w:val="1"/>
      <w:numFmt w:val="lowerLetter"/>
      <w:lvlText w:val="%8."/>
      <w:lvlJc w:val="left"/>
      <w:pPr>
        <w:ind w:left="1701" w:hanging="425"/>
      </w:pPr>
      <w:rPr>
        <w:rFonts w:hint="default"/>
      </w:rPr>
    </w:lvl>
    <w:lvl w:ilvl="8">
      <w:start w:val="1"/>
      <w:numFmt w:val="lowerRoman"/>
      <w:lvlText w:val="%9."/>
      <w:lvlJc w:val="left"/>
      <w:pPr>
        <w:ind w:left="1701" w:hanging="425"/>
      </w:pPr>
      <w:rPr>
        <w:rFonts w:hint="default"/>
      </w:rPr>
    </w:lvl>
  </w:abstractNum>
  <w:abstractNum w:abstractNumId="11" w15:restartNumberingAfterBreak="0">
    <w:nsid w:val="136003BA"/>
    <w:multiLevelType w:val="multilevel"/>
    <w:tmpl w:val="DDF8FF7E"/>
    <w:lvl w:ilvl="0">
      <w:start w:val="1"/>
      <w:numFmt w:val="upperLetter"/>
      <w:pStyle w:val="Nadpisplohy"/>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21EB5E40"/>
    <w:multiLevelType w:val="multilevel"/>
    <w:tmpl w:val="78EED2E0"/>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none"/>
      <w:lvlText w:val=""/>
      <w:lvlJc w:val="left"/>
      <w:pPr>
        <w:ind w:left="851" w:hanging="851"/>
      </w:pPr>
      <w:rPr>
        <w:rFonts w:hint="default"/>
      </w:rPr>
    </w:lvl>
    <w:lvl w:ilvl="5">
      <w:start w:val="1"/>
      <w:numFmt w:val="none"/>
      <w:lvlText w:val=""/>
      <w:lvlJc w:val="left"/>
      <w:pPr>
        <w:ind w:left="851" w:hanging="851"/>
      </w:pPr>
      <w:rPr>
        <w:rFonts w:hint="default"/>
      </w:rPr>
    </w:lvl>
    <w:lvl w:ilvl="6">
      <w:start w:val="1"/>
      <w:numFmt w:val="none"/>
      <w:lvlText w:val=""/>
      <w:lvlJc w:val="left"/>
      <w:pPr>
        <w:ind w:left="851" w:hanging="851"/>
      </w:pPr>
      <w:rPr>
        <w:rFonts w:hint="default"/>
      </w:rPr>
    </w:lvl>
    <w:lvl w:ilvl="7">
      <w:start w:val="1"/>
      <w:numFmt w:val="none"/>
      <w:lvlText w:val=""/>
      <w:lvlJc w:val="left"/>
      <w:pPr>
        <w:ind w:left="851" w:hanging="851"/>
      </w:pPr>
      <w:rPr>
        <w:rFonts w:hint="default"/>
      </w:rPr>
    </w:lvl>
    <w:lvl w:ilvl="8">
      <w:start w:val="1"/>
      <w:numFmt w:val="none"/>
      <w:lvlText w:val=""/>
      <w:lvlJc w:val="left"/>
      <w:pPr>
        <w:ind w:left="851" w:hanging="851"/>
      </w:pPr>
      <w:rPr>
        <w:rFonts w:hint="default"/>
      </w:rPr>
    </w:lvl>
  </w:abstractNum>
  <w:abstractNum w:abstractNumId="13" w15:restartNumberingAfterBreak="0">
    <w:nsid w:val="2E6B075E"/>
    <w:multiLevelType w:val="multilevel"/>
    <w:tmpl w:val="9AA2C062"/>
    <w:numStyleLink w:val="Seznamslovan"/>
  </w:abstractNum>
  <w:abstractNum w:abstractNumId="14" w15:restartNumberingAfterBreak="0">
    <w:nsid w:val="2EA65A19"/>
    <w:multiLevelType w:val="multilevel"/>
    <w:tmpl w:val="9AA2C062"/>
    <w:styleLink w:val="Seznamslovan"/>
    <w:lvl w:ilvl="0">
      <w:start w:val="1"/>
      <w:numFmt w:val="decimal"/>
      <w:lvlText w:val="%1."/>
      <w:lvlJc w:val="left"/>
      <w:pPr>
        <w:ind w:left="1276" w:hanging="425"/>
      </w:pPr>
      <w:rPr>
        <w:rFonts w:hint="default"/>
      </w:rPr>
    </w:lvl>
    <w:lvl w:ilvl="1">
      <w:start w:val="1"/>
      <w:numFmt w:val="lowerLetter"/>
      <w:lvlText w:val="%2."/>
      <w:lvlJc w:val="left"/>
      <w:pPr>
        <w:ind w:left="1701" w:hanging="425"/>
      </w:pPr>
      <w:rPr>
        <w:rFonts w:hint="default"/>
      </w:rPr>
    </w:lvl>
    <w:lvl w:ilvl="2">
      <w:start w:val="1"/>
      <w:numFmt w:val="lowerRoman"/>
      <w:lvlText w:val="%3."/>
      <w:lvlJc w:val="right"/>
      <w:pPr>
        <w:ind w:left="2126" w:hanging="425"/>
      </w:pPr>
      <w:rPr>
        <w:rFonts w:hint="default"/>
      </w:rPr>
    </w:lvl>
    <w:lvl w:ilvl="3">
      <w:start w:val="1"/>
      <w:numFmt w:val="decimal"/>
      <w:lvlText w:val="%4."/>
      <w:lvlJc w:val="left"/>
      <w:pPr>
        <w:ind w:left="2552" w:hanging="426"/>
      </w:pPr>
      <w:rPr>
        <w:rFonts w:hint="default"/>
      </w:rPr>
    </w:lvl>
    <w:lvl w:ilvl="4">
      <w:start w:val="1"/>
      <w:numFmt w:val="lowerLetter"/>
      <w:lvlText w:val="%5."/>
      <w:lvlJc w:val="left"/>
      <w:pPr>
        <w:ind w:left="2977" w:hanging="425"/>
      </w:pPr>
      <w:rPr>
        <w:rFonts w:hint="default"/>
      </w:rPr>
    </w:lvl>
    <w:lvl w:ilvl="5">
      <w:start w:val="1"/>
      <w:numFmt w:val="lowerRoman"/>
      <w:lvlText w:val="%6."/>
      <w:lvlJc w:val="left"/>
      <w:pPr>
        <w:ind w:left="2977" w:hanging="425"/>
      </w:pPr>
      <w:rPr>
        <w:rFonts w:hint="default"/>
      </w:rPr>
    </w:lvl>
    <w:lvl w:ilvl="6">
      <w:start w:val="1"/>
      <w:numFmt w:val="decimal"/>
      <w:lvlText w:val="%7."/>
      <w:lvlJc w:val="left"/>
      <w:pPr>
        <w:ind w:left="2977" w:hanging="425"/>
      </w:pPr>
      <w:rPr>
        <w:rFonts w:hint="default"/>
      </w:rPr>
    </w:lvl>
    <w:lvl w:ilvl="7">
      <w:start w:val="1"/>
      <w:numFmt w:val="lowerLetter"/>
      <w:lvlText w:val="%8."/>
      <w:lvlJc w:val="left"/>
      <w:pPr>
        <w:tabs>
          <w:tab w:val="num" w:pos="18144"/>
        </w:tabs>
        <w:ind w:left="2977" w:hanging="425"/>
      </w:pPr>
      <w:rPr>
        <w:rFonts w:hint="default"/>
      </w:rPr>
    </w:lvl>
    <w:lvl w:ilvl="8">
      <w:start w:val="1"/>
      <w:numFmt w:val="lowerRoman"/>
      <w:lvlText w:val="%9."/>
      <w:lvlJc w:val="left"/>
      <w:pPr>
        <w:ind w:left="2977" w:hanging="425"/>
      </w:pPr>
      <w:rPr>
        <w:rFonts w:hint="default"/>
      </w:rPr>
    </w:lvl>
  </w:abstractNum>
  <w:abstractNum w:abstractNumId="15" w15:restartNumberingAfterBreak="0">
    <w:nsid w:val="3022458A"/>
    <w:multiLevelType w:val="multilevel"/>
    <w:tmpl w:val="9AA2C062"/>
    <w:numStyleLink w:val="Seznamslovan"/>
  </w:abstractNum>
  <w:abstractNum w:abstractNumId="16" w15:restartNumberingAfterBreak="0">
    <w:nsid w:val="324B3632"/>
    <w:multiLevelType w:val="multilevel"/>
    <w:tmpl w:val="9AA2C062"/>
    <w:numStyleLink w:val="Seznamslovan"/>
  </w:abstractNum>
  <w:abstractNum w:abstractNumId="17" w15:restartNumberingAfterBreak="0">
    <w:nsid w:val="32E0663F"/>
    <w:multiLevelType w:val="multilevel"/>
    <w:tmpl w:val="FB88413A"/>
    <w:styleLink w:val="slovnnadpis"/>
    <w:lvl w:ilvl="0">
      <w:start w:val="1"/>
      <w:numFmt w:val="decimal"/>
      <w:pStyle w:val="Nadpis1"/>
      <w:lvlText w:val="%1"/>
      <w:lvlJc w:val="left"/>
      <w:pPr>
        <w:tabs>
          <w:tab w:val="num" w:pos="851"/>
        </w:tabs>
        <w:ind w:left="851" w:hanging="851"/>
      </w:pPr>
    </w:lvl>
    <w:lvl w:ilvl="1">
      <w:start w:val="1"/>
      <w:numFmt w:val="decimal"/>
      <w:pStyle w:val="Nadpis2"/>
      <w:lvlText w:val="%1.%2"/>
      <w:lvlJc w:val="left"/>
      <w:pPr>
        <w:tabs>
          <w:tab w:val="num" w:pos="851"/>
        </w:tabs>
        <w:ind w:left="851" w:hanging="851"/>
      </w:pPr>
    </w:lvl>
    <w:lvl w:ilvl="2">
      <w:start w:val="1"/>
      <w:numFmt w:val="decimal"/>
      <w:pStyle w:val="Nadpis3"/>
      <w:lvlText w:val="%1.%2.%3"/>
      <w:lvlJc w:val="left"/>
      <w:pPr>
        <w:tabs>
          <w:tab w:val="num" w:pos="851"/>
        </w:tabs>
        <w:ind w:left="851" w:hanging="851"/>
      </w:pPr>
    </w:lvl>
    <w:lvl w:ilvl="3">
      <w:start w:val="1"/>
      <w:numFmt w:val="decimal"/>
      <w:pStyle w:val="Nadpis4"/>
      <w:lvlText w:val="%1.%2.%3.%4"/>
      <w:lvlJc w:val="left"/>
      <w:pPr>
        <w:tabs>
          <w:tab w:val="num" w:pos="851"/>
        </w:tabs>
        <w:ind w:left="851" w:hanging="851"/>
      </w:pPr>
    </w:lvl>
    <w:lvl w:ilvl="4">
      <w:start w:val="1"/>
      <w:numFmt w:val="decimal"/>
      <w:pStyle w:val="Nadpis5"/>
      <w:lvlText w:val=""/>
      <w:lvlJc w:val="left"/>
      <w:pPr>
        <w:ind w:left="851" w:hanging="851"/>
      </w:pPr>
    </w:lvl>
    <w:lvl w:ilvl="5">
      <w:start w:val="1"/>
      <w:numFmt w:val="decimal"/>
      <w:pStyle w:val="Nadpis6"/>
      <w:lvlText w:val=""/>
      <w:lvlJc w:val="left"/>
      <w:pPr>
        <w:ind w:left="851" w:hanging="851"/>
      </w:pPr>
    </w:lvl>
    <w:lvl w:ilvl="6">
      <w:start w:val="1"/>
      <w:numFmt w:val="decimal"/>
      <w:pStyle w:val="Nadpis7"/>
      <w:lvlText w:val=""/>
      <w:lvlJc w:val="left"/>
      <w:pPr>
        <w:ind w:left="851" w:hanging="851"/>
      </w:pPr>
    </w:lvl>
    <w:lvl w:ilvl="7">
      <w:start w:val="1"/>
      <w:numFmt w:val="decimal"/>
      <w:pStyle w:val="Nadpis8"/>
      <w:lvlText w:val=""/>
      <w:lvlJc w:val="left"/>
      <w:pPr>
        <w:ind w:left="851" w:hanging="851"/>
      </w:pPr>
    </w:lvl>
    <w:lvl w:ilvl="8">
      <w:start w:val="1"/>
      <w:numFmt w:val="decimal"/>
      <w:pStyle w:val="Nadpis9"/>
      <w:lvlText w:val=""/>
      <w:lvlJc w:val="left"/>
      <w:pPr>
        <w:ind w:left="851" w:hanging="851"/>
      </w:pPr>
    </w:lvl>
  </w:abstractNum>
  <w:abstractNum w:abstractNumId="18" w15:restartNumberingAfterBreak="0">
    <w:nsid w:val="33951856"/>
    <w:multiLevelType w:val="multilevel"/>
    <w:tmpl w:val="3DE8382A"/>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19" w15:restartNumberingAfterBreak="0">
    <w:nsid w:val="38276116"/>
    <w:multiLevelType w:val="multilevel"/>
    <w:tmpl w:val="3DE8382A"/>
    <w:numStyleLink w:val="Seznamodrkov"/>
  </w:abstractNum>
  <w:abstractNum w:abstractNumId="20" w15:restartNumberingAfterBreak="0">
    <w:nsid w:val="408F015C"/>
    <w:multiLevelType w:val="multilevel"/>
    <w:tmpl w:val="3DE8382A"/>
    <w:styleLink w:val="Seznamodrkov"/>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1" w15:restartNumberingAfterBreak="0">
    <w:nsid w:val="42520F69"/>
    <w:multiLevelType w:val="multilevel"/>
    <w:tmpl w:val="FB88413A"/>
    <w:numStyleLink w:val="slovnnadpis"/>
  </w:abstractNum>
  <w:abstractNum w:abstractNumId="22" w15:restartNumberingAfterBreak="0">
    <w:nsid w:val="51C83AE6"/>
    <w:multiLevelType w:val="multilevel"/>
    <w:tmpl w:val="3DE8382A"/>
    <w:numStyleLink w:val="Seznamodrkov"/>
  </w:abstractNum>
  <w:num w:numId="1" w16cid:durableId="1858738739">
    <w:abstractNumId w:val="11"/>
  </w:num>
  <w:num w:numId="2" w16cid:durableId="1598364429">
    <w:abstractNumId w:val="17"/>
  </w:num>
  <w:num w:numId="3" w16cid:durableId="209080510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616759670">
    <w:abstractNumId w:val="14"/>
  </w:num>
  <w:num w:numId="5" w16cid:durableId="681081775">
    <w:abstractNumId w:val="9"/>
  </w:num>
  <w:num w:numId="6" w16cid:durableId="1389184896">
    <w:abstractNumId w:val="7"/>
  </w:num>
  <w:num w:numId="7" w16cid:durableId="1523057111">
    <w:abstractNumId w:val="6"/>
  </w:num>
  <w:num w:numId="8" w16cid:durableId="676153388">
    <w:abstractNumId w:val="5"/>
  </w:num>
  <w:num w:numId="9" w16cid:durableId="91054053">
    <w:abstractNumId w:val="4"/>
  </w:num>
  <w:num w:numId="10" w16cid:durableId="943079702">
    <w:abstractNumId w:val="20"/>
  </w:num>
  <w:num w:numId="11" w16cid:durableId="552428640">
    <w:abstractNumId w:val="22"/>
  </w:num>
  <w:num w:numId="12" w16cid:durableId="453600269">
    <w:abstractNumId w:val="13"/>
  </w:num>
  <w:num w:numId="13" w16cid:durableId="1698117236">
    <w:abstractNumId w:val="12"/>
  </w:num>
  <w:num w:numId="14" w16cid:durableId="308947632">
    <w:abstractNumId w:val="10"/>
  </w:num>
  <w:num w:numId="15" w16cid:durableId="581722407">
    <w:abstractNumId w:val="16"/>
  </w:num>
  <w:num w:numId="16" w16cid:durableId="1375227043">
    <w:abstractNumId w:val="8"/>
  </w:num>
  <w:num w:numId="17" w16cid:durableId="1072891689">
    <w:abstractNumId w:val="3"/>
  </w:num>
  <w:num w:numId="18" w16cid:durableId="1948535170">
    <w:abstractNumId w:val="2"/>
  </w:num>
  <w:num w:numId="19" w16cid:durableId="194659494">
    <w:abstractNumId w:val="1"/>
  </w:num>
  <w:num w:numId="20" w16cid:durableId="1702822728">
    <w:abstractNumId w:val="0"/>
  </w:num>
  <w:num w:numId="21" w16cid:durableId="571891766">
    <w:abstractNumId w:val="21"/>
  </w:num>
  <w:num w:numId="22" w16cid:durableId="1733772322">
    <w:abstractNumId w:val="15"/>
  </w:num>
  <w:num w:numId="23" w16cid:durableId="850870610">
    <w:abstractNumId w:val="19"/>
  </w:num>
  <w:num w:numId="24" w16cid:durableId="676274240">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E94"/>
    <w:rsid w:val="000021EA"/>
    <w:rsid w:val="000079E5"/>
    <w:rsid w:val="000104F4"/>
    <w:rsid w:val="00012DEC"/>
    <w:rsid w:val="00015BED"/>
    <w:rsid w:val="0002094B"/>
    <w:rsid w:val="0002595E"/>
    <w:rsid w:val="000316FC"/>
    <w:rsid w:val="00033C7B"/>
    <w:rsid w:val="00034D1F"/>
    <w:rsid w:val="00036F12"/>
    <w:rsid w:val="000370D5"/>
    <w:rsid w:val="00037FF3"/>
    <w:rsid w:val="00040595"/>
    <w:rsid w:val="000419F5"/>
    <w:rsid w:val="00043CBA"/>
    <w:rsid w:val="00054F19"/>
    <w:rsid w:val="00055351"/>
    <w:rsid w:val="0005685A"/>
    <w:rsid w:val="00057CAD"/>
    <w:rsid w:val="00060476"/>
    <w:rsid w:val="00062D44"/>
    <w:rsid w:val="00066642"/>
    <w:rsid w:val="00066E3E"/>
    <w:rsid w:val="00067D13"/>
    <w:rsid w:val="0007751E"/>
    <w:rsid w:val="000828E7"/>
    <w:rsid w:val="000838F6"/>
    <w:rsid w:val="000847DC"/>
    <w:rsid w:val="00090788"/>
    <w:rsid w:val="000918A6"/>
    <w:rsid w:val="00092645"/>
    <w:rsid w:val="00092E94"/>
    <w:rsid w:val="0009339F"/>
    <w:rsid w:val="00094B7F"/>
    <w:rsid w:val="00096287"/>
    <w:rsid w:val="000963E9"/>
    <w:rsid w:val="0009705D"/>
    <w:rsid w:val="000A5583"/>
    <w:rsid w:val="000B29CE"/>
    <w:rsid w:val="000B327C"/>
    <w:rsid w:val="000B5376"/>
    <w:rsid w:val="000C2486"/>
    <w:rsid w:val="000C2B49"/>
    <w:rsid w:val="000C3270"/>
    <w:rsid w:val="000D2ABA"/>
    <w:rsid w:val="000D486F"/>
    <w:rsid w:val="000D5EAC"/>
    <w:rsid w:val="000E09BC"/>
    <w:rsid w:val="000E3A34"/>
    <w:rsid w:val="000E5E81"/>
    <w:rsid w:val="000E662E"/>
    <w:rsid w:val="000E709C"/>
    <w:rsid w:val="000E7AAD"/>
    <w:rsid w:val="000F34C4"/>
    <w:rsid w:val="001034F0"/>
    <w:rsid w:val="00105B6C"/>
    <w:rsid w:val="00113410"/>
    <w:rsid w:val="001261DA"/>
    <w:rsid w:val="00126B73"/>
    <w:rsid w:val="00130AA2"/>
    <w:rsid w:val="0013391F"/>
    <w:rsid w:val="00133B9B"/>
    <w:rsid w:val="00137949"/>
    <w:rsid w:val="00137E2D"/>
    <w:rsid w:val="00143CA1"/>
    <w:rsid w:val="00146798"/>
    <w:rsid w:val="00151661"/>
    <w:rsid w:val="00154335"/>
    <w:rsid w:val="0015697F"/>
    <w:rsid w:val="001575E0"/>
    <w:rsid w:val="0015768F"/>
    <w:rsid w:val="00160DC5"/>
    <w:rsid w:val="001737AC"/>
    <w:rsid w:val="00173B81"/>
    <w:rsid w:val="001821C1"/>
    <w:rsid w:val="001852D5"/>
    <w:rsid w:val="001860A3"/>
    <w:rsid w:val="00191FE0"/>
    <w:rsid w:val="0019498A"/>
    <w:rsid w:val="0019543C"/>
    <w:rsid w:val="001A0C0C"/>
    <w:rsid w:val="001B2183"/>
    <w:rsid w:val="001B604F"/>
    <w:rsid w:val="001B6CC1"/>
    <w:rsid w:val="001C5EF9"/>
    <w:rsid w:val="001C7C83"/>
    <w:rsid w:val="001D38AC"/>
    <w:rsid w:val="001D4A0E"/>
    <w:rsid w:val="001E67F6"/>
    <w:rsid w:val="001E7CB2"/>
    <w:rsid w:val="001F684F"/>
    <w:rsid w:val="00210A60"/>
    <w:rsid w:val="00212A65"/>
    <w:rsid w:val="00212F18"/>
    <w:rsid w:val="002251FB"/>
    <w:rsid w:val="00233B07"/>
    <w:rsid w:val="00233B4B"/>
    <w:rsid w:val="0023432B"/>
    <w:rsid w:val="00236BCF"/>
    <w:rsid w:val="002372B7"/>
    <w:rsid w:val="00240AAD"/>
    <w:rsid w:val="002467F2"/>
    <w:rsid w:val="00251AFF"/>
    <w:rsid w:val="00251DDF"/>
    <w:rsid w:val="002533F5"/>
    <w:rsid w:val="0025526C"/>
    <w:rsid w:val="00255351"/>
    <w:rsid w:val="002555FF"/>
    <w:rsid w:val="002570DC"/>
    <w:rsid w:val="002633BB"/>
    <w:rsid w:val="00263D2B"/>
    <w:rsid w:val="0027262F"/>
    <w:rsid w:val="00277C05"/>
    <w:rsid w:val="00283312"/>
    <w:rsid w:val="00284E5A"/>
    <w:rsid w:val="002857EC"/>
    <w:rsid w:val="00291C88"/>
    <w:rsid w:val="002A09D5"/>
    <w:rsid w:val="002B10BF"/>
    <w:rsid w:val="002B6AE8"/>
    <w:rsid w:val="002B7AEB"/>
    <w:rsid w:val="002C5A59"/>
    <w:rsid w:val="002D1DA7"/>
    <w:rsid w:val="002D72D7"/>
    <w:rsid w:val="002E3E2C"/>
    <w:rsid w:val="002F15F5"/>
    <w:rsid w:val="002F3150"/>
    <w:rsid w:val="002F4BB0"/>
    <w:rsid w:val="002F6F00"/>
    <w:rsid w:val="002F7823"/>
    <w:rsid w:val="0030395E"/>
    <w:rsid w:val="00304776"/>
    <w:rsid w:val="0030659D"/>
    <w:rsid w:val="00307A3D"/>
    <w:rsid w:val="003138BB"/>
    <w:rsid w:val="003260D6"/>
    <w:rsid w:val="00327C8F"/>
    <w:rsid w:val="0033246A"/>
    <w:rsid w:val="0033313D"/>
    <w:rsid w:val="003368F0"/>
    <w:rsid w:val="00340880"/>
    <w:rsid w:val="00341B93"/>
    <w:rsid w:val="00345E1C"/>
    <w:rsid w:val="00350F19"/>
    <w:rsid w:val="00351836"/>
    <w:rsid w:val="00351C8B"/>
    <w:rsid w:val="00354466"/>
    <w:rsid w:val="00355393"/>
    <w:rsid w:val="003565F1"/>
    <w:rsid w:val="003658C7"/>
    <w:rsid w:val="003720EA"/>
    <w:rsid w:val="00372AD2"/>
    <w:rsid w:val="00374D31"/>
    <w:rsid w:val="00375D86"/>
    <w:rsid w:val="00377A44"/>
    <w:rsid w:val="003821E6"/>
    <w:rsid w:val="00382CF0"/>
    <w:rsid w:val="00382E60"/>
    <w:rsid w:val="00385B4C"/>
    <w:rsid w:val="00387B6E"/>
    <w:rsid w:val="003909AB"/>
    <w:rsid w:val="00390D15"/>
    <w:rsid w:val="0039153A"/>
    <w:rsid w:val="00393B63"/>
    <w:rsid w:val="00394D8A"/>
    <w:rsid w:val="0039528D"/>
    <w:rsid w:val="003A77E2"/>
    <w:rsid w:val="003A7CCF"/>
    <w:rsid w:val="003B04AA"/>
    <w:rsid w:val="003B0BFB"/>
    <w:rsid w:val="003B413F"/>
    <w:rsid w:val="003B468F"/>
    <w:rsid w:val="003B571B"/>
    <w:rsid w:val="003B5D29"/>
    <w:rsid w:val="003C13B5"/>
    <w:rsid w:val="003C161E"/>
    <w:rsid w:val="003D419F"/>
    <w:rsid w:val="003E10EE"/>
    <w:rsid w:val="003E639F"/>
    <w:rsid w:val="003E6CC4"/>
    <w:rsid w:val="003F02C5"/>
    <w:rsid w:val="003F393A"/>
    <w:rsid w:val="0040175E"/>
    <w:rsid w:val="00410B93"/>
    <w:rsid w:val="0041139E"/>
    <w:rsid w:val="00415E97"/>
    <w:rsid w:val="00417F6E"/>
    <w:rsid w:val="00422C8C"/>
    <w:rsid w:val="0042340E"/>
    <w:rsid w:val="004238F0"/>
    <w:rsid w:val="004309FF"/>
    <w:rsid w:val="00430F34"/>
    <w:rsid w:val="004317B8"/>
    <w:rsid w:val="00436FAF"/>
    <w:rsid w:val="00440DE5"/>
    <w:rsid w:val="004444C2"/>
    <w:rsid w:val="00454EA7"/>
    <w:rsid w:val="00456289"/>
    <w:rsid w:val="00456C4F"/>
    <w:rsid w:val="00465051"/>
    <w:rsid w:val="00466143"/>
    <w:rsid w:val="00466A63"/>
    <w:rsid w:val="00473250"/>
    <w:rsid w:val="004906B7"/>
    <w:rsid w:val="00493510"/>
    <w:rsid w:val="004937DB"/>
    <w:rsid w:val="004A747E"/>
    <w:rsid w:val="004B2801"/>
    <w:rsid w:val="004B6B93"/>
    <w:rsid w:val="004C703F"/>
    <w:rsid w:val="004D2EE6"/>
    <w:rsid w:val="004E0D28"/>
    <w:rsid w:val="004E2AB9"/>
    <w:rsid w:val="004E39A6"/>
    <w:rsid w:val="004E55A5"/>
    <w:rsid w:val="004E5ECA"/>
    <w:rsid w:val="004E70E5"/>
    <w:rsid w:val="004F04E3"/>
    <w:rsid w:val="004F37BC"/>
    <w:rsid w:val="004F3C73"/>
    <w:rsid w:val="004F6DD2"/>
    <w:rsid w:val="0050226C"/>
    <w:rsid w:val="0050701A"/>
    <w:rsid w:val="00507098"/>
    <w:rsid w:val="00510C29"/>
    <w:rsid w:val="005136B8"/>
    <w:rsid w:val="00516B66"/>
    <w:rsid w:val="00520462"/>
    <w:rsid w:val="00526662"/>
    <w:rsid w:val="00532B16"/>
    <w:rsid w:val="005371E1"/>
    <w:rsid w:val="00537517"/>
    <w:rsid w:val="0054045E"/>
    <w:rsid w:val="005511BA"/>
    <w:rsid w:val="00555F35"/>
    <w:rsid w:val="00566029"/>
    <w:rsid w:val="005739A3"/>
    <w:rsid w:val="0057481F"/>
    <w:rsid w:val="005762EA"/>
    <w:rsid w:val="005805BA"/>
    <w:rsid w:val="00581EC2"/>
    <w:rsid w:val="00584945"/>
    <w:rsid w:val="00586D95"/>
    <w:rsid w:val="00587165"/>
    <w:rsid w:val="005908C3"/>
    <w:rsid w:val="00591A9E"/>
    <w:rsid w:val="00595A40"/>
    <w:rsid w:val="00597E1B"/>
    <w:rsid w:val="005A19F7"/>
    <w:rsid w:val="005A2DA5"/>
    <w:rsid w:val="005B396F"/>
    <w:rsid w:val="005B5204"/>
    <w:rsid w:val="005B54DB"/>
    <w:rsid w:val="005C00A9"/>
    <w:rsid w:val="005C3FCB"/>
    <w:rsid w:val="005C6BDF"/>
    <w:rsid w:val="005D277A"/>
    <w:rsid w:val="005D2920"/>
    <w:rsid w:val="005D2F0F"/>
    <w:rsid w:val="005D61BA"/>
    <w:rsid w:val="005D6AAC"/>
    <w:rsid w:val="005E4C1C"/>
    <w:rsid w:val="005F5F6F"/>
    <w:rsid w:val="0060011F"/>
    <w:rsid w:val="00603A0A"/>
    <w:rsid w:val="00604739"/>
    <w:rsid w:val="006049D5"/>
    <w:rsid w:val="00607659"/>
    <w:rsid w:val="00613C64"/>
    <w:rsid w:val="00623388"/>
    <w:rsid w:val="00626A22"/>
    <w:rsid w:val="006338BB"/>
    <w:rsid w:val="00635BB2"/>
    <w:rsid w:val="00636E26"/>
    <w:rsid w:val="00640D09"/>
    <w:rsid w:val="00645272"/>
    <w:rsid w:val="00657F9B"/>
    <w:rsid w:val="006716E8"/>
    <w:rsid w:val="006732D4"/>
    <w:rsid w:val="00673800"/>
    <w:rsid w:val="00674AD5"/>
    <w:rsid w:val="006803EF"/>
    <w:rsid w:val="0068064C"/>
    <w:rsid w:val="00681330"/>
    <w:rsid w:val="006866A3"/>
    <w:rsid w:val="00687614"/>
    <w:rsid w:val="00687C5D"/>
    <w:rsid w:val="006907CC"/>
    <w:rsid w:val="00690D86"/>
    <w:rsid w:val="00692519"/>
    <w:rsid w:val="00693DDB"/>
    <w:rsid w:val="00694D7E"/>
    <w:rsid w:val="00696853"/>
    <w:rsid w:val="006A1AE5"/>
    <w:rsid w:val="006A2575"/>
    <w:rsid w:val="006B43E6"/>
    <w:rsid w:val="006B46D3"/>
    <w:rsid w:val="006B76D3"/>
    <w:rsid w:val="006C037B"/>
    <w:rsid w:val="006C0A30"/>
    <w:rsid w:val="006C112C"/>
    <w:rsid w:val="006C4469"/>
    <w:rsid w:val="006C60FD"/>
    <w:rsid w:val="006D043C"/>
    <w:rsid w:val="006D067D"/>
    <w:rsid w:val="006D15BA"/>
    <w:rsid w:val="006E0168"/>
    <w:rsid w:val="006E0A7D"/>
    <w:rsid w:val="006E0F5B"/>
    <w:rsid w:val="006E3F32"/>
    <w:rsid w:val="006F0F22"/>
    <w:rsid w:val="006F3E2A"/>
    <w:rsid w:val="006F508F"/>
    <w:rsid w:val="00700D74"/>
    <w:rsid w:val="0070607C"/>
    <w:rsid w:val="00706406"/>
    <w:rsid w:val="007079E5"/>
    <w:rsid w:val="007109B3"/>
    <w:rsid w:val="00713E10"/>
    <w:rsid w:val="00717765"/>
    <w:rsid w:val="00721BCC"/>
    <w:rsid w:val="00726668"/>
    <w:rsid w:val="00733AD6"/>
    <w:rsid w:val="007425E1"/>
    <w:rsid w:val="00750A82"/>
    <w:rsid w:val="00750BBC"/>
    <w:rsid w:val="007613B2"/>
    <w:rsid w:val="0076373B"/>
    <w:rsid w:val="00763AB7"/>
    <w:rsid w:val="0076631E"/>
    <w:rsid w:val="00770047"/>
    <w:rsid w:val="0077240A"/>
    <w:rsid w:val="00773FE0"/>
    <w:rsid w:val="00774904"/>
    <w:rsid w:val="00783C74"/>
    <w:rsid w:val="00787E80"/>
    <w:rsid w:val="00792BBB"/>
    <w:rsid w:val="007966F6"/>
    <w:rsid w:val="007A3F4A"/>
    <w:rsid w:val="007B648D"/>
    <w:rsid w:val="007C0B6C"/>
    <w:rsid w:val="007C40A6"/>
    <w:rsid w:val="007D049D"/>
    <w:rsid w:val="007D2A41"/>
    <w:rsid w:val="007E3533"/>
    <w:rsid w:val="007E65BE"/>
    <w:rsid w:val="007E65C7"/>
    <w:rsid w:val="007F0633"/>
    <w:rsid w:val="007F2007"/>
    <w:rsid w:val="007F56B7"/>
    <w:rsid w:val="00800DFA"/>
    <w:rsid w:val="00801ED9"/>
    <w:rsid w:val="0080464B"/>
    <w:rsid w:val="008130B5"/>
    <w:rsid w:val="00824229"/>
    <w:rsid w:val="00832751"/>
    <w:rsid w:val="00836D40"/>
    <w:rsid w:val="00836F8B"/>
    <w:rsid w:val="00837700"/>
    <w:rsid w:val="00853906"/>
    <w:rsid w:val="00860B28"/>
    <w:rsid w:val="00861107"/>
    <w:rsid w:val="00862C23"/>
    <w:rsid w:val="00863700"/>
    <w:rsid w:val="008668E7"/>
    <w:rsid w:val="00880493"/>
    <w:rsid w:val="00880FE3"/>
    <w:rsid w:val="00882BB5"/>
    <w:rsid w:val="008958D8"/>
    <w:rsid w:val="00895AD0"/>
    <w:rsid w:val="008A1904"/>
    <w:rsid w:val="008A4BC4"/>
    <w:rsid w:val="008A7921"/>
    <w:rsid w:val="008B142A"/>
    <w:rsid w:val="008B271F"/>
    <w:rsid w:val="008C36AB"/>
    <w:rsid w:val="008C565C"/>
    <w:rsid w:val="008C74B7"/>
    <w:rsid w:val="008D026F"/>
    <w:rsid w:val="008D1CF5"/>
    <w:rsid w:val="008D532B"/>
    <w:rsid w:val="008E41B6"/>
    <w:rsid w:val="008F2EDA"/>
    <w:rsid w:val="008F40FC"/>
    <w:rsid w:val="008F7FE4"/>
    <w:rsid w:val="00901E29"/>
    <w:rsid w:val="009038F5"/>
    <w:rsid w:val="00903909"/>
    <w:rsid w:val="00903D95"/>
    <w:rsid w:val="00910104"/>
    <w:rsid w:val="0091425F"/>
    <w:rsid w:val="00916F58"/>
    <w:rsid w:val="009253DE"/>
    <w:rsid w:val="009320FB"/>
    <w:rsid w:val="00935351"/>
    <w:rsid w:val="0093540E"/>
    <w:rsid w:val="00945619"/>
    <w:rsid w:val="00956523"/>
    <w:rsid w:val="009670AF"/>
    <w:rsid w:val="00972370"/>
    <w:rsid w:val="009740C2"/>
    <w:rsid w:val="00981A5B"/>
    <w:rsid w:val="0098243E"/>
    <w:rsid w:val="00983CD9"/>
    <w:rsid w:val="009936E2"/>
    <w:rsid w:val="00994E43"/>
    <w:rsid w:val="00997B1A"/>
    <w:rsid w:val="009A0107"/>
    <w:rsid w:val="009B268B"/>
    <w:rsid w:val="009B3379"/>
    <w:rsid w:val="009B3550"/>
    <w:rsid w:val="009B35B7"/>
    <w:rsid w:val="009B52A9"/>
    <w:rsid w:val="009B5513"/>
    <w:rsid w:val="009C0FA5"/>
    <w:rsid w:val="009C57BB"/>
    <w:rsid w:val="009C5C29"/>
    <w:rsid w:val="009D7925"/>
    <w:rsid w:val="009E06CB"/>
    <w:rsid w:val="009E3203"/>
    <w:rsid w:val="009E7583"/>
    <w:rsid w:val="00A0326A"/>
    <w:rsid w:val="00A03A6D"/>
    <w:rsid w:val="00A1453E"/>
    <w:rsid w:val="00A14F9E"/>
    <w:rsid w:val="00A16E34"/>
    <w:rsid w:val="00A17225"/>
    <w:rsid w:val="00A177BD"/>
    <w:rsid w:val="00A17DA7"/>
    <w:rsid w:val="00A21BCD"/>
    <w:rsid w:val="00A274AC"/>
    <w:rsid w:val="00A31160"/>
    <w:rsid w:val="00A32818"/>
    <w:rsid w:val="00A34E87"/>
    <w:rsid w:val="00A36E57"/>
    <w:rsid w:val="00A42214"/>
    <w:rsid w:val="00A55F45"/>
    <w:rsid w:val="00A56E9C"/>
    <w:rsid w:val="00A61602"/>
    <w:rsid w:val="00A62A9C"/>
    <w:rsid w:val="00A63D52"/>
    <w:rsid w:val="00A64BF7"/>
    <w:rsid w:val="00A651FD"/>
    <w:rsid w:val="00A667F6"/>
    <w:rsid w:val="00A70B3D"/>
    <w:rsid w:val="00A715EC"/>
    <w:rsid w:val="00A71E7F"/>
    <w:rsid w:val="00A7387F"/>
    <w:rsid w:val="00A75838"/>
    <w:rsid w:val="00A758D8"/>
    <w:rsid w:val="00A91FCE"/>
    <w:rsid w:val="00A94390"/>
    <w:rsid w:val="00A95123"/>
    <w:rsid w:val="00AA6CDD"/>
    <w:rsid w:val="00AB48C3"/>
    <w:rsid w:val="00AB6271"/>
    <w:rsid w:val="00AC0496"/>
    <w:rsid w:val="00AC4D4D"/>
    <w:rsid w:val="00AC6718"/>
    <w:rsid w:val="00AC7BEE"/>
    <w:rsid w:val="00AD099B"/>
    <w:rsid w:val="00AD0A76"/>
    <w:rsid w:val="00AD3AB6"/>
    <w:rsid w:val="00AD3F35"/>
    <w:rsid w:val="00AD41C3"/>
    <w:rsid w:val="00AD7AF9"/>
    <w:rsid w:val="00AE3D9E"/>
    <w:rsid w:val="00AE41CB"/>
    <w:rsid w:val="00AE44BF"/>
    <w:rsid w:val="00AF3810"/>
    <w:rsid w:val="00AF514A"/>
    <w:rsid w:val="00AF5FEC"/>
    <w:rsid w:val="00B0139F"/>
    <w:rsid w:val="00B03554"/>
    <w:rsid w:val="00B039EA"/>
    <w:rsid w:val="00B06BFF"/>
    <w:rsid w:val="00B135C1"/>
    <w:rsid w:val="00B2205D"/>
    <w:rsid w:val="00B222E6"/>
    <w:rsid w:val="00B24C83"/>
    <w:rsid w:val="00B269DC"/>
    <w:rsid w:val="00B29C85"/>
    <w:rsid w:val="00B30668"/>
    <w:rsid w:val="00B33A08"/>
    <w:rsid w:val="00B350F3"/>
    <w:rsid w:val="00B42884"/>
    <w:rsid w:val="00B45B32"/>
    <w:rsid w:val="00B4604C"/>
    <w:rsid w:val="00B55456"/>
    <w:rsid w:val="00B7184E"/>
    <w:rsid w:val="00B84150"/>
    <w:rsid w:val="00B8502E"/>
    <w:rsid w:val="00B958F5"/>
    <w:rsid w:val="00B977F5"/>
    <w:rsid w:val="00B97FDA"/>
    <w:rsid w:val="00BA365E"/>
    <w:rsid w:val="00BA6EFB"/>
    <w:rsid w:val="00BB022A"/>
    <w:rsid w:val="00BB22DD"/>
    <w:rsid w:val="00BB32CF"/>
    <w:rsid w:val="00BB4B38"/>
    <w:rsid w:val="00BB68EC"/>
    <w:rsid w:val="00BC4EA5"/>
    <w:rsid w:val="00BC6670"/>
    <w:rsid w:val="00BC6BAA"/>
    <w:rsid w:val="00BC72D5"/>
    <w:rsid w:val="00BD10B6"/>
    <w:rsid w:val="00BD7B02"/>
    <w:rsid w:val="00BE07BD"/>
    <w:rsid w:val="00BE377A"/>
    <w:rsid w:val="00C13C7C"/>
    <w:rsid w:val="00C15090"/>
    <w:rsid w:val="00C20B45"/>
    <w:rsid w:val="00C348EC"/>
    <w:rsid w:val="00C42007"/>
    <w:rsid w:val="00C4481E"/>
    <w:rsid w:val="00C50C0F"/>
    <w:rsid w:val="00C51803"/>
    <w:rsid w:val="00C52FD2"/>
    <w:rsid w:val="00C553B1"/>
    <w:rsid w:val="00C55CFA"/>
    <w:rsid w:val="00C66951"/>
    <w:rsid w:val="00C6BD2D"/>
    <w:rsid w:val="00C70544"/>
    <w:rsid w:val="00C719F3"/>
    <w:rsid w:val="00C72271"/>
    <w:rsid w:val="00C726AC"/>
    <w:rsid w:val="00C73C04"/>
    <w:rsid w:val="00C75AE9"/>
    <w:rsid w:val="00C763A4"/>
    <w:rsid w:val="00C76F67"/>
    <w:rsid w:val="00C85ACD"/>
    <w:rsid w:val="00C86D09"/>
    <w:rsid w:val="00C9462C"/>
    <w:rsid w:val="00C97E15"/>
    <w:rsid w:val="00CA01CD"/>
    <w:rsid w:val="00CA404C"/>
    <w:rsid w:val="00CA484E"/>
    <w:rsid w:val="00CA64F9"/>
    <w:rsid w:val="00CB180B"/>
    <w:rsid w:val="00CB18B1"/>
    <w:rsid w:val="00CB73B6"/>
    <w:rsid w:val="00CC018D"/>
    <w:rsid w:val="00CC2299"/>
    <w:rsid w:val="00CC5042"/>
    <w:rsid w:val="00CC54C4"/>
    <w:rsid w:val="00CC7473"/>
    <w:rsid w:val="00CD3354"/>
    <w:rsid w:val="00CD6BE8"/>
    <w:rsid w:val="00CF0924"/>
    <w:rsid w:val="00D05316"/>
    <w:rsid w:val="00D06100"/>
    <w:rsid w:val="00D10A3C"/>
    <w:rsid w:val="00D12D55"/>
    <w:rsid w:val="00D164D1"/>
    <w:rsid w:val="00D20507"/>
    <w:rsid w:val="00D231F6"/>
    <w:rsid w:val="00D238DD"/>
    <w:rsid w:val="00D30F23"/>
    <w:rsid w:val="00D3154C"/>
    <w:rsid w:val="00D31AEA"/>
    <w:rsid w:val="00D31B9F"/>
    <w:rsid w:val="00D334FA"/>
    <w:rsid w:val="00D34091"/>
    <w:rsid w:val="00D36101"/>
    <w:rsid w:val="00D3697D"/>
    <w:rsid w:val="00D3718A"/>
    <w:rsid w:val="00D37C2E"/>
    <w:rsid w:val="00D42027"/>
    <w:rsid w:val="00D4315D"/>
    <w:rsid w:val="00D43169"/>
    <w:rsid w:val="00D43F14"/>
    <w:rsid w:val="00D5146D"/>
    <w:rsid w:val="00D563E2"/>
    <w:rsid w:val="00D57143"/>
    <w:rsid w:val="00D60F0D"/>
    <w:rsid w:val="00D61BC3"/>
    <w:rsid w:val="00D65C94"/>
    <w:rsid w:val="00D66C3D"/>
    <w:rsid w:val="00D708A7"/>
    <w:rsid w:val="00D716A9"/>
    <w:rsid w:val="00D724DB"/>
    <w:rsid w:val="00D75C4A"/>
    <w:rsid w:val="00D80216"/>
    <w:rsid w:val="00D811F9"/>
    <w:rsid w:val="00D82D15"/>
    <w:rsid w:val="00D849BC"/>
    <w:rsid w:val="00D8615C"/>
    <w:rsid w:val="00D90F7A"/>
    <w:rsid w:val="00D9264C"/>
    <w:rsid w:val="00D95C20"/>
    <w:rsid w:val="00D961A6"/>
    <w:rsid w:val="00DB0FE7"/>
    <w:rsid w:val="00DB36A1"/>
    <w:rsid w:val="00DB3EBA"/>
    <w:rsid w:val="00DB614E"/>
    <w:rsid w:val="00DB747E"/>
    <w:rsid w:val="00DC0698"/>
    <w:rsid w:val="00DC31C5"/>
    <w:rsid w:val="00DC3314"/>
    <w:rsid w:val="00DC508E"/>
    <w:rsid w:val="00DC71E8"/>
    <w:rsid w:val="00DD131A"/>
    <w:rsid w:val="00DD247E"/>
    <w:rsid w:val="00DD761E"/>
    <w:rsid w:val="00DE028F"/>
    <w:rsid w:val="00DF41CA"/>
    <w:rsid w:val="00E02762"/>
    <w:rsid w:val="00E0327E"/>
    <w:rsid w:val="00E03D6F"/>
    <w:rsid w:val="00E16CF6"/>
    <w:rsid w:val="00E24B95"/>
    <w:rsid w:val="00E25986"/>
    <w:rsid w:val="00E25AB0"/>
    <w:rsid w:val="00E34F3F"/>
    <w:rsid w:val="00E36B4C"/>
    <w:rsid w:val="00E376EF"/>
    <w:rsid w:val="00E43A6C"/>
    <w:rsid w:val="00E561F3"/>
    <w:rsid w:val="00E570BD"/>
    <w:rsid w:val="00E6463F"/>
    <w:rsid w:val="00E70FF2"/>
    <w:rsid w:val="00E74E63"/>
    <w:rsid w:val="00E76296"/>
    <w:rsid w:val="00E81094"/>
    <w:rsid w:val="00E817CA"/>
    <w:rsid w:val="00E8547E"/>
    <w:rsid w:val="00EA486B"/>
    <w:rsid w:val="00EA4F23"/>
    <w:rsid w:val="00EA593D"/>
    <w:rsid w:val="00EB0658"/>
    <w:rsid w:val="00EB16BB"/>
    <w:rsid w:val="00EC6510"/>
    <w:rsid w:val="00ED2CC6"/>
    <w:rsid w:val="00ED5629"/>
    <w:rsid w:val="00ED71E1"/>
    <w:rsid w:val="00EE2F16"/>
    <w:rsid w:val="00EE3D73"/>
    <w:rsid w:val="00EF0406"/>
    <w:rsid w:val="00EF2A7D"/>
    <w:rsid w:val="00EF5603"/>
    <w:rsid w:val="00EF561C"/>
    <w:rsid w:val="00F06091"/>
    <w:rsid w:val="00F12CDA"/>
    <w:rsid w:val="00F1624C"/>
    <w:rsid w:val="00F17E61"/>
    <w:rsid w:val="00F1FF6D"/>
    <w:rsid w:val="00F26FCA"/>
    <w:rsid w:val="00F364ED"/>
    <w:rsid w:val="00F57BCD"/>
    <w:rsid w:val="00F6218F"/>
    <w:rsid w:val="00F64A86"/>
    <w:rsid w:val="00F66AC8"/>
    <w:rsid w:val="00F716A0"/>
    <w:rsid w:val="00F80F55"/>
    <w:rsid w:val="00F846B4"/>
    <w:rsid w:val="00F943DA"/>
    <w:rsid w:val="00F951DC"/>
    <w:rsid w:val="00F96821"/>
    <w:rsid w:val="00F96D91"/>
    <w:rsid w:val="00F97D4F"/>
    <w:rsid w:val="00FA096B"/>
    <w:rsid w:val="00FA3CC8"/>
    <w:rsid w:val="00FA6996"/>
    <w:rsid w:val="00FB1E99"/>
    <w:rsid w:val="00FB3A0F"/>
    <w:rsid w:val="00FB4E24"/>
    <w:rsid w:val="00FB7E4C"/>
    <w:rsid w:val="00FC0093"/>
    <w:rsid w:val="00FC302B"/>
    <w:rsid w:val="00FC5C79"/>
    <w:rsid w:val="00FD004A"/>
    <w:rsid w:val="00FD575B"/>
    <w:rsid w:val="00FE37A9"/>
    <w:rsid w:val="00FF0EFA"/>
    <w:rsid w:val="00FF1BB5"/>
    <w:rsid w:val="00FF51A6"/>
    <w:rsid w:val="010843CC"/>
    <w:rsid w:val="015E1659"/>
    <w:rsid w:val="01685C48"/>
    <w:rsid w:val="01792649"/>
    <w:rsid w:val="01979C7D"/>
    <w:rsid w:val="01B05DBC"/>
    <w:rsid w:val="01BE18A9"/>
    <w:rsid w:val="02084127"/>
    <w:rsid w:val="0227AA99"/>
    <w:rsid w:val="02299213"/>
    <w:rsid w:val="02634FF4"/>
    <w:rsid w:val="02B24CF0"/>
    <w:rsid w:val="03541BA3"/>
    <w:rsid w:val="03C89FB1"/>
    <w:rsid w:val="03D113B2"/>
    <w:rsid w:val="04385B97"/>
    <w:rsid w:val="044C3B6B"/>
    <w:rsid w:val="044ED3EF"/>
    <w:rsid w:val="0456E5C4"/>
    <w:rsid w:val="04771DF4"/>
    <w:rsid w:val="04A4D88F"/>
    <w:rsid w:val="04AAF7FC"/>
    <w:rsid w:val="04C323DD"/>
    <w:rsid w:val="05111005"/>
    <w:rsid w:val="0556A3B2"/>
    <w:rsid w:val="055DD410"/>
    <w:rsid w:val="05647012"/>
    <w:rsid w:val="0589B5DF"/>
    <w:rsid w:val="05CA3169"/>
    <w:rsid w:val="05DAD5D4"/>
    <w:rsid w:val="05E553A4"/>
    <w:rsid w:val="063BCD6B"/>
    <w:rsid w:val="068DC996"/>
    <w:rsid w:val="06A9B9F5"/>
    <w:rsid w:val="06F0A3E4"/>
    <w:rsid w:val="0705298A"/>
    <w:rsid w:val="0719DE83"/>
    <w:rsid w:val="07258640"/>
    <w:rsid w:val="07417D44"/>
    <w:rsid w:val="0752701D"/>
    <w:rsid w:val="079AC1D6"/>
    <w:rsid w:val="07A785A7"/>
    <w:rsid w:val="07F1151A"/>
    <w:rsid w:val="080AAF25"/>
    <w:rsid w:val="082AC50A"/>
    <w:rsid w:val="08313224"/>
    <w:rsid w:val="083D3EAA"/>
    <w:rsid w:val="087782AB"/>
    <w:rsid w:val="08C170CC"/>
    <w:rsid w:val="08D51F29"/>
    <w:rsid w:val="08D7CC0B"/>
    <w:rsid w:val="09635818"/>
    <w:rsid w:val="096540C2"/>
    <w:rsid w:val="097ADF95"/>
    <w:rsid w:val="09A87FCD"/>
    <w:rsid w:val="09A9B68C"/>
    <w:rsid w:val="09C6F60D"/>
    <w:rsid w:val="09D4A118"/>
    <w:rsid w:val="09DCB45D"/>
    <w:rsid w:val="09FC48EF"/>
    <w:rsid w:val="0A0D82D8"/>
    <w:rsid w:val="0A283C3B"/>
    <w:rsid w:val="0A3DF2AE"/>
    <w:rsid w:val="0A51162F"/>
    <w:rsid w:val="0A884358"/>
    <w:rsid w:val="0A8EB184"/>
    <w:rsid w:val="0A98B7FB"/>
    <w:rsid w:val="0A98E1B3"/>
    <w:rsid w:val="0ADAE4AA"/>
    <w:rsid w:val="0AE10EDA"/>
    <w:rsid w:val="0AEDEDA2"/>
    <w:rsid w:val="0B3A83AF"/>
    <w:rsid w:val="0B3C5F07"/>
    <w:rsid w:val="0B4AB016"/>
    <w:rsid w:val="0B5CC4F7"/>
    <w:rsid w:val="0BB6D231"/>
    <w:rsid w:val="0C34885C"/>
    <w:rsid w:val="0CBA2D2E"/>
    <w:rsid w:val="0D214F50"/>
    <w:rsid w:val="0D695D2A"/>
    <w:rsid w:val="0DA9B136"/>
    <w:rsid w:val="0DD08275"/>
    <w:rsid w:val="0DE6D356"/>
    <w:rsid w:val="0DFFB2AF"/>
    <w:rsid w:val="0E067474"/>
    <w:rsid w:val="0E6007AD"/>
    <w:rsid w:val="0E979D4D"/>
    <w:rsid w:val="0EB8D611"/>
    <w:rsid w:val="0EB93F12"/>
    <w:rsid w:val="0EBC4C19"/>
    <w:rsid w:val="0F04AA06"/>
    <w:rsid w:val="0F4A4AC4"/>
    <w:rsid w:val="0F91663F"/>
    <w:rsid w:val="0FD752FC"/>
    <w:rsid w:val="0FD841AA"/>
    <w:rsid w:val="0FF1CDF0"/>
    <w:rsid w:val="0FF3EA88"/>
    <w:rsid w:val="101F5357"/>
    <w:rsid w:val="102951DB"/>
    <w:rsid w:val="1029E762"/>
    <w:rsid w:val="10474FE4"/>
    <w:rsid w:val="104A149A"/>
    <w:rsid w:val="107F44DE"/>
    <w:rsid w:val="10901F5D"/>
    <w:rsid w:val="10A1056E"/>
    <w:rsid w:val="10A174C4"/>
    <w:rsid w:val="10A1C7BB"/>
    <w:rsid w:val="10ACA38C"/>
    <w:rsid w:val="1106BEE1"/>
    <w:rsid w:val="1116DE9F"/>
    <w:rsid w:val="1183C0A5"/>
    <w:rsid w:val="119B9FEE"/>
    <w:rsid w:val="11B72F13"/>
    <w:rsid w:val="11B747F7"/>
    <w:rsid w:val="11D003B3"/>
    <w:rsid w:val="11D2C22D"/>
    <w:rsid w:val="11DA02BE"/>
    <w:rsid w:val="11FD54D9"/>
    <w:rsid w:val="129ED77D"/>
    <w:rsid w:val="12C32F9A"/>
    <w:rsid w:val="130EF3BE"/>
    <w:rsid w:val="1368386A"/>
    <w:rsid w:val="137E8E2E"/>
    <w:rsid w:val="13A28379"/>
    <w:rsid w:val="13CFB41E"/>
    <w:rsid w:val="14118292"/>
    <w:rsid w:val="141842A4"/>
    <w:rsid w:val="143AA7DE"/>
    <w:rsid w:val="1446C267"/>
    <w:rsid w:val="14500CB3"/>
    <w:rsid w:val="1490385B"/>
    <w:rsid w:val="1494CFE8"/>
    <w:rsid w:val="14AAC41F"/>
    <w:rsid w:val="14B1A5EC"/>
    <w:rsid w:val="14B620D4"/>
    <w:rsid w:val="14C961AC"/>
    <w:rsid w:val="14E3A2BB"/>
    <w:rsid w:val="1573E770"/>
    <w:rsid w:val="15C4DD08"/>
    <w:rsid w:val="15CD11AD"/>
    <w:rsid w:val="15DC1B7C"/>
    <w:rsid w:val="15E0AA64"/>
    <w:rsid w:val="16190EC6"/>
    <w:rsid w:val="163F6F4E"/>
    <w:rsid w:val="165EBA40"/>
    <w:rsid w:val="1690A558"/>
    <w:rsid w:val="16E0DFBF"/>
    <w:rsid w:val="17047CDE"/>
    <w:rsid w:val="17080B28"/>
    <w:rsid w:val="1737A061"/>
    <w:rsid w:val="1788F51E"/>
    <w:rsid w:val="17A2D2F0"/>
    <w:rsid w:val="17C008F2"/>
    <w:rsid w:val="17C34E88"/>
    <w:rsid w:val="17CC70AA"/>
    <w:rsid w:val="17F268DE"/>
    <w:rsid w:val="18023652"/>
    <w:rsid w:val="180FC18C"/>
    <w:rsid w:val="18591010"/>
    <w:rsid w:val="1878DEB7"/>
    <w:rsid w:val="18960A68"/>
    <w:rsid w:val="18C62650"/>
    <w:rsid w:val="18D3571E"/>
    <w:rsid w:val="18EB42F3"/>
    <w:rsid w:val="18EF0082"/>
    <w:rsid w:val="1903356E"/>
    <w:rsid w:val="1904B26F"/>
    <w:rsid w:val="191495E2"/>
    <w:rsid w:val="1921F084"/>
    <w:rsid w:val="1931718D"/>
    <w:rsid w:val="1936DA59"/>
    <w:rsid w:val="198622C8"/>
    <w:rsid w:val="19917F7D"/>
    <w:rsid w:val="19BE40C5"/>
    <w:rsid w:val="19C8461A"/>
    <w:rsid w:val="19D71860"/>
    <w:rsid w:val="1A152C7B"/>
    <w:rsid w:val="1A564673"/>
    <w:rsid w:val="1A767678"/>
    <w:rsid w:val="1B08783C"/>
    <w:rsid w:val="1B0F0610"/>
    <w:rsid w:val="1B645ACC"/>
    <w:rsid w:val="1B71AE22"/>
    <w:rsid w:val="1BDF9555"/>
    <w:rsid w:val="1BE6BC13"/>
    <w:rsid w:val="1C22E3B5"/>
    <w:rsid w:val="1C341E8C"/>
    <w:rsid w:val="1C3B2BBA"/>
    <w:rsid w:val="1C802A1D"/>
    <w:rsid w:val="1CB114EC"/>
    <w:rsid w:val="1CC9203F"/>
    <w:rsid w:val="1D6B973A"/>
    <w:rsid w:val="1DD82392"/>
    <w:rsid w:val="1E2D7E75"/>
    <w:rsid w:val="1E64F0A0"/>
    <w:rsid w:val="1E66633B"/>
    <w:rsid w:val="1E68E5EF"/>
    <w:rsid w:val="1E9CF1B0"/>
    <w:rsid w:val="1EBCE1ED"/>
    <w:rsid w:val="1EFDADD5"/>
    <w:rsid w:val="1F27879B"/>
    <w:rsid w:val="1F4E0235"/>
    <w:rsid w:val="1F5A8477"/>
    <w:rsid w:val="1F6E644D"/>
    <w:rsid w:val="1F707E13"/>
    <w:rsid w:val="1F73F3F3"/>
    <w:rsid w:val="1FC3E50B"/>
    <w:rsid w:val="1FCF60DB"/>
    <w:rsid w:val="1FF5644C"/>
    <w:rsid w:val="200E00F9"/>
    <w:rsid w:val="20218BC2"/>
    <w:rsid w:val="208F160A"/>
    <w:rsid w:val="20EF7FE4"/>
    <w:rsid w:val="210FD123"/>
    <w:rsid w:val="21CB8CCA"/>
    <w:rsid w:val="21F749AC"/>
    <w:rsid w:val="21F8B7DF"/>
    <w:rsid w:val="21F8E197"/>
    <w:rsid w:val="2208A99A"/>
    <w:rsid w:val="22A24FCB"/>
    <w:rsid w:val="22BF2D6C"/>
    <w:rsid w:val="22C43696"/>
    <w:rsid w:val="22C75E09"/>
    <w:rsid w:val="22F8BEFA"/>
    <w:rsid w:val="230F2351"/>
    <w:rsid w:val="237B899B"/>
    <w:rsid w:val="23FCD4CB"/>
    <w:rsid w:val="240A4801"/>
    <w:rsid w:val="2494F5EE"/>
    <w:rsid w:val="24A07939"/>
    <w:rsid w:val="24CA72E3"/>
    <w:rsid w:val="251AE103"/>
    <w:rsid w:val="254BBFFF"/>
    <w:rsid w:val="2561FF95"/>
    <w:rsid w:val="25872F55"/>
    <w:rsid w:val="25CB6443"/>
    <w:rsid w:val="25EF38B5"/>
    <w:rsid w:val="261BDF35"/>
    <w:rsid w:val="2664A5D0"/>
    <w:rsid w:val="26A46091"/>
    <w:rsid w:val="26CB2B69"/>
    <w:rsid w:val="26D1E426"/>
    <w:rsid w:val="26DAA7C7"/>
    <w:rsid w:val="270EF1CF"/>
    <w:rsid w:val="275D6D9F"/>
    <w:rsid w:val="276526A8"/>
    <w:rsid w:val="2782FBC0"/>
    <w:rsid w:val="278B0916"/>
    <w:rsid w:val="27A43173"/>
    <w:rsid w:val="27D8114A"/>
    <w:rsid w:val="280AD5A5"/>
    <w:rsid w:val="280BD2E6"/>
    <w:rsid w:val="289E505B"/>
    <w:rsid w:val="28AF37EE"/>
    <w:rsid w:val="28BD2F0A"/>
    <w:rsid w:val="290166BD"/>
    <w:rsid w:val="2948357C"/>
    <w:rsid w:val="297A584A"/>
    <w:rsid w:val="29A3ED75"/>
    <w:rsid w:val="29CC679E"/>
    <w:rsid w:val="2A1A566E"/>
    <w:rsid w:val="2A4260A6"/>
    <w:rsid w:val="2A676CB9"/>
    <w:rsid w:val="2A748374"/>
    <w:rsid w:val="2A8FD8B3"/>
    <w:rsid w:val="2A9D371E"/>
    <w:rsid w:val="2A9ED566"/>
    <w:rsid w:val="2AB54F36"/>
    <w:rsid w:val="2ADBD235"/>
    <w:rsid w:val="2B229929"/>
    <w:rsid w:val="2B49828B"/>
    <w:rsid w:val="2B677E40"/>
    <w:rsid w:val="2B869B80"/>
    <w:rsid w:val="2B8F7ACD"/>
    <w:rsid w:val="2BAF421A"/>
    <w:rsid w:val="2BF4CFCC"/>
    <w:rsid w:val="2C07E6B0"/>
    <w:rsid w:val="2C3AA5C7"/>
    <w:rsid w:val="2C4165D9"/>
    <w:rsid w:val="2C46B0D2"/>
    <w:rsid w:val="2C5A43E2"/>
    <w:rsid w:val="2C99D579"/>
    <w:rsid w:val="2CA33255"/>
    <w:rsid w:val="2CD75683"/>
    <w:rsid w:val="2CE28146"/>
    <w:rsid w:val="2D33D724"/>
    <w:rsid w:val="2D3CF504"/>
    <w:rsid w:val="2D65937E"/>
    <w:rsid w:val="2D9B94D1"/>
    <w:rsid w:val="2DD24D73"/>
    <w:rsid w:val="2DE73EE4"/>
    <w:rsid w:val="2DF3149C"/>
    <w:rsid w:val="2E130612"/>
    <w:rsid w:val="2E22D386"/>
    <w:rsid w:val="2E57374B"/>
    <w:rsid w:val="2E7E51A7"/>
    <w:rsid w:val="2E8CB581"/>
    <w:rsid w:val="2EEC5AE7"/>
    <w:rsid w:val="2F235D3C"/>
    <w:rsid w:val="2F2C708E"/>
    <w:rsid w:val="2F5CDFB9"/>
    <w:rsid w:val="2F98181A"/>
    <w:rsid w:val="2FC1C738"/>
    <w:rsid w:val="2FE0EEAE"/>
    <w:rsid w:val="301A2208"/>
    <w:rsid w:val="301B959F"/>
    <w:rsid w:val="30203381"/>
    <w:rsid w:val="3033FBC2"/>
    <w:rsid w:val="3056E7B6"/>
    <w:rsid w:val="307F9D48"/>
    <w:rsid w:val="30D774C9"/>
    <w:rsid w:val="312490BA"/>
    <w:rsid w:val="312845FE"/>
    <w:rsid w:val="312DD5A4"/>
    <w:rsid w:val="31998CCF"/>
    <w:rsid w:val="31B018EF"/>
    <w:rsid w:val="31DB3836"/>
    <w:rsid w:val="31E1239A"/>
    <w:rsid w:val="32C0611B"/>
    <w:rsid w:val="32C0B976"/>
    <w:rsid w:val="3325471B"/>
    <w:rsid w:val="33844D10"/>
    <w:rsid w:val="33A645A8"/>
    <w:rsid w:val="344D8F17"/>
    <w:rsid w:val="3495385B"/>
    <w:rsid w:val="3499B3D6"/>
    <w:rsid w:val="34A5536C"/>
    <w:rsid w:val="34C1177C"/>
    <w:rsid w:val="34C5284E"/>
    <w:rsid w:val="34ED932B"/>
    <w:rsid w:val="352D7DC6"/>
    <w:rsid w:val="35356B4C"/>
    <w:rsid w:val="353CE871"/>
    <w:rsid w:val="35CF1FC2"/>
    <w:rsid w:val="360146C7"/>
    <w:rsid w:val="3651D8F4"/>
    <w:rsid w:val="36764CA8"/>
    <w:rsid w:val="3686264F"/>
    <w:rsid w:val="36E78C8E"/>
    <w:rsid w:val="3739969A"/>
    <w:rsid w:val="373F9F87"/>
    <w:rsid w:val="3746E931"/>
    <w:rsid w:val="374D99EB"/>
    <w:rsid w:val="37BB9EE5"/>
    <w:rsid w:val="37CCD91D"/>
    <w:rsid w:val="37EE3FB6"/>
    <w:rsid w:val="3829FD3D"/>
    <w:rsid w:val="3836927E"/>
    <w:rsid w:val="38428C34"/>
    <w:rsid w:val="385E4242"/>
    <w:rsid w:val="38835CEF"/>
    <w:rsid w:val="38C457AF"/>
    <w:rsid w:val="38D20C80"/>
    <w:rsid w:val="394D4F43"/>
    <w:rsid w:val="3956259E"/>
    <w:rsid w:val="3968A97E"/>
    <w:rsid w:val="39893E1C"/>
    <w:rsid w:val="398979B6"/>
    <w:rsid w:val="39BDC711"/>
    <w:rsid w:val="39D4F9E5"/>
    <w:rsid w:val="39DE5C95"/>
    <w:rsid w:val="39F32E64"/>
    <w:rsid w:val="39FA12A3"/>
    <w:rsid w:val="3A809998"/>
    <w:rsid w:val="3A87A254"/>
    <w:rsid w:val="3AAE725D"/>
    <w:rsid w:val="3AB8F72B"/>
    <w:rsid w:val="3AFE00FA"/>
    <w:rsid w:val="3B280BBF"/>
    <w:rsid w:val="3B5CD4AF"/>
    <w:rsid w:val="3B69A647"/>
    <w:rsid w:val="3B738490"/>
    <w:rsid w:val="3BDD806E"/>
    <w:rsid w:val="3C12E11C"/>
    <w:rsid w:val="3C1B09AB"/>
    <w:rsid w:val="3C2C4482"/>
    <w:rsid w:val="3C3F73B9"/>
    <w:rsid w:val="3C6F3ED0"/>
    <w:rsid w:val="3C6FA390"/>
    <w:rsid w:val="3C7BCC89"/>
    <w:rsid w:val="3CF7DFAF"/>
    <w:rsid w:val="3D031BC4"/>
    <w:rsid w:val="3D15FD57"/>
    <w:rsid w:val="3D29C5DF"/>
    <w:rsid w:val="3D407D31"/>
    <w:rsid w:val="3D5D30B7"/>
    <w:rsid w:val="3DB43697"/>
    <w:rsid w:val="3DB56D9D"/>
    <w:rsid w:val="3DCD08CA"/>
    <w:rsid w:val="3DE3FA85"/>
    <w:rsid w:val="3E0B73F1"/>
    <w:rsid w:val="3E20C066"/>
    <w:rsid w:val="3E99D265"/>
    <w:rsid w:val="3EFC43D1"/>
    <w:rsid w:val="3F02249B"/>
    <w:rsid w:val="3F1AC5E2"/>
    <w:rsid w:val="3F63E544"/>
    <w:rsid w:val="3FA74452"/>
    <w:rsid w:val="3FAE154C"/>
    <w:rsid w:val="3FAF03F3"/>
    <w:rsid w:val="402D0895"/>
    <w:rsid w:val="403045D2"/>
    <w:rsid w:val="406304E9"/>
    <w:rsid w:val="4065CD88"/>
    <w:rsid w:val="4069C4FB"/>
    <w:rsid w:val="40F4D2DD"/>
    <w:rsid w:val="410CDBBE"/>
    <w:rsid w:val="411B8E78"/>
    <w:rsid w:val="41485D98"/>
    <w:rsid w:val="417CC15D"/>
    <w:rsid w:val="41AFEBFD"/>
    <w:rsid w:val="41EE70FD"/>
    <w:rsid w:val="41FC56AA"/>
    <w:rsid w:val="42165F5F"/>
    <w:rsid w:val="422A3F35"/>
    <w:rsid w:val="424185C0"/>
    <w:rsid w:val="42A96066"/>
    <w:rsid w:val="42B75ED9"/>
    <w:rsid w:val="432D9288"/>
    <w:rsid w:val="4367E694"/>
    <w:rsid w:val="4370BAE4"/>
    <w:rsid w:val="438F48F9"/>
    <w:rsid w:val="43A2FEDE"/>
    <w:rsid w:val="44261B90"/>
    <w:rsid w:val="44532F3A"/>
    <w:rsid w:val="447AB575"/>
    <w:rsid w:val="449C5BF1"/>
    <w:rsid w:val="44C93BF0"/>
    <w:rsid w:val="44E75CEA"/>
    <w:rsid w:val="4507C5C2"/>
    <w:rsid w:val="450FD465"/>
    <w:rsid w:val="45210F3C"/>
    <w:rsid w:val="4528FCC2"/>
    <w:rsid w:val="454B8F16"/>
    <w:rsid w:val="45514B57"/>
    <w:rsid w:val="4569CD7D"/>
    <w:rsid w:val="45B1D5DC"/>
    <w:rsid w:val="45C1EBF1"/>
    <w:rsid w:val="460F725A"/>
    <w:rsid w:val="464F1A0C"/>
    <w:rsid w:val="46B6D2D2"/>
    <w:rsid w:val="46C4CD23"/>
    <w:rsid w:val="46E4EF19"/>
    <w:rsid w:val="46FD5FAB"/>
    <w:rsid w:val="4731A12D"/>
    <w:rsid w:val="478ACFFC"/>
    <w:rsid w:val="47B25637"/>
    <w:rsid w:val="47B7A794"/>
    <w:rsid w:val="47F5BA94"/>
    <w:rsid w:val="4824ED04"/>
    <w:rsid w:val="4874660C"/>
    <w:rsid w:val="4884909E"/>
    <w:rsid w:val="4899300C"/>
    <w:rsid w:val="48A16E3F"/>
    <w:rsid w:val="48AB139D"/>
    <w:rsid w:val="48B0F6A8"/>
    <w:rsid w:val="48DD4420"/>
    <w:rsid w:val="48E33ED8"/>
    <w:rsid w:val="48ED8770"/>
    <w:rsid w:val="4909A0AF"/>
    <w:rsid w:val="49234A3D"/>
    <w:rsid w:val="4963F5B3"/>
    <w:rsid w:val="4963FB03"/>
    <w:rsid w:val="49BDFFBB"/>
    <w:rsid w:val="49D0488C"/>
    <w:rsid w:val="4A3F2704"/>
    <w:rsid w:val="4A72B4D3"/>
    <w:rsid w:val="4A7A3816"/>
    <w:rsid w:val="4A8957D1"/>
    <w:rsid w:val="4A8D3485"/>
    <w:rsid w:val="4AA95530"/>
    <w:rsid w:val="4AE8ADDB"/>
    <w:rsid w:val="4AE9D6F1"/>
    <w:rsid w:val="4AED7DE5"/>
    <w:rsid w:val="4B1D901A"/>
    <w:rsid w:val="4B29140D"/>
    <w:rsid w:val="4B3AA6F1"/>
    <w:rsid w:val="4B835709"/>
    <w:rsid w:val="4B8563C1"/>
    <w:rsid w:val="4B9F129F"/>
    <w:rsid w:val="4BA07C5C"/>
    <w:rsid w:val="4BAD9448"/>
    <w:rsid w:val="4BCCF396"/>
    <w:rsid w:val="4BF623A3"/>
    <w:rsid w:val="4C1B38B8"/>
    <w:rsid w:val="4C35FF78"/>
    <w:rsid w:val="4C867E29"/>
    <w:rsid w:val="4CFC7731"/>
    <w:rsid w:val="4D039F7C"/>
    <w:rsid w:val="4D07B079"/>
    <w:rsid w:val="4D29CBED"/>
    <w:rsid w:val="4D88515C"/>
    <w:rsid w:val="4DC4D547"/>
    <w:rsid w:val="4DD4EB5C"/>
    <w:rsid w:val="4DE0F5F2"/>
    <w:rsid w:val="4E575D93"/>
    <w:rsid w:val="4E60B4CF"/>
    <w:rsid w:val="4ED060ED"/>
    <w:rsid w:val="4ED3ACEA"/>
    <w:rsid w:val="4EF96FCA"/>
    <w:rsid w:val="4F0CFF77"/>
    <w:rsid w:val="4F58B822"/>
    <w:rsid w:val="4F622E1D"/>
    <w:rsid w:val="4F64FDCB"/>
    <w:rsid w:val="4F988472"/>
    <w:rsid w:val="4FB654A0"/>
    <w:rsid w:val="4FCD0BF2"/>
    <w:rsid w:val="501766E7"/>
    <w:rsid w:val="505C2D28"/>
    <w:rsid w:val="507F77F1"/>
    <w:rsid w:val="509802B2"/>
    <w:rsid w:val="50AD4F27"/>
    <w:rsid w:val="50D94B37"/>
    <w:rsid w:val="50EC7150"/>
    <w:rsid w:val="51012F69"/>
    <w:rsid w:val="5191CCB3"/>
    <w:rsid w:val="51BA96B0"/>
    <w:rsid w:val="51FAFB38"/>
    <w:rsid w:val="5218C958"/>
    <w:rsid w:val="522F2828"/>
    <w:rsid w:val="523F33C3"/>
    <w:rsid w:val="528A12B1"/>
    <w:rsid w:val="5298466A"/>
    <w:rsid w:val="52B52579"/>
    <w:rsid w:val="52DF676D"/>
    <w:rsid w:val="531B64B3"/>
    <w:rsid w:val="53351D8C"/>
    <w:rsid w:val="5366463E"/>
    <w:rsid w:val="5372E100"/>
    <w:rsid w:val="53C86C33"/>
    <w:rsid w:val="5472536F"/>
    <w:rsid w:val="5472F92E"/>
    <w:rsid w:val="548ACF0A"/>
    <w:rsid w:val="54A22FC2"/>
    <w:rsid w:val="54BB0638"/>
    <w:rsid w:val="54C96D75"/>
    <w:rsid w:val="54CE9957"/>
    <w:rsid w:val="5516E1D3"/>
    <w:rsid w:val="551C7F84"/>
    <w:rsid w:val="55202121"/>
    <w:rsid w:val="5521D4E2"/>
    <w:rsid w:val="55531D29"/>
    <w:rsid w:val="557395DB"/>
    <w:rsid w:val="55EFDB19"/>
    <w:rsid w:val="55F13818"/>
    <w:rsid w:val="5602D120"/>
    <w:rsid w:val="5624EA2C"/>
    <w:rsid w:val="564FE90C"/>
    <w:rsid w:val="565E39B1"/>
    <w:rsid w:val="570481AF"/>
    <w:rsid w:val="575405B4"/>
    <w:rsid w:val="577070ED"/>
    <w:rsid w:val="5784CEF4"/>
    <w:rsid w:val="578D43DD"/>
    <w:rsid w:val="57C26FCC"/>
    <w:rsid w:val="57D22A0D"/>
    <w:rsid w:val="57D81DD7"/>
    <w:rsid w:val="584AAA2D"/>
    <w:rsid w:val="586E54BE"/>
    <w:rsid w:val="58AFFC90"/>
    <w:rsid w:val="58E09363"/>
    <w:rsid w:val="58EDEA6A"/>
    <w:rsid w:val="590DD4E5"/>
    <w:rsid w:val="59301FDA"/>
    <w:rsid w:val="595AE7A5"/>
    <w:rsid w:val="59AD5D6D"/>
    <w:rsid w:val="59B4FA5A"/>
    <w:rsid w:val="5A1D9C0F"/>
    <w:rsid w:val="5A265A37"/>
    <w:rsid w:val="5A3C2271"/>
    <w:rsid w:val="5A4BCCF1"/>
    <w:rsid w:val="5A53626A"/>
    <w:rsid w:val="5A7C63C4"/>
    <w:rsid w:val="5A847A86"/>
    <w:rsid w:val="5AC7E678"/>
    <w:rsid w:val="5AE0820E"/>
    <w:rsid w:val="5AFA108E"/>
    <w:rsid w:val="5BC26146"/>
    <w:rsid w:val="5BD7F2D2"/>
    <w:rsid w:val="5BDFAFCC"/>
    <w:rsid w:val="5C3F28B0"/>
    <w:rsid w:val="5C478CA3"/>
    <w:rsid w:val="5C60799C"/>
    <w:rsid w:val="5C696784"/>
    <w:rsid w:val="5C810F20"/>
    <w:rsid w:val="5C970AFF"/>
    <w:rsid w:val="5CC1DFDB"/>
    <w:rsid w:val="5CC57F26"/>
    <w:rsid w:val="5D2959F0"/>
    <w:rsid w:val="5D466707"/>
    <w:rsid w:val="5DB0A92B"/>
    <w:rsid w:val="5DD8F330"/>
    <w:rsid w:val="5DDAF911"/>
    <w:rsid w:val="5DEB0F26"/>
    <w:rsid w:val="5E012080"/>
    <w:rsid w:val="5E156344"/>
    <w:rsid w:val="5E34CB50"/>
    <w:rsid w:val="5E38958F"/>
    <w:rsid w:val="5E50B900"/>
    <w:rsid w:val="5E5A55A4"/>
    <w:rsid w:val="5ED74794"/>
    <w:rsid w:val="5EE5F620"/>
    <w:rsid w:val="5EF9CB5A"/>
    <w:rsid w:val="5F0DAB30"/>
    <w:rsid w:val="5F0E124E"/>
    <w:rsid w:val="5F20CD5D"/>
    <w:rsid w:val="5F475FCC"/>
    <w:rsid w:val="5F5480CE"/>
    <w:rsid w:val="5F76C972"/>
    <w:rsid w:val="5F77FE43"/>
    <w:rsid w:val="5FA3990F"/>
    <w:rsid w:val="5FA7750B"/>
    <w:rsid w:val="5FE30604"/>
    <w:rsid w:val="5FFC9CA4"/>
    <w:rsid w:val="5FFF0592"/>
    <w:rsid w:val="6043296F"/>
    <w:rsid w:val="60516408"/>
    <w:rsid w:val="605AB664"/>
    <w:rsid w:val="6071D079"/>
    <w:rsid w:val="60B3517B"/>
    <w:rsid w:val="60C4768B"/>
    <w:rsid w:val="615029B5"/>
    <w:rsid w:val="615C6DC9"/>
    <w:rsid w:val="616848CB"/>
    <w:rsid w:val="61C58C01"/>
    <w:rsid w:val="6239342A"/>
    <w:rsid w:val="6243E1F5"/>
    <w:rsid w:val="625B351C"/>
    <w:rsid w:val="62F2DE55"/>
    <w:rsid w:val="632CF37A"/>
    <w:rsid w:val="6330D0B2"/>
    <w:rsid w:val="6337709D"/>
    <w:rsid w:val="6364B21F"/>
    <w:rsid w:val="63697DCD"/>
    <w:rsid w:val="636CCCE9"/>
    <w:rsid w:val="63A6E687"/>
    <w:rsid w:val="63EAF0B0"/>
    <w:rsid w:val="63F56B14"/>
    <w:rsid w:val="63F89242"/>
    <w:rsid w:val="641E5B74"/>
    <w:rsid w:val="6422E025"/>
    <w:rsid w:val="64B6A0DF"/>
    <w:rsid w:val="64BA2148"/>
    <w:rsid w:val="64D97BA5"/>
    <w:rsid w:val="65462617"/>
    <w:rsid w:val="656562CF"/>
    <w:rsid w:val="65690CDE"/>
    <w:rsid w:val="65813FD5"/>
    <w:rsid w:val="658271A9"/>
    <w:rsid w:val="6586C29E"/>
    <w:rsid w:val="658E7F98"/>
    <w:rsid w:val="65C23E17"/>
    <w:rsid w:val="65E04D6B"/>
    <w:rsid w:val="65F0124D"/>
    <w:rsid w:val="6616B68F"/>
    <w:rsid w:val="661B6F63"/>
    <w:rsid w:val="6655E902"/>
    <w:rsid w:val="6668D432"/>
    <w:rsid w:val="66A3C684"/>
    <w:rsid w:val="66A74AE2"/>
    <w:rsid w:val="67043FA3"/>
    <w:rsid w:val="672292FF"/>
    <w:rsid w:val="67303304"/>
    <w:rsid w:val="6748A53E"/>
    <w:rsid w:val="675B4D7D"/>
    <w:rsid w:val="67B12E44"/>
    <w:rsid w:val="67B286F0"/>
    <w:rsid w:val="67F1B963"/>
    <w:rsid w:val="67F80296"/>
    <w:rsid w:val="6816123B"/>
    <w:rsid w:val="683D995E"/>
    <w:rsid w:val="684E4234"/>
    <w:rsid w:val="68A0ADA0"/>
    <w:rsid w:val="68BE6360"/>
    <w:rsid w:val="68C0C127"/>
    <w:rsid w:val="68CFECF6"/>
    <w:rsid w:val="694EBB87"/>
    <w:rsid w:val="695B7435"/>
    <w:rsid w:val="69EA1295"/>
    <w:rsid w:val="6A188BD6"/>
    <w:rsid w:val="6A505DD7"/>
    <w:rsid w:val="6A61F0BB"/>
    <w:rsid w:val="6A6826EA"/>
    <w:rsid w:val="6ADC7BD4"/>
    <w:rsid w:val="6AE1D380"/>
    <w:rsid w:val="6BB8A4D8"/>
    <w:rsid w:val="6BD5D735"/>
    <w:rsid w:val="6BD6A6FE"/>
    <w:rsid w:val="6BE5FCFC"/>
    <w:rsid w:val="6BF861E9"/>
    <w:rsid w:val="6BFA7BAC"/>
    <w:rsid w:val="6C0A4533"/>
    <w:rsid w:val="6C114DEF"/>
    <w:rsid w:val="6C296D59"/>
    <w:rsid w:val="6C4034EF"/>
    <w:rsid w:val="6C7DA3E1"/>
    <w:rsid w:val="6C81D4C6"/>
    <w:rsid w:val="6CA45B03"/>
    <w:rsid w:val="6CB2E8F8"/>
    <w:rsid w:val="6CFC1C7C"/>
    <w:rsid w:val="6D34A070"/>
    <w:rsid w:val="6D385CEC"/>
    <w:rsid w:val="6D50450D"/>
    <w:rsid w:val="6D51CBE1"/>
    <w:rsid w:val="6D5C5595"/>
    <w:rsid w:val="6D7C9CA5"/>
    <w:rsid w:val="6D83137A"/>
    <w:rsid w:val="6D9A8AD7"/>
    <w:rsid w:val="6D9C4D5A"/>
    <w:rsid w:val="6D9EBE65"/>
    <w:rsid w:val="6DAA0498"/>
    <w:rsid w:val="6DB7E6C2"/>
    <w:rsid w:val="6E21C874"/>
    <w:rsid w:val="6E30AC8B"/>
    <w:rsid w:val="6E402B64"/>
    <w:rsid w:val="6E4EB959"/>
    <w:rsid w:val="6E53B111"/>
    <w:rsid w:val="6E85D3DF"/>
    <w:rsid w:val="6EBD83B8"/>
    <w:rsid w:val="6ECBB771"/>
    <w:rsid w:val="6ED9D0E5"/>
    <w:rsid w:val="6F2953EF"/>
    <w:rsid w:val="6F6D35C9"/>
    <w:rsid w:val="6F77D5B1"/>
    <w:rsid w:val="6F891D1C"/>
    <w:rsid w:val="6F999258"/>
    <w:rsid w:val="6FA0408E"/>
    <w:rsid w:val="6FBA8CDE"/>
    <w:rsid w:val="6FBD98D5"/>
    <w:rsid w:val="703AC1F1"/>
    <w:rsid w:val="7041DE52"/>
    <w:rsid w:val="70595419"/>
    <w:rsid w:val="7075A146"/>
    <w:rsid w:val="70F5BCF0"/>
    <w:rsid w:val="716156BC"/>
    <w:rsid w:val="71948B53"/>
    <w:rsid w:val="719AA10F"/>
    <w:rsid w:val="71A07EEB"/>
    <w:rsid w:val="71A2AD0C"/>
    <w:rsid w:val="71B90B40"/>
    <w:rsid w:val="7224E483"/>
    <w:rsid w:val="722C1020"/>
    <w:rsid w:val="731E81A7"/>
    <w:rsid w:val="73360A52"/>
    <w:rsid w:val="733AB53D"/>
    <w:rsid w:val="7343877E"/>
    <w:rsid w:val="739A91F7"/>
    <w:rsid w:val="73A3E1F4"/>
    <w:rsid w:val="73AD4208"/>
    <w:rsid w:val="73BD0A51"/>
    <w:rsid w:val="73D2CEE3"/>
    <w:rsid w:val="73FFFCA6"/>
    <w:rsid w:val="744C9B00"/>
    <w:rsid w:val="74B30743"/>
    <w:rsid w:val="74C53AFA"/>
    <w:rsid w:val="74D9C839"/>
    <w:rsid w:val="74E36D97"/>
    <w:rsid w:val="753FB255"/>
    <w:rsid w:val="754B0F0A"/>
    <w:rsid w:val="75989573"/>
    <w:rsid w:val="75B83D24"/>
    <w:rsid w:val="75D34210"/>
    <w:rsid w:val="76164F98"/>
    <w:rsid w:val="762E59C2"/>
    <w:rsid w:val="7634C7DF"/>
    <w:rsid w:val="763864FB"/>
    <w:rsid w:val="767B2840"/>
    <w:rsid w:val="76CEE26E"/>
    <w:rsid w:val="76D209E1"/>
    <w:rsid w:val="76DF2D49"/>
    <w:rsid w:val="7713F315"/>
    <w:rsid w:val="771E6DBE"/>
    <w:rsid w:val="773B2186"/>
    <w:rsid w:val="774ACF2E"/>
    <w:rsid w:val="777EAF00"/>
    <w:rsid w:val="77D09840"/>
    <w:rsid w:val="77E1D317"/>
    <w:rsid w:val="77E4D19C"/>
    <w:rsid w:val="781516CF"/>
    <w:rsid w:val="781F1979"/>
    <w:rsid w:val="786B7787"/>
    <w:rsid w:val="787BEBCE"/>
    <w:rsid w:val="78A5E91D"/>
    <w:rsid w:val="790C3808"/>
    <w:rsid w:val="792C8785"/>
    <w:rsid w:val="792E2622"/>
    <w:rsid w:val="79451E74"/>
    <w:rsid w:val="79647B1B"/>
    <w:rsid w:val="796C68A1"/>
    <w:rsid w:val="79A2808D"/>
    <w:rsid w:val="79BCC1C5"/>
    <w:rsid w:val="79BE2386"/>
    <w:rsid w:val="79E28AF7"/>
    <w:rsid w:val="7A238BCE"/>
    <w:rsid w:val="7A327849"/>
    <w:rsid w:val="7A75B447"/>
    <w:rsid w:val="7A7AD062"/>
    <w:rsid w:val="7A85E516"/>
    <w:rsid w:val="7A9DB9B4"/>
    <w:rsid w:val="7AD03842"/>
    <w:rsid w:val="7B0BDDA3"/>
    <w:rsid w:val="7B3986BE"/>
    <w:rsid w:val="7B52AF1B"/>
    <w:rsid w:val="7B5A51F2"/>
    <w:rsid w:val="7BD70A16"/>
    <w:rsid w:val="7BE43035"/>
    <w:rsid w:val="7C0E92A9"/>
    <w:rsid w:val="7C1184A8"/>
    <w:rsid w:val="7C2C4C95"/>
    <w:rsid w:val="7C428394"/>
    <w:rsid w:val="7C591BC8"/>
    <w:rsid w:val="7C6DAD19"/>
    <w:rsid w:val="7CAD6567"/>
    <w:rsid w:val="7D2A46CA"/>
    <w:rsid w:val="7D2CE27D"/>
    <w:rsid w:val="7D4AC43A"/>
    <w:rsid w:val="7D5620EF"/>
    <w:rsid w:val="7D981BA1"/>
    <w:rsid w:val="7DC8D416"/>
    <w:rsid w:val="7DE83D8A"/>
    <w:rsid w:val="7E0226D3"/>
    <w:rsid w:val="7E20A570"/>
    <w:rsid w:val="7E30BB85"/>
    <w:rsid w:val="7E63CCDE"/>
    <w:rsid w:val="7E863A25"/>
    <w:rsid w:val="7EF1F150"/>
    <w:rsid w:val="7EFEBA5B"/>
    <w:rsid w:val="7F0E56EA"/>
    <w:rsid w:val="7F2D62D8"/>
    <w:rsid w:val="7FB66458"/>
    <w:rsid w:val="7FD3BC9F"/>
    <w:rsid w:val="7FDDC6BD"/>
    <w:rsid w:val="7FE9236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DE7512"/>
  <w15:chartTrackingRefBased/>
  <w15:docId w15:val="{4D71E3D9-28D8-4492-B9BD-7A104B1DF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4906B7"/>
    <w:pPr>
      <w:spacing w:before="160" w:after="0" w:line="336" w:lineRule="auto"/>
      <w:ind w:firstLine="851"/>
      <w:jc w:val="both"/>
    </w:pPr>
    <w:rPr>
      <w:sz w:val="24"/>
    </w:rPr>
  </w:style>
  <w:style w:type="paragraph" w:styleId="Nadpis1">
    <w:name w:val="heading 1"/>
    <w:basedOn w:val="Normln"/>
    <w:next w:val="Normln"/>
    <w:link w:val="Nadpis1Char"/>
    <w:uiPriority w:val="9"/>
    <w:qFormat/>
    <w:rsid w:val="00D06100"/>
    <w:pPr>
      <w:keepNext/>
      <w:keepLines/>
      <w:pageBreakBefore/>
      <w:numPr>
        <w:numId w:val="21"/>
      </w:numPr>
      <w:spacing w:after="120" w:line="360" w:lineRule="auto"/>
      <w:jc w:val="left"/>
      <w:outlineLvl w:val="0"/>
    </w:pPr>
    <w:rPr>
      <w:rFonts w:asciiTheme="majorHAnsi" w:eastAsiaTheme="majorEastAsia" w:hAnsiTheme="majorHAnsi" w:cstheme="majorBidi"/>
      <w:sz w:val="40"/>
      <w:szCs w:val="32"/>
    </w:rPr>
  </w:style>
  <w:style w:type="paragraph" w:styleId="Nadpis2">
    <w:name w:val="heading 2"/>
    <w:basedOn w:val="Normln"/>
    <w:next w:val="Normln"/>
    <w:link w:val="Nadpis2Char"/>
    <w:uiPriority w:val="9"/>
    <w:unhideWhenUsed/>
    <w:qFormat/>
    <w:rsid w:val="00F96D91"/>
    <w:pPr>
      <w:keepNext/>
      <w:keepLines/>
      <w:numPr>
        <w:ilvl w:val="1"/>
        <w:numId w:val="21"/>
      </w:numPr>
      <w:spacing w:before="240" w:after="120" w:line="360" w:lineRule="auto"/>
      <w:jc w:val="left"/>
      <w:outlineLvl w:val="1"/>
    </w:pPr>
    <w:rPr>
      <w:rFonts w:asciiTheme="majorHAnsi" w:eastAsiaTheme="majorEastAsia" w:hAnsiTheme="majorHAnsi" w:cstheme="majorBidi"/>
      <w:sz w:val="34"/>
      <w:szCs w:val="26"/>
    </w:rPr>
  </w:style>
  <w:style w:type="paragraph" w:styleId="Nadpis3">
    <w:name w:val="heading 3"/>
    <w:basedOn w:val="Normln"/>
    <w:next w:val="Normln"/>
    <w:link w:val="Nadpis3Char"/>
    <w:uiPriority w:val="9"/>
    <w:unhideWhenUsed/>
    <w:qFormat/>
    <w:rsid w:val="00F96D91"/>
    <w:pPr>
      <w:keepNext/>
      <w:keepLines/>
      <w:numPr>
        <w:ilvl w:val="2"/>
        <w:numId w:val="21"/>
      </w:numPr>
      <w:spacing w:before="240" w:after="120" w:line="360" w:lineRule="auto"/>
      <w:jc w:val="left"/>
      <w:outlineLvl w:val="2"/>
    </w:pPr>
    <w:rPr>
      <w:rFonts w:asciiTheme="majorHAnsi" w:eastAsiaTheme="majorEastAsia" w:hAnsiTheme="majorHAnsi" w:cstheme="majorBidi"/>
      <w:sz w:val="32"/>
      <w:szCs w:val="24"/>
    </w:rPr>
  </w:style>
  <w:style w:type="paragraph" w:styleId="Nadpis4">
    <w:name w:val="heading 4"/>
    <w:basedOn w:val="Normln"/>
    <w:next w:val="Normln"/>
    <w:link w:val="Nadpis4Char"/>
    <w:uiPriority w:val="9"/>
    <w:unhideWhenUsed/>
    <w:qFormat/>
    <w:rsid w:val="00F96D91"/>
    <w:pPr>
      <w:keepNext/>
      <w:keepLines/>
      <w:numPr>
        <w:ilvl w:val="3"/>
        <w:numId w:val="21"/>
      </w:numPr>
      <w:spacing w:before="240" w:after="120" w:line="360" w:lineRule="auto"/>
      <w:jc w:val="left"/>
      <w:outlineLvl w:val="3"/>
    </w:pPr>
    <w:rPr>
      <w:rFonts w:asciiTheme="majorHAnsi" w:eastAsiaTheme="majorEastAsia" w:hAnsiTheme="majorHAnsi" w:cstheme="majorBidi"/>
      <w:iCs/>
      <w:sz w:val="28"/>
    </w:rPr>
  </w:style>
  <w:style w:type="paragraph" w:styleId="Nadpis5">
    <w:name w:val="heading 5"/>
    <w:basedOn w:val="Sta"/>
    <w:next w:val="Normln"/>
    <w:link w:val="Nadpis5Char"/>
    <w:uiPriority w:val="9"/>
    <w:unhideWhenUsed/>
    <w:qFormat/>
    <w:rsid w:val="00F96D91"/>
    <w:pPr>
      <w:keepNext/>
      <w:keepLines/>
      <w:numPr>
        <w:ilvl w:val="4"/>
        <w:numId w:val="21"/>
      </w:numPr>
      <w:spacing w:before="240" w:after="120" w:line="360" w:lineRule="auto"/>
      <w:jc w:val="left"/>
      <w:outlineLvl w:val="4"/>
    </w:pPr>
    <w:rPr>
      <w:rFonts w:asciiTheme="majorHAnsi" w:eastAsiaTheme="majorEastAsia" w:hAnsiTheme="majorHAnsi" w:cstheme="majorBidi"/>
      <w:color w:val="auto"/>
      <w:sz w:val="28"/>
    </w:rPr>
  </w:style>
  <w:style w:type="paragraph" w:styleId="Nadpis6">
    <w:name w:val="heading 6"/>
    <w:basedOn w:val="Normln"/>
    <w:next w:val="Normln"/>
    <w:link w:val="Nadpis6Char"/>
    <w:uiPriority w:val="9"/>
    <w:unhideWhenUsed/>
    <w:qFormat/>
    <w:rsid w:val="00F96D91"/>
    <w:pPr>
      <w:keepNext/>
      <w:keepLines/>
      <w:numPr>
        <w:ilvl w:val="5"/>
        <w:numId w:val="21"/>
      </w:numPr>
      <w:spacing w:before="40"/>
      <w:jc w:val="left"/>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unhideWhenUsed/>
    <w:qFormat/>
    <w:rsid w:val="00A651FD"/>
    <w:pPr>
      <w:keepNext/>
      <w:keepLines/>
      <w:numPr>
        <w:ilvl w:val="6"/>
        <w:numId w:val="21"/>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unhideWhenUsed/>
    <w:qFormat/>
    <w:rsid w:val="00A651FD"/>
    <w:pPr>
      <w:keepNext/>
      <w:keepLines/>
      <w:numPr>
        <w:ilvl w:val="7"/>
        <w:numId w:val="2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A651FD"/>
    <w:pPr>
      <w:keepNext/>
      <w:keepLines/>
      <w:numPr>
        <w:ilvl w:val="8"/>
        <w:numId w:val="2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Neslovannadpis">
    <w:name w:val="Nečíslovaný nadpis"/>
    <w:basedOn w:val="Nadpis1"/>
    <w:next w:val="Sta"/>
    <w:qFormat/>
    <w:rsid w:val="00440DE5"/>
    <w:pPr>
      <w:numPr>
        <w:numId w:val="0"/>
      </w:numPr>
    </w:pPr>
  </w:style>
  <w:style w:type="paragraph" w:customStyle="1" w:styleId="Nezaazovannadpis">
    <w:name w:val="Nezařazovaný nadpis"/>
    <w:basedOn w:val="Nadpis1"/>
    <w:next w:val="Sta"/>
    <w:qFormat/>
    <w:rsid w:val="003368F0"/>
    <w:pPr>
      <w:pageBreakBefore w:val="0"/>
      <w:numPr>
        <w:numId w:val="0"/>
      </w:numPr>
      <w:outlineLvl w:val="9"/>
    </w:pPr>
  </w:style>
  <w:style w:type="character" w:customStyle="1" w:styleId="Nadpis1Char">
    <w:name w:val="Nadpis 1 Char"/>
    <w:basedOn w:val="Standardnpsmoodstavce"/>
    <w:link w:val="Nadpis1"/>
    <w:uiPriority w:val="9"/>
    <w:rsid w:val="00D06100"/>
    <w:rPr>
      <w:rFonts w:asciiTheme="majorHAnsi" w:eastAsiaTheme="majorEastAsia" w:hAnsiTheme="majorHAnsi" w:cstheme="majorBidi"/>
      <w:sz w:val="40"/>
      <w:szCs w:val="32"/>
    </w:rPr>
  </w:style>
  <w:style w:type="paragraph" w:customStyle="1" w:styleId="Sta">
    <w:name w:val="Stať"/>
    <w:basedOn w:val="Normln"/>
    <w:qFormat/>
    <w:rsid w:val="00A651FD"/>
    <w:rPr>
      <w:rFonts w:eastAsia="Times New Roman" w:cs="Arial"/>
      <w:color w:val="000000"/>
      <w:szCs w:val="20"/>
      <w:lang w:eastAsia="cs-CZ"/>
    </w:rPr>
  </w:style>
  <w:style w:type="paragraph" w:customStyle="1" w:styleId="Podpisovdek">
    <w:name w:val="Podpisový řádek"/>
    <w:basedOn w:val="Normln"/>
    <w:rsid w:val="00394D8A"/>
    <w:pPr>
      <w:tabs>
        <w:tab w:val="left" w:pos="5103"/>
        <w:tab w:val="left" w:leader="dot" w:pos="7938"/>
      </w:tabs>
      <w:spacing w:before="360" w:line="240" w:lineRule="auto"/>
      <w:ind w:firstLine="0"/>
      <w:jc w:val="left"/>
    </w:pPr>
    <w:rPr>
      <w:rFonts w:ascii="Cambria" w:eastAsia="Times New Roman" w:hAnsi="Cambria" w:cs="Times New Roman"/>
      <w:szCs w:val="20"/>
      <w:lang w:eastAsia="cs-CZ"/>
    </w:rPr>
  </w:style>
  <w:style w:type="paragraph" w:customStyle="1" w:styleId="Jmnopodpodpisovmdkem">
    <w:name w:val="Jméno pod podpisovým řádkem"/>
    <w:basedOn w:val="Normln"/>
    <w:next w:val="Normln"/>
    <w:qFormat/>
    <w:rsid w:val="00394D8A"/>
    <w:pPr>
      <w:tabs>
        <w:tab w:val="center" w:pos="6521"/>
      </w:tabs>
      <w:spacing w:after="120" w:line="240" w:lineRule="auto"/>
      <w:ind w:firstLine="0"/>
      <w:jc w:val="left"/>
    </w:pPr>
    <w:rPr>
      <w:rFonts w:eastAsia="Times New Roman" w:cs="Times New Roman"/>
      <w:bCs/>
      <w:szCs w:val="24"/>
      <w:lang w:eastAsia="cs-CZ"/>
    </w:rPr>
  </w:style>
  <w:style w:type="paragraph" w:styleId="Zhlav">
    <w:name w:val="header"/>
    <w:basedOn w:val="Normln"/>
    <w:link w:val="ZhlavChar"/>
    <w:uiPriority w:val="99"/>
    <w:unhideWhenUsed/>
    <w:rsid w:val="00D06100"/>
    <w:pPr>
      <w:pBdr>
        <w:bottom w:val="single" w:sz="4" w:space="1" w:color="auto"/>
      </w:pBdr>
      <w:tabs>
        <w:tab w:val="center" w:pos="4536"/>
        <w:tab w:val="right" w:pos="9072"/>
      </w:tabs>
      <w:spacing w:line="240" w:lineRule="auto"/>
      <w:ind w:firstLine="0"/>
      <w:jc w:val="right"/>
    </w:pPr>
    <w:rPr>
      <w:rFonts w:asciiTheme="majorHAnsi" w:hAnsiTheme="majorHAnsi"/>
      <w:sz w:val="28"/>
    </w:rPr>
  </w:style>
  <w:style w:type="character" w:customStyle="1" w:styleId="ZhlavChar">
    <w:name w:val="Záhlaví Char"/>
    <w:basedOn w:val="Standardnpsmoodstavce"/>
    <w:link w:val="Zhlav"/>
    <w:uiPriority w:val="99"/>
    <w:rsid w:val="00D06100"/>
    <w:rPr>
      <w:rFonts w:asciiTheme="majorHAnsi" w:hAnsiTheme="majorHAnsi"/>
      <w:sz w:val="28"/>
    </w:rPr>
  </w:style>
  <w:style w:type="paragraph" w:styleId="Zpat">
    <w:name w:val="footer"/>
    <w:basedOn w:val="Normln"/>
    <w:link w:val="ZpatChar"/>
    <w:uiPriority w:val="99"/>
    <w:unhideWhenUsed/>
    <w:rsid w:val="00A758D8"/>
    <w:pPr>
      <w:tabs>
        <w:tab w:val="center" w:pos="4536"/>
        <w:tab w:val="right" w:pos="9072"/>
      </w:tabs>
      <w:spacing w:line="240" w:lineRule="auto"/>
    </w:pPr>
  </w:style>
  <w:style w:type="character" w:customStyle="1" w:styleId="ZpatChar">
    <w:name w:val="Zápatí Char"/>
    <w:basedOn w:val="Standardnpsmoodstavce"/>
    <w:link w:val="Zpat"/>
    <w:uiPriority w:val="99"/>
    <w:rsid w:val="00A758D8"/>
  </w:style>
  <w:style w:type="character" w:styleId="Zstupntext">
    <w:name w:val="Placeholder Text"/>
    <w:basedOn w:val="Standardnpsmoodstavce"/>
    <w:uiPriority w:val="99"/>
    <w:semiHidden/>
    <w:rsid w:val="00A758D8"/>
    <w:rPr>
      <w:color w:val="808080"/>
    </w:rPr>
  </w:style>
  <w:style w:type="paragraph" w:styleId="Nadpisobsahu">
    <w:name w:val="TOC Heading"/>
    <w:basedOn w:val="Neslovannadpis"/>
    <w:next w:val="Normln"/>
    <w:uiPriority w:val="39"/>
    <w:unhideWhenUsed/>
    <w:qFormat/>
    <w:rsid w:val="00566029"/>
    <w:pPr>
      <w:outlineLvl w:val="9"/>
    </w:pPr>
    <w:rPr>
      <w:lang w:eastAsia="cs-CZ"/>
    </w:rPr>
  </w:style>
  <w:style w:type="paragraph" w:styleId="Obsah1">
    <w:name w:val="toc 1"/>
    <w:basedOn w:val="Normln"/>
    <w:next w:val="Normln"/>
    <w:autoRedefine/>
    <w:uiPriority w:val="39"/>
    <w:unhideWhenUsed/>
    <w:rsid w:val="00394D8A"/>
    <w:pPr>
      <w:tabs>
        <w:tab w:val="right" w:leader="dot" w:pos="9072"/>
      </w:tabs>
      <w:spacing w:after="100" w:line="259" w:lineRule="auto"/>
      <w:ind w:firstLine="0"/>
      <w:jc w:val="left"/>
    </w:pPr>
  </w:style>
  <w:style w:type="character" w:styleId="Hypertextovodkaz">
    <w:name w:val="Hyperlink"/>
    <w:basedOn w:val="Standardnpsmoodstavce"/>
    <w:uiPriority w:val="99"/>
    <w:unhideWhenUsed/>
    <w:rsid w:val="00A758D8"/>
    <w:rPr>
      <w:color w:val="0563C1" w:themeColor="hyperlink"/>
      <w:u w:val="single"/>
    </w:rPr>
  </w:style>
  <w:style w:type="character" w:customStyle="1" w:styleId="Nadpis2Char">
    <w:name w:val="Nadpis 2 Char"/>
    <w:basedOn w:val="Standardnpsmoodstavce"/>
    <w:link w:val="Nadpis2"/>
    <w:uiPriority w:val="9"/>
    <w:rsid w:val="00F96D91"/>
    <w:rPr>
      <w:rFonts w:asciiTheme="majorHAnsi" w:eastAsiaTheme="majorEastAsia" w:hAnsiTheme="majorHAnsi" w:cstheme="majorBidi"/>
      <w:sz w:val="34"/>
      <w:szCs w:val="26"/>
    </w:rPr>
  </w:style>
  <w:style w:type="paragraph" w:styleId="Obsah4">
    <w:name w:val="toc 4"/>
    <w:basedOn w:val="Normln"/>
    <w:next w:val="Normln"/>
    <w:autoRedefine/>
    <w:uiPriority w:val="39"/>
    <w:semiHidden/>
    <w:unhideWhenUsed/>
    <w:rsid w:val="00394D8A"/>
    <w:pPr>
      <w:spacing w:after="100" w:line="259" w:lineRule="auto"/>
      <w:ind w:left="720" w:firstLine="0"/>
      <w:jc w:val="left"/>
    </w:pPr>
  </w:style>
  <w:style w:type="paragraph" w:styleId="FormtovanvHTML">
    <w:name w:val="HTML Preformatted"/>
    <w:basedOn w:val="Normln"/>
    <w:link w:val="FormtovanvHTMLChar"/>
    <w:uiPriority w:val="99"/>
    <w:semiHidden/>
    <w:unhideWhenUsed/>
    <w:rsid w:val="00394D8A"/>
    <w:pPr>
      <w:spacing w:before="0" w:line="240" w:lineRule="auto"/>
      <w:ind w:firstLine="0"/>
      <w:jc w:val="left"/>
    </w:pPr>
    <w:rPr>
      <w:rFonts w:ascii="Consolas" w:hAnsi="Consolas"/>
      <w:sz w:val="20"/>
      <w:szCs w:val="20"/>
    </w:rPr>
  </w:style>
  <w:style w:type="character" w:customStyle="1" w:styleId="Nadpis3Char">
    <w:name w:val="Nadpis 3 Char"/>
    <w:basedOn w:val="Standardnpsmoodstavce"/>
    <w:link w:val="Nadpis3"/>
    <w:uiPriority w:val="9"/>
    <w:rsid w:val="00F96D91"/>
    <w:rPr>
      <w:rFonts w:asciiTheme="majorHAnsi" w:eastAsiaTheme="majorEastAsia" w:hAnsiTheme="majorHAnsi" w:cstheme="majorBidi"/>
      <w:sz w:val="32"/>
      <w:szCs w:val="24"/>
    </w:rPr>
  </w:style>
  <w:style w:type="character" w:customStyle="1" w:styleId="Nadpis4Char">
    <w:name w:val="Nadpis 4 Char"/>
    <w:basedOn w:val="Standardnpsmoodstavce"/>
    <w:link w:val="Nadpis4"/>
    <w:uiPriority w:val="9"/>
    <w:rsid w:val="00F96D91"/>
    <w:rPr>
      <w:rFonts w:asciiTheme="majorHAnsi" w:eastAsiaTheme="majorEastAsia" w:hAnsiTheme="majorHAnsi" w:cstheme="majorBidi"/>
      <w:iCs/>
      <w:sz w:val="28"/>
    </w:rPr>
  </w:style>
  <w:style w:type="character" w:customStyle="1" w:styleId="Nadpis5Char">
    <w:name w:val="Nadpis 5 Char"/>
    <w:basedOn w:val="Standardnpsmoodstavce"/>
    <w:link w:val="Nadpis5"/>
    <w:uiPriority w:val="9"/>
    <w:rsid w:val="00F96D91"/>
    <w:rPr>
      <w:rFonts w:asciiTheme="majorHAnsi" w:eastAsiaTheme="majorEastAsia" w:hAnsiTheme="majorHAnsi" w:cstheme="majorBidi"/>
      <w:sz w:val="28"/>
      <w:szCs w:val="20"/>
      <w:lang w:eastAsia="cs-CZ"/>
    </w:rPr>
  </w:style>
  <w:style w:type="character" w:customStyle="1" w:styleId="Nadpis6Char">
    <w:name w:val="Nadpis 6 Char"/>
    <w:basedOn w:val="Standardnpsmoodstavce"/>
    <w:link w:val="Nadpis6"/>
    <w:uiPriority w:val="9"/>
    <w:rsid w:val="00F96D91"/>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rsid w:val="00566029"/>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rsid w:val="00566029"/>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566029"/>
    <w:rPr>
      <w:rFonts w:asciiTheme="majorHAnsi" w:eastAsiaTheme="majorEastAsia" w:hAnsiTheme="majorHAnsi" w:cstheme="majorBidi"/>
      <w:i/>
      <w:iCs/>
      <w:color w:val="272727" w:themeColor="text1" w:themeTint="D8"/>
      <w:sz w:val="21"/>
      <w:szCs w:val="21"/>
    </w:rPr>
  </w:style>
  <w:style w:type="paragraph" w:styleId="Obsah2">
    <w:name w:val="toc 2"/>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styleId="Obsah3">
    <w:name w:val="toc 3"/>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customStyle="1" w:styleId="ObrzekvMP">
    <w:name w:val="Obrázek v MP"/>
    <w:basedOn w:val="Normln"/>
    <w:next w:val="Titulek"/>
    <w:qFormat/>
    <w:rsid w:val="00F96D91"/>
    <w:pPr>
      <w:ind w:firstLine="0"/>
      <w:jc w:val="center"/>
    </w:pPr>
  </w:style>
  <w:style w:type="paragraph" w:styleId="Titulek">
    <w:name w:val="caption"/>
    <w:basedOn w:val="Normln"/>
    <w:next w:val="Normln"/>
    <w:uiPriority w:val="35"/>
    <w:unhideWhenUsed/>
    <w:qFormat/>
    <w:rsid w:val="00F96D91"/>
    <w:pPr>
      <w:spacing w:after="200" w:line="240" w:lineRule="auto"/>
      <w:ind w:firstLine="0"/>
      <w:jc w:val="center"/>
    </w:pPr>
    <w:rPr>
      <w:i/>
      <w:iCs/>
      <w:sz w:val="18"/>
      <w:szCs w:val="18"/>
    </w:rPr>
  </w:style>
  <w:style w:type="paragraph" w:styleId="Odstavecseseznamem">
    <w:name w:val="List Paragraph"/>
    <w:basedOn w:val="Normln"/>
    <w:uiPriority w:val="34"/>
    <w:qFormat/>
    <w:rsid w:val="00F96D91"/>
    <w:pPr>
      <w:spacing w:after="120"/>
      <w:ind w:left="851" w:firstLine="0"/>
      <w:contextualSpacing/>
      <w:jc w:val="left"/>
    </w:pPr>
  </w:style>
  <w:style w:type="paragraph" w:customStyle="1" w:styleId="Citovanodstavec">
    <w:name w:val="Citovaný odstavec"/>
    <w:basedOn w:val="Normln"/>
    <w:qFormat/>
    <w:rsid w:val="00F96D91"/>
    <w:pPr>
      <w:keepLines/>
      <w:pBdr>
        <w:top w:val="single" w:sz="4" w:space="12" w:color="auto"/>
        <w:left w:val="single" w:sz="4" w:space="12" w:color="auto"/>
        <w:bottom w:val="single" w:sz="4" w:space="12" w:color="auto"/>
        <w:right w:val="single" w:sz="4" w:space="12" w:color="auto"/>
      </w:pBdr>
      <w:shd w:val="clear" w:color="auto" w:fill="E7E6E6" w:themeFill="background2"/>
      <w:spacing w:after="120" w:line="288" w:lineRule="auto"/>
      <w:ind w:left="567" w:right="567" w:firstLine="0"/>
    </w:pPr>
  </w:style>
  <w:style w:type="paragraph" w:customStyle="1" w:styleId="Zdrojovkd">
    <w:name w:val="Zdrojový kód"/>
    <w:basedOn w:val="Citovanodstavec"/>
    <w:qFormat/>
    <w:rsid w:val="001860A3"/>
    <w:pPr>
      <w:spacing w:before="120" w:line="240" w:lineRule="auto"/>
    </w:pPr>
    <w:rPr>
      <w:rFonts w:ascii="Consolas" w:hAnsi="Consolas"/>
    </w:rPr>
  </w:style>
  <w:style w:type="paragraph" w:styleId="Seznamobrzk">
    <w:name w:val="table of figures"/>
    <w:basedOn w:val="Normln"/>
    <w:next w:val="Normln"/>
    <w:uiPriority w:val="99"/>
    <w:unhideWhenUsed/>
    <w:rsid w:val="00394D8A"/>
    <w:pPr>
      <w:spacing w:line="259" w:lineRule="auto"/>
      <w:ind w:firstLine="0"/>
      <w:jc w:val="left"/>
    </w:pPr>
  </w:style>
  <w:style w:type="paragraph" w:styleId="Bibliografie">
    <w:name w:val="Bibliography"/>
    <w:basedOn w:val="Normln"/>
    <w:next w:val="Normln"/>
    <w:uiPriority w:val="37"/>
    <w:unhideWhenUsed/>
    <w:rsid w:val="00394D8A"/>
    <w:pPr>
      <w:ind w:left="709" w:hanging="709"/>
      <w:jc w:val="left"/>
    </w:pPr>
  </w:style>
  <w:style w:type="paragraph" w:customStyle="1" w:styleId="Nadpisplohy">
    <w:name w:val="Nadpis přílohy"/>
    <w:basedOn w:val="Nadpis1"/>
    <w:next w:val="Sta"/>
    <w:qFormat/>
    <w:rsid w:val="00394D8A"/>
    <w:pPr>
      <w:numPr>
        <w:numId w:val="1"/>
      </w:numPr>
      <w:ind w:left="0" w:firstLine="0"/>
    </w:pPr>
  </w:style>
  <w:style w:type="paragraph" w:customStyle="1" w:styleId="Pojem">
    <w:name w:val="Pojem"/>
    <w:basedOn w:val="Normln"/>
    <w:next w:val="Vysvtlenpojmu"/>
    <w:rsid w:val="00394D8A"/>
    <w:pPr>
      <w:keepNext/>
      <w:spacing w:before="240" w:line="259" w:lineRule="auto"/>
      <w:ind w:left="1701" w:hanging="1701"/>
      <w:jc w:val="left"/>
    </w:pPr>
    <w:rPr>
      <w:b/>
    </w:rPr>
  </w:style>
  <w:style w:type="paragraph" w:customStyle="1" w:styleId="Vysvtlenpojmu">
    <w:name w:val="Vysvětlení pojmu"/>
    <w:basedOn w:val="Normln"/>
    <w:next w:val="Pojem"/>
    <w:rsid w:val="00394D8A"/>
    <w:pPr>
      <w:ind w:left="567" w:firstLine="0"/>
      <w:jc w:val="left"/>
    </w:pPr>
  </w:style>
  <w:style w:type="numbering" w:customStyle="1" w:styleId="slovnnadpis">
    <w:name w:val="Číslování nadpisů"/>
    <w:uiPriority w:val="99"/>
    <w:rsid w:val="00F96D91"/>
    <w:pPr>
      <w:numPr>
        <w:numId w:val="2"/>
      </w:numPr>
    </w:pPr>
  </w:style>
  <w:style w:type="numbering" w:customStyle="1" w:styleId="Seznamslovan">
    <w:name w:val="Seznam číslovaný"/>
    <w:uiPriority w:val="99"/>
    <w:rsid w:val="003C161E"/>
    <w:pPr>
      <w:numPr>
        <w:numId w:val="4"/>
      </w:numPr>
    </w:pPr>
  </w:style>
  <w:style w:type="paragraph" w:styleId="Seznamsodrkami">
    <w:name w:val="List Bullet"/>
    <w:basedOn w:val="Normln"/>
    <w:uiPriority w:val="99"/>
    <w:unhideWhenUsed/>
    <w:rsid w:val="00F17E61"/>
    <w:pPr>
      <w:numPr>
        <w:numId w:val="5"/>
      </w:numPr>
      <w:tabs>
        <w:tab w:val="clear" w:pos="360"/>
        <w:tab w:val="left" w:pos="851"/>
      </w:tabs>
      <w:spacing w:after="120"/>
      <w:ind w:left="850" w:hanging="425"/>
      <w:contextualSpacing/>
    </w:pPr>
  </w:style>
  <w:style w:type="paragraph" w:styleId="Seznamsodrkami2">
    <w:name w:val="List Bullet 2"/>
    <w:basedOn w:val="Normln"/>
    <w:uiPriority w:val="99"/>
    <w:unhideWhenUsed/>
    <w:rsid w:val="00F17E61"/>
    <w:pPr>
      <w:numPr>
        <w:numId w:val="6"/>
      </w:numPr>
      <w:tabs>
        <w:tab w:val="clear" w:pos="643"/>
        <w:tab w:val="left" w:pos="1276"/>
      </w:tabs>
      <w:spacing w:after="120"/>
      <w:ind w:left="1276" w:hanging="425"/>
      <w:contextualSpacing/>
    </w:pPr>
  </w:style>
  <w:style w:type="paragraph" w:styleId="Seznamsodrkami3">
    <w:name w:val="List Bullet 3"/>
    <w:basedOn w:val="Normln"/>
    <w:uiPriority w:val="99"/>
    <w:unhideWhenUsed/>
    <w:rsid w:val="00F17E61"/>
    <w:pPr>
      <w:numPr>
        <w:numId w:val="7"/>
      </w:numPr>
      <w:tabs>
        <w:tab w:val="clear" w:pos="926"/>
        <w:tab w:val="left" w:pos="1701"/>
      </w:tabs>
      <w:spacing w:after="120"/>
      <w:ind w:left="1701" w:hanging="425"/>
      <w:contextualSpacing/>
    </w:pPr>
  </w:style>
  <w:style w:type="paragraph" w:styleId="Seznamsodrkami4">
    <w:name w:val="List Bullet 4"/>
    <w:basedOn w:val="Normln"/>
    <w:uiPriority w:val="99"/>
    <w:unhideWhenUsed/>
    <w:rsid w:val="00F17E61"/>
    <w:pPr>
      <w:numPr>
        <w:numId w:val="8"/>
      </w:numPr>
      <w:tabs>
        <w:tab w:val="clear" w:pos="1209"/>
        <w:tab w:val="left" w:pos="2126"/>
      </w:tabs>
      <w:ind w:left="2126" w:hanging="425"/>
      <w:contextualSpacing/>
    </w:pPr>
  </w:style>
  <w:style w:type="paragraph" w:styleId="Seznamsodrkami5">
    <w:name w:val="List Bullet 5"/>
    <w:basedOn w:val="Normln"/>
    <w:uiPriority w:val="99"/>
    <w:unhideWhenUsed/>
    <w:rsid w:val="00626A22"/>
    <w:pPr>
      <w:numPr>
        <w:numId w:val="9"/>
      </w:numPr>
      <w:tabs>
        <w:tab w:val="clear" w:pos="1492"/>
        <w:tab w:val="left" w:pos="2552"/>
      </w:tabs>
      <w:ind w:left="2551" w:hanging="425"/>
      <w:contextualSpacing/>
    </w:pPr>
  </w:style>
  <w:style w:type="numbering" w:customStyle="1" w:styleId="Seznamodrkov">
    <w:name w:val="Seznam odrážkový"/>
    <w:uiPriority w:val="99"/>
    <w:rsid w:val="003C161E"/>
    <w:pPr>
      <w:numPr>
        <w:numId w:val="10"/>
      </w:numPr>
    </w:pPr>
  </w:style>
  <w:style w:type="paragraph" w:styleId="Bezmezer">
    <w:name w:val="No Spacing"/>
    <w:uiPriority w:val="1"/>
    <w:rsid w:val="00A56E9C"/>
    <w:pPr>
      <w:spacing w:after="0" w:line="240" w:lineRule="auto"/>
    </w:pPr>
  </w:style>
  <w:style w:type="paragraph" w:styleId="Citt">
    <w:name w:val="Quote"/>
    <w:basedOn w:val="Normln"/>
    <w:next w:val="Normln"/>
    <w:link w:val="CittChar"/>
    <w:uiPriority w:val="29"/>
    <w:rsid w:val="00A56E9C"/>
    <w:pPr>
      <w:spacing w:before="200"/>
      <w:ind w:left="864" w:right="864"/>
      <w:jc w:val="center"/>
    </w:pPr>
    <w:rPr>
      <w:i/>
      <w:iCs/>
      <w:color w:val="404040" w:themeColor="text1" w:themeTint="BF"/>
    </w:rPr>
  </w:style>
  <w:style w:type="character" w:customStyle="1" w:styleId="CittChar">
    <w:name w:val="Citát Char"/>
    <w:basedOn w:val="Standardnpsmoodstavce"/>
    <w:link w:val="Citt"/>
    <w:uiPriority w:val="29"/>
    <w:rsid w:val="00A56E9C"/>
    <w:rPr>
      <w:i/>
      <w:iCs/>
      <w:color w:val="404040" w:themeColor="text1" w:themeTint="BF"/>
    </w:rPr>
  </w:style>
  <w:style w:type="character" w:customStyle="1" w:styleId="FormtovanvHTMLChar">
    <w:name w:val="Formátovaný v HTML Char"/>
    <w:basedOn w:val="Standardnpsmoodstavce"/>
    <w:link w:val="FormtovanvHTML"/>
    <w:uiPriority w:val="99"/>
    <w:semiHidden/>
    <w:rsid w:val="00394D8A"/>
    <w:rPr>
      <w:rFonts w:ascii="Consolas" w:hAnsi="Consolas"/>
      <w:sz w:val="20"/>
      <w:szCs w:val="20"/>
    </w:rPr>
  </w:style>
  <w:style w:type="paragraph" w:styleId="Textkomente">
    <w:name w:val="annotation text"/>
    <w:basedOn w:val="Normln"/>
    <w:link w:val="TextkomenteChar"/>
    <w:uiPriority w:val="99"/>
    <w:unhideWhenUsed/>
    <w:pPr>
      <w:spacing w:line="240" w:lineRule="auto"/>
    </w:pPr>
    <w:rPr>
      <w:sz w:val="20"/>
      <w:szCs w:val="20"/>
    </w:rPr>
  </w:style>
  <w:style w:type="character" w:customStyle="1" w:styleId="TextkomenteChar">
    <w:name w:val="Text komentáře Char"/>
    <w:basedOn w:val="Standardnpsmoodstavce"/>
    <w:link w:val="Textkomente"/>
    <w:uiPriority w:val="99"/>
    <w:rPr>
      <w:sz w:val="20"/>
      <w:szCs w:val="20"/>
    </w:rPr>
  </w:style>
  <w:style w:type="character" w:styleId="Odkaznakoment">
    <w:name w:val="annotation reference"/>
    <w:basedOn w:val="Standardnpsmoodstavce"/>
    <w:uiPriority w:val="99"/>
    <w:semiHidden/>
    <w:unhideWhenUsed/>
    <w:rPr>
      <w:sz w:val="16"/>
      <w:szCs w:val="16"/>
    </w:rPr>
  </w:style>
  <w:style w:type="paragraph" w:styleId="Pedmtkomente">
    <w:name w:val="annotation subject"/>
    <w:basedOn w:val="Textkomente"/>
    <w:next w:val="Textkomente"/>
    <w:link w:val="PedmtkomenteChar"/>
    <w:uiPriority w:val="99"/>
    <w:semiHidden/>
    <w:unhideWhenUsed/>
    <w:rsid w:val="00A91FCE"/>
    <w:rPr>
      <w:b/>
      <w:bCs/>
    </w:rPr>
  </w:style>
  <w:style w:type="character" w:customStyle="1" w:styleId="PedmtkomenteChar">
    <w:name w:val="Předmět komentáře Char"/>
    <w:basedOn w:val="TextkomenteChar"/>
    <w:link w:val="Pedmtkomente"/>
    <w:uiPriority w:val="99"/>
    <w:semiHidden/>
    <w:rsid w:val="00A91FCE"/>
    <w:rPr>
      <w:b/>
      <w:bCs/>
      <w:sz w:val="20"/>
      <w:szCs w:val="20"/>
    </w:rPr>
  </w:style>
  <w:style w:type="paragraph" w:styleId="Revize">
    <w:name w:val="Revision"/>
    <w:hidden/>
    <w:uiPriority w:val="99"/>
    <w:semiHidden/>
    <w:rsid w:val="00372AD2"/>
    <w:pPr>
      <w:spacing w:after="0" w:line="240" w:lineRule="auto"/>
    </w:pPr>
    <w:rPr>
      <w:sz w:val="24"/>
    </w:rPr>
  </w:style>
  <w:style w:type="character" w:styleId="Sledovanodkaz">
    <w:name w:val="FollowedHyperlink"/>
    <w:basedOn w:val="Standardnpsmoodstavce"/>
    <w:uiPriority w:val="99"/>
    <w:semiHidden/>
    <w:unhideWhenUsed/>
    <w:rsid w:val="00A667F6"/>
    <w:rPr>
      <w:color w:val="954F72" w:themeColor="followedHyperlink"/>
      <w:u w:val="single"/>
    </w:rPr>
  </w:style>
  <w:style w:type="paragraph" w:customStyle="1" w:styleId="Default">
    <w:name w:val="Default"/>
    <w:uiPriority w:val="99"/>
    <w:rsid w:val="00994E43"/>
    <w:pPr>
      <w:autoSpaceDE w:val="0"/>
      <w:autoSpaceDN w:val="0"/>
      <w:adjustRightInd w:val="0"/>
      <w:spacing w:after="0" w:line="240" w:lineRule="auto"/>
    </w:pPr>
    <w:rPr>
      <w:rFonts w:ascii="Times New Roman" w:eastAsia="Calibri"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989472">
      <w:bodyDiv w:val="1"/>
      <w:marLeft w:val="0"/>
      <w:marRight w:val="0"/>
      <w:marTop w:val="0"/>
      <w:marBottom w:val="0"/>
      <w:divBdr>
        <w:top w:val="none" w:sz="0" w:space="0" w:color="auto"/>
        <w:left w:val="none" w:sz="0" w:space="0" w:color="auto"/>
        <w:bottom w:val="none" w:sz="0" w:space="0" w:color="auto"/>
        <w:right w:val="none" w:sz="0" w:space="0" w:color="auto"/>
      </w:divBdr>
    </w:div>
    <w:div w:id="119959316">
      <w:bodyDiv w:val="1"/>
      <w:marLeft w:val="0"/>
      <w:marRight w:val="0"/>
      <w:marTop w:val="0"/>
      <w:marBottom w:val="0"/>
      <w:divBdr>
        <w:top w:val="none" w:sz="0" w:space="0" w:color="auto"/>
        <w:left w:val="none" w:sz="0" w:space="0" w:color="auto"/>
        <w:bottom w:val="none" w:sz="0" w:space="0" w:color="auto"/>
        <w:right w:val="none" w:sz="0" w:space="0" w:color="auto"/>
      </w:divBdr>
    </w:div>
    <w:div w:id="169564513">
      <w:bodyDiv w:val="1"/>
      <w:marLeft w:val="0"/>
      <w:marRight w:val="0"/>
      <w:marTop w:val="0"/>
      <w:marBottom w:val="0"/>
      <w:divBdr>
        <w:top w:val="none" w:sz="0" w:space="0" w:color="auto"/>
        <w:left w:val="none" w:sz="0" w:space="0" w:color="auto"/>
        <w:bottom w:val="none" w:sz="0" w:space="0" w:color="auto"/>
        <w:right w:val="none" w:sz="0" w:space="0" w:color="auto"/>
      </w:divBdr>
    </w:div>
    <w:div w:id="198973946">
      <w:bodyDiv w:val="1"/>
      <w:marLeft w:val="0"/>
      <w:marRight w:val="0"/>
      <w:marTop w:val="0"/>
      <w:marBottom w:val="0"/>
      <w:divBdr>
        <w:top w:val="none" w:sz="0" w:space="0" w:color="auto"/>
        <w:left w:val="none" w:sz="0" w:space="0" w:color="auto"/>
        <w:bottom w:val="none" w:sz="0" w:space="0" w:color="auto"/>
        <w:right w:val="none" w:sz="0" w:space="0" w:color="auto"/>
      </w:divBdr>
    </w:div>
    <w:div w:id="241644200">
      <w:bodyDiv w:val="1"/>
      <w:marLeft w:val="0"/>
      <w:marRight w:val="0"/>
      <w:marTop w:val="0"/>
      <w:marBottom w:val="0"/>
      <w:divBdr>
        <w:top w:val="none" w:sz="0" w:space="0" w:color="auto"/>
        <w:left w:val="none" w:sz="0" w:space="0" w:color="auto"/>
        <w:bottom w:val="none" w:sz="0" w:space="0" w:color="auto"/>
        <w:right w:val="none" w:sz="0" w:space="0" w:color="auto"/>
      </w:divBdr>
    </w:div>
    <w:div w:id="260265332">
      <w:bodyDiv w:val="1"/>
      <w:marLeft w:val="0"/>
      <w:marRight w:val="0"/>
      <w:marTop w:val="0"/>
      <w:marBottom w:val="0"/>
      <w:divBdr>
        <w:top w:val="none" w:sz="0" w:space="0" w:color="auto"/>
        <w:left w:val="none" w:sz="0" w:space="0" w:color="auto"/>
        <w:bottom w:val="none" w:sz="0" w:space="0" w:color="auto"/>
        <w:right w:val="none" w:sz="0" w:space="0" w:color="auto"/>
      </w:divBdr>
    </w:div>
    <w:div w:id="411706506">
      <w:bodyDiv w:val="1"/>
      <w:marLeft w:val="0"/>
      <w:marRight w:val="0"/>
      <w:marTop w:val="0"/>
      <w:marBottom w:val="0"/>
      <w:divBdr>
        <w:top w:val="none" w:sz="0" w:space="0" w:color="auto"/>
        <w:left w:val="none" w:sz="0" w:space="0" w:color="auto"/>
        <w:bottom w:val="none" w:sz="0" w:space="0" w:color="auto"/>
        <w:right w:val="none" w:sz="0" w:space="0" w:color="auto"/>
      </w:divBdr>
    </w:div>
    <w:div w:id="489178802">
      <w:bodyDiv w:val="1"/>
      <w:marLeft w:val="0"/>
      <w:marRight w:val="0"/>
      <w:marTop w:val="0"/>
      <w:marBottom w:val="0"/>
      <w:divBdr>
        <w:top w:val="none" w:sz="0" w:space="0" w:color="auto"/>
        <w:left w:val="none" w:sz="0" w:space="0" w:color="auto"/>
        <w:bottom w:val="none" w:sz="0" w:space="0" w:color="auto"/>
        <w:right w:val="none" w:sz="0" w:space="0" w:color="auto"/>
      </w:divBdr>
    </w:div>
    <w:div w:id="585530058">
      <w:bodyDiv w:val="1"/>
      <w:marLeft w:val="0"/>
      <w:marRight w:val="0"/>
      <w:marTop w:val="0"/>
      <w:marBottom w:val="0"/>
      <w:divBdr>
        <w:top w:val="none" w:sz="0" w:space="0" w:color="auto"/>
        <w:left w:val="none" w:sz="0" w:space="0" w:color="auto"/>
        <w:bottom w:val="none" w:sz="0" w:space="0" w:color="auto"/>
        <w:right w:val="none" w:sz="0" w:space="0" w:color="auto"/>
      </w:divBdr>
    </w:div>
    <w:div w:id="607086325">
      <w:bodyDiv w:val="1"/>
      <w:marLeft w:val="0"/>
      <w:marRight w:val="0"/>
      <w:marTop w:val="0"/>
      <w:marBottom w:val="0"/>
      <w:divBdr>
        <w:top w:val="none" w:sz="0" w:space="0" w:color="auto"/>
        <w:left w:val="none" w:sz="0" w:space="0" w:color="auto"/>
        <w:bottom w:val="none" w:sz="0" w:space="0" w:color="auto"/>
        <w:right w:val="none" w:sz="0" w:space="0" w:color="auto"/>
      </w:divBdr>
    </w:div>
    <w:div w:id="673535626">
      <w:bodyDiv w:val="1"/>
      <w:marLeft w:val="0"/>
      <w:marRight w:val="0"/>
      <w:marTop w:val="0"/>
      <w:marBottom w:val="0"/>
      <w:divBdr>
        <w:top w:val="none" w:sz="0" w:space="0" w:color="auto"/>
        <w:left w:val="none" w:sz="0" w:space="0" w:color="auto"/>
        <w:bottom w:val="none" w:sz="0" w:space="0" w:color="auto"/>
        <w:right w:val="none" w:sz="0" w:space="0" w:color="auto"/>
      </w:divBdr>
    </w:div>
    <w:div w:id="700979774">
      <w:bodyDiv w:val="1"/>
      <w:marLeft w:val="0"/>
      <w:marRight w:val="0"/>
      <w:marTop w:val="0"/>
      <w:marBottom w:val="0"/>
      <w:divBdr>
        <w:top w:val="none" w:sz="0" w:space="0" w:color="auto"/>
        <w:left w:val="none" w:sz="0" w:space="0" w:color="auto"/>
        <w:bottom w:val="none" w:sz="0" w:space="0" w:color="auto"/>
        <w:right w:val="none" w:sz="0" w:space="0" w:color="auto"/>
      </w:divBdr>
    </w:div>
    <w:div w:id="705368638">
      <w:bodyDiv w:val="1"/>
      <w:marLeft w:val="0"/>
      <w:marRight w:val="0"/>
      <w:marTop w:val="0"/>
      <w:marBottom w:val="0"/>
      <w:divBdr>
        <w:top w:val="none" w:sz="0" w:space="0" w:color="auto"/>
        <w:left w:val="none" w:sz="0" w:space="0" w:color="auto"/>
        <w:bottom w:val="none" w:sz="0" w:space="0" w:color="auto"/>
        <w:right w:val="none" w:sz="0" w:space="0" w:color="auto"/>
      </w:divBdr>
    </w:div>
    <w:div w:id="778179435">
      <w:bodyDiv w:val="1"/>
      <w:marLeft w:val="0"/>
      <w:marRight w:val="0"/>
      <w:marTop w:val="0"/>
      <w:marBottom w:val="0"/>
      <w:divBdr>
        <w:top w:val="none" w:sz="0" w:space="0" w:color="auto"/>
        <w:left w:val="none" w:sz="0" w:space="0" w:color="auto"/>
        <w:bottom w:val="none" w:sz="0" w:space="0" w:color="auto"/>
        <w:right w:val="none" w:sz="0" w:space="0" w:color="auto"/>
      </w:divBdr>
    </w:div>
    <w:div w:id="848956428">
      <w:bodyDiv w:val="1"/>
      <w:marLeft w:val="0"/>
      <w:marRight w:val="0"/>
      <w:marTop w:val="0"/>
      <w:marBottom w:val="0"/>
      <w:divBdr>
        <w:top w:val="none" w:sz="0" w:space="0" w:color="auto"/>
        <w:left w:val="none" w:sz="0" w:space="0" w:color="auto"/>
        <w:bottom w:val="none" w:sz="0" w:space="0" w:color="auto"/>
        <w:right w:val="none" w:sz="0" w:space="0" w:color="auto"/>
      </w:divBdr>
    </w:div>
    <w:div w:id="1262452159">
      <w:bodyDiv w:val="1"/>
      <w:marLeft w:val="0"/>
      <w:marRight w:val="0"/>
      <w:marTop w:val="0"/>
      <w:marBottom w:val="0"/>
      <w:divBdr>
        <w:top w:val="none" w:sz="0" w:space="0" w:color="auto"/>
        <w:left w:val="none" w:sz="0" w:space="0" w:color="auto"/>
        <w:bottom w:val="none" w:sz="0" w:space="0" w:color="auto"/>
        <w:right w:val="none" w:sz="0" w:space="0" w:color="auto"/>
      </w:divBdr>
    </w:div>
    <w:div w:id="1265914782">
      <w:bodyDiv w:val="1"/>
      <w:marLeft w:val="0"/>
      <w:marRight w:val="0"/>
      <w:marTop w:val="0"/>
      <w:marBottom w:val="0"/>
      <w:divBdr>
        <w:top w:val="none" w:sz="0" w:space="0" w:color="auto"/>
        <w:left w:val="none" w:sz="0" w:space="0" w:color="auto"/>
        <w:bottom w:val="none" w:sz="0" w:space="0" w:color="auto"/>
        <w:right w:val="none" w:sz="0" w:space="0" w:color="auto"/>
      </w:divBdr>
    </w:div>
    <w:div w:id="1305353899">
      <w:bodyDiv w:val="1"/>
      <w:marLeft w:val="0"/>
      <w:marRight w:val="0"/>
      <w:marTop w:val="0"/>
      <w:marBottom w:val="0"/>
      <w:divBdr>
        <w:top w:val="none" w:sz="0" w:space="0" w:color="auto"/>
        <w:left w:val="none" w:sz="0" w:space="0" w:color="auto"/>
        <w:bottom w:val="none" w:sz="0" w:space="0" w:color="auto"/>
        <w:right w:val="none" w:sz="0" w:space="0" w:color="auto"/>
      </w:divBdr>
    </w:div>
    <w:div w:id="1331106840">
      <w:bodyDiv w:val="1"/>
      <w:marLeft w:val="0"/>
      <w:marRight w:val="0"/>
      <w:marTop w:val="0"/>
      <w:marBottom w:val="0"/>
      <w:divBdr>
        <w:top w:val="none" w:sz="0" w:space="0" w:color="auto"/>
        <w:left w:val="none" w:sz="0" w:space="0" w:color="auto"/>
        <w:bottom w:val="none" w:sz="0" w:space="0" w:color="auto"/>
        <w:right w:val="none" w:sz="0" w:space="0" w:color="auto"/>
      </w:divBdr>
    </w:div>
    <w:div w:id="1357392582">
      <w:bodyDiv w:val="1"/>
      <w:marLeft w:val="0"/>
      <w:marRight w:val="0"/>
      <w:marTop w:val="0"/>
      <w:marBottom w:val="0"/>
      <w:divBdr>
        <w:top w:val="none" w:sz="0" w:space="0" w:color="auto"/>
        <w:left w:val="none" w:sz="0" w:space="0" w:color="auto"/>
        <w:bottom w:val="none" w:sz="0" w:space="0" w:color="auto"/>
        <w:right w:val="none" w:sz="0" w:space="0" w:color="auto"/>
      </w:divBdr>
    </w:div>
    <w:div w:id="1365325688">
      <w:bodyDiv w:val="1"/>
      <w:marLeft w:val="0"/>
      <w:marRight w:val="0"/>
      <w:marTop w:val="0"/>
      <w:marBottom w:val="0"/>
      <w:divBdr>
        <w:top w:val="none" w:sz="0" w:space="0" w:color="auto"/>
        <w:left w:val="none" w:sz="0" w:space="0" w:color="auto"/>
        <w:bottom w:val="none" w:sz="0" w:space="0" w:color="auto"/>
        <w:right w:val="none" w:sz="0" w:space="0" w:color="auto"/>
      </w:divBdr>
    </w:div>
    <w:div w:id="1481271280">
      <w:bodyDiv w:val="1"/>
      <w:marLeft w:val="0"/>
      <w:marRight w:val="0"/>
      <w:marTop w:val="0"/>
      <w:marBottom w:val="0"/>
      <w:divBdr>
        <w:top w:val="none" w:sz="0" w:space="0" w:color="auto"/>
        <w:left w:val="none" w:sz="0" w:space="0" w:color="auto"/>
        <w:bottom w:val="none" w:sz="0" w:space="0" w:color="auto"/>
        <w:right w:val="none" w:sz="0" w:space="0" w:color="auto"/>
      </w:divBdr>
    </w:div>
    <w:div w:id="1485973787">
      <w:bodyDiv w:val="1"/>
      <w:marLeft w:val="0"/>
      <w:marRight w:val="0"/>
      <w:marTop w:val="0"/>
      <w:marBottom w:val="0"/>
      <w:divBdr>
        <w:top w:val="none" w:sz="0" w:space="0" w:color="auto"/>
        <w:left w:val="none" w:sz="0" w:space="0" w:color="auto"/>
        <w:bottom w:val="none" w:sz="0" w:space="0" w:color="auto"/>
        <w:right w:val="none" w:sz="0" w:space="0" w:color="auto"/>
      </w:divBdr>
    </w:div>
    <w:div w:id="1536499228">
      <w:bodyDiv w:val="1"/>
      <w:marLeft w:val="0"/>
      <w:marRight w:val="0"/>
      <w:marTop w:val="0"/>
      <w:marBottom w:val="0"/>
      <w:divBdr>
        <w:top w:val="none" w:sz="0" w:space="0" w:color="auto"/>
        <w:left w:val="none" w:sz="0" w:space="0" w:color="auto"/>
        <w:bottom w:val="none" w:sz="0" w:space="0" w:color="auto"/>
        <w:right w:val="none" w:sz="0" w:space="0" w:color="auto"/>
      </w:divBdr>
    </w:div>
    <w:div w:id="1598519945">
      <w:bodyDiv w:val="1"/>
      <w:marLeft w:val="0"/>
      <w:marRight w:val="0"/>
      <w:marTop w:val="0"/>
      <w:marBottom w:val="0"/>
      <w:divBdr>
        <w:top w:val="none" w:sz="0" w:space="0" w:color="auto"/>
        <w:left w:val="none" w:sz="0" w:space="0" w:color="auto"/>
        <w:bottom w:val="none" w:sz="0" w:space="0" w:color="auto"/>
        <w:right w:val="none" w:sz="0" w:space="0" w:color="auto"/>
      </w:divBdr>
    </w:div>
    <w:div w:id="1644581339">
      <w:bodyDiv w:val="1"/>
      <w:marLeft w:val="0"/>
      <w:marRight w:val="0"/>
      <w:marTop w:val="0"/>
      <w:marBottom w:val="0"/>
      <w:divBdr>
        <w:top w:val="none" w:sz="0" w:space="0" w:color="auto"/>
        <w:left w:val="none" w:sz="0" w:space="0" w:color="auto"/>
        <w:bottom w:val="none" w:sz="0" w:space="0" w:color="auto"/>
        <w:right w:val="none" w:sz="0" w:space="0" w:color="auto"/>
      </w:divBdr>
    </w:div>
    <w:div w:id="1669021084">
      <w:bodyDiv w:val="1"/>
      <w:marLeft w:val="0"/>
      <w:marRight w:val="0"/>
      <w:marTop w:val="0"/>
      <w:marBottom w:val="0"/>
      <w:divBdr>
        <w:top w:val="none" w:sz="0" w:space="0" w:color="auto"/>
        <w:left w:val="none" w:sz="0" w:space="0" w:color="auto"/>
        <w:bottom w:val="none" w:sz="0" w:space="0" w:color="auto"/>
        <w:right w:val="none" w:sz="0" w:space="0" w:color="auto"/>
      </w:divBdr>
    </w:div>
    <w:div w:id="1762337259">
      <w:bodyDiv w:val="1"/>
      <w:marLeft w:val="0"/>
      <w:marRight w:val="0"/>
      <w:marTop w:val="0"/>
      <w:marBottom w:val="0"/>
      <w:divBdr>
        <w:top w:val="none" w:sz="0" w:space="0" w:color="auto"/>
        <w:left w:val="none" w:sz="0" w:space="0" w:color="auto"/>
        <w:bottom w:val="none" w:sz="0" w:space="0" w:color="auto"/>
        <w:right w:val="none" w:sz="0" w:space="0" w:color="auto"/>
      </w:divBdr>
    </w:div>
    <w:div w:id="1800680023">
      <w:bodyDiv w:val="1"/>
      <w:marLeft w:val="0"/>
      <w:marRight w:val="0"/>
      <w:marTop w:val="0"/>
      <w:marBottom w:val="0"/>
      <w:divBdr>
        <w:top w:val="none" w:sz="0" w:space="0" w:color="auto"/>
        <w:left w:val="none" w:sz="0" w:space="0" w:color="auto"/>
        <w:bottom w:val="none" w:sz="0" w:space="0" w:color="auto"/>
        <w:right w:val="none" w:sz="0" w:space="0" w:color="auto"/>
      </w:divBdr>
    </w:div>
    <w:div w:id="1972398895">
      <w:bodyDiv w:val="1"/>
      <w:marLeft w:val="0"/>
      <w:marRight w:val="0"/>
      <w:marTop w:val="0"/>
      <w:marBottom w:val="0"/>
      <w:divBdr>
        <w:top w:val="none" w:sz="0" w:space="0" w:color="auto"/>
        <w:left w:val="none" w:sz="0" w:space="0" w:color="auto"/>
        <w:bottom w:val="none" w:sz="0" w:space="0" w:color="auto"/>
        <w:right w:val="none" w:sz="0" w:space="0" w:color="auto"/>
      </w:divBdr>
    </w:div>
    <w:div w:id="2053650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4.jpeg"/><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7.jpeg"/><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image" Target="media/image1.jpeg"/><Relationship Id="rId23" Type="http://schemas.openxmlformats.org/officeDocument/2006/relationships/image" Target="media/image9.jpeg"/><Relationship Id="rId10" Type="http://schemas.openxmlformats.org/officeDocument/2006/relationships/endnotes" Target="endnotes.xml"/><Relationship Id="rId19" Type="http://schemas.openxmlformats.org/officeDocument/2006/relationships/image" Target="media/image5.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3.xml"/><Relationship Id="rId22" Type="http://schemas.openxmlformats.org/officeDocument/2006/relationships/image" Target="media/image8.jpe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ocalHost\Downloads\&#352;ablonaMP202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AA0D13061C24D558E3C8A73A020F988"/>
        <w:category>
          <w:name w:val="Obecné"/>
          <w:gallery w:val="placeholder"/>
        </w:category>
        <w:types>
          <w:type w:val="bbPlcHdr"/>
        </w:types>
        <w:behaviors>
          <w:behavior w:val="content"/>
        </w:behaviors>
        <w:guid w:val="{10FA1001-4956-4584-A442-94E728FC7836}"/>
      </w:docPartPr>
      <w:docPartBody>
        <w:p w:rsidR="001D2F00" w:rsidRDefault="002869B7">
          <w:pPr>
            <w:pStyle w:val="9AA0D13061C24D558E3C8A73A020F988"/>
          </w:pPr>
          <w:r w:rsidRPr="002052AC">
            <w:rPr>
              <w:rStyle w:val="Zstupntext"/>
            </w:rPr>
            <w:t>[Název]</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F00"/>
    <w:rsid w:val="00092F3F"/>
    <w:rsid w:val="001D2F00"/>
    <w:rsid w:val="002869B7"/>
    <w:rsid w:val="00473CBB"/>
    <w:rsid w:val="005559AF"/>
    <w:rsid w:val="00562597"/>
    <w:rsid w:val="00600E24"/>
    <w:rsid w:val="009A2D4D"/>
    <w:rsid w:val="009B73FB"/>
    <w:rsid w:val="00A54E3E"/>
    <w:rsid w:val="00B176F4"/>
    <w:rsid w:val="00B30BE4"/>
    <w:rsid w:val="00BF17F1"/>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Pr>
      <w:color w:val="808080"/>
    </w:rPr>
  </w:style>
  <w:style w:type="paragraph" w:customStyle="1" w:styleId="9AA0D13061C24D558E3C8A73A020F988">
    <w:name w:val="9AA0D13061C24D558E3C8A73A020F9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Vlastní 1">
      <a:majorFont>
        <a:latin typeface="Calibri Light"/>
        <a:ea typeface=""/>
        <a:cs typeface=""/>
      </a:majorFont>
      <a:minorFont>
        <a:latin typeface="Cambr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66D17D72DADD2048B4A174645749CC6F" ma:contentTypeVersion="14" ma:contentTypeDescription="Vytvoří nový dokument" ma:contentTypeScope="" ma:versionID="7da1176c3aaeb9ba1e5a4b75ca7ec4a6">
  <xsd:schema xmlns:xsd="http://www.w3.org/2001/XMLSchema" xmlns:xs="http://www.w3.org/2001/XMLSchema" xmlns:p="http://schemas.microsoft.com/office/2006/metadata/properties" xmlns:ns3="e2ab9d06-06ff-47fc-9f40-af25ddec17dc" xmlns:ns4="260442f4-1979-4cee-978e-d642e7cca6d4" targetNamespace="http://schemas.microsoft.com/office/2006/metadata/properties" ma:root="true" ma:fieldsID="e121108cc529963761f77f0fba3922d3" ns3:_="" ns4:_="">
    <xsd:import namespace="e2ab9d06-06ff-47fc-9f40-af25ddec17dc"/>
    <xsd:import namespace="260442f4-1979-4cee-978e-d642e7cca6d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ab9d06-06ff-47fc-9f40-af25ddec17d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60442f4-1979-4cee-978e-d642e7cca6d4" elementFormDefault="qualified">
    <xsd:import namespace="http://schemas.microsoft.com/office/2006/documentManagement/types"/>
    <xsd:import namespace="http://schemas.microsoft.com/office/infopath/2007/PartnerControls"/>
    <xsd:element name="SharedWithUsers" ma:index="16"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dílené s podrobnostmi" ma:internalName="SharedWithDetails" ma:readOnly="true">
      <xsd:simpleType>
        <xsd:restriction base="dms:Note">
          <xsd:maxLength value="255"/>
        </xsd:restriction>
      </xsd:simpleType>
    </xsd:element>
    <xsd:element name="SharingHintHash" ma:index="18" nillable="true" ma:displayName="Hodnota hash upozornění na sdílení"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SO690Nmerical.XSL" StyleName="ISO 690 – číselná reference" Version="1987">
  <b:Source>
    <b:Tag>3DJ23</b:Tag>
    <b:SourceType>InternetSite</b:SourceType>
    <b:Guid>{34F054DD-5E1C-4B59-A1E4-E0C6939662A8}</b:Guid>
    <b:Author>
      <b:Author>
        <b:Corporate>3DJAKE</b:Corporate>
      </b:Author>
    </b:Author>
    <b:InternetSiteTitle>Filamenty 3D JAKE</b:InternetSiteTitle>
    <b:YearAccessed>2023</b:YearAccessed>
    <b:MonthAccessed>Březen</b:MonthAccessed>
    <b:DayAccessed>13</b:DayAccessed>
    <b:URL>https://www.3djake.cz/3djake/ecopla-dark-grey</b:URL>
    <b:RefOrder>1</b:RefOrder>
  </b:Source>
  <b:Source>
    <b:Tag>Ink23</b:Tag>
    <b:SourceType>InternetSite</b:SourceType>
    <b:Guid>{06076D94-E80E-4EC2-B0F8-E8D4EF795DD0}</b:Guid>
    <b:Title>Inkscape</b:Title>
    <b:InternetSiteTitle>Inkscape</b:InternetSiteTitle>
    <b:YearAccessed>2023</b:YearAccessed>
    <b:MonthAccessed>Únor</b:MonthAccessed>
    <b:DayAccessed>11</b:DayAccessed>
    <b:URL>https://inkscape.org/about/</b:URL>
    <b:RefOrder>2</b:RefOrder>
  </b:Source>
  <b:Source>
    <b:Tag>Wik23</b:Tag>
    <b:SourceType>InternetSite</b:SourceType>
    <b:Guid>{54815472-E221-4F46-8775-52705CE21590}</b:Guid>
    <b:Author>
      <b:Author>
        <b:Corporate>Wikipedia foundation</b:Corporate>
      </b:Author>
    </b:Author>
    <b:Title>Inkscape</b:Title>
    <b:InternetSiteTitle>Wikipedia free encyclopedia</b:InternetSiteTitle>
    <b:Year>2023</b:Year>
    <b:Month>Únor</b:Month>
    <b:Day>7</b:Day>
    <b:YearAccessed>2023</b:YearAccessed>
    <b:MonthAccessed>Únor</b:MonthAccessed>
    <b:DayAccessed>11</b:DayAccessed>
    <b:URL>https://en.wikipedia.org/wiki/Inkscape</b:URL>
    <b:RefOrder>3</b:RefOrder>
  </b:Source>
  <b:Source>
    <b:Tag>Wik231</b:Tag>
    <b:SourceType>InternetSite</b:SourceType>
    <b:Guid>{A8D71545-043C-4114-BB5E-1CB280BB284D}</b:Guid>
    <b:Author>
      <b:Author>
        <b:Corporate>Wikipedia foundation</b:Corporate>
      </b:Author>
    </b:Author>
    <b:InternetSiteTitle>Wikipedie otevřená encyklopedie</b:InternetSiteTitle>
    <b:Year>2023</b:Year>
    <b:Month>Únor</b:Month>
    <b:Day>11</b:Day>
    <b:YearAccessed>2023</b:YearAccessed>
    <b:MonthAccessed>Únor</b:MonthAccessed>
    <b:DayAccessed>18</b:DayAccessed>
    <b:URL>https://en.wikipedia.org/wiki/SolidWorks</b:URL>
    <b:Title>Solidworks</b:Title>
    <b:RefOrder>10</b:RefOrder>
  </b:Source>
  <b:Source>
    <b:Tag>Lig23</b:Tag>
    <b:SourceType>InternetSite</b:SourceType>
    <b:Guid>{3631BD02-F315-4B04-95BC-55C103617F86}</b:Guid>
    <b:Author>
      <b:Author>
        <b:Corporate>Lightburn Software</b:Corporate>
      </b:Author>
    </b:Author>
    <b:InternetSiteTitle>Lightburn better laser software</b:InternetSiteTitle>
    <b:YearAccessed>2023</b:YearAccessed>
    <b:MonthAccessed>Únor</b:MonthAccessed>
    <b:DayAccessed>17</b:DayAccessed>
    <b:URL>https://lightburnsoftware.com/</b:URL>
    <b:RefOrder>4</b:RefOrder>
  </b:Source>
  <b:Source>
    <b:Tag>Riv21</b:Tag>
    <b:SourceType>InternetSite</b:SourceType>
    <b:Guid>{518EC678-178A-44E7-91A4-664A9B02643E}</b:Guid>
    <b:Author>
      <b:Author>
        <b:Corporate>River city labs</b:Corporate>
      </b:Author>
    </b:Author>
    <b:Title>Lightburn</b:Title>
    <b:InternetSiteTitle>Wiki river labs</b:InternetSiteTitle>
    <b:Year>2021</b:Year>
    <b:YearAccessed>2023</b:YearAccessed>
    <b:MonthAccessed>Únor</b:MonthAccessed>
    <b:DayAccessed>16</b:DayAccessed>
    <b:URL>https://wiki.rivercitylabs.space/lasers/lightburn</b:URL>
    <b:RefOrder>5</b:RefOrder>
  </b:Source>
  <b:Source>
    <b:Tag>Cri23</b:Tag>
    <b:SourceType>InternetSite</b:SourceType>
    <b:Guid>{A1861E24-7048-4103-BE63-DB7091550A84}</b:Guid>
    <b:Author>
      <b:Author>
        <b:Corporate>Cricut</b:Corporate>
      </b:Author>
    </b:Author>
    <b:InternetSiteTitle>Cricut</b:InternetSiteTitle>
    <b:YearAccessed>2023</b:YearAccessed>
    <b:MonthAccessed>Únor</b:MonthAccessed>
    <b:DayAccessed>13</b:DayAccessed>
    <b:URL>https://cricut.com/en-us/apps</b:URL>
    <b:RefOrder>6</b:RefOrder>
  </b:Source>
  <b:Source>
    <b:Tag>Ato23</b:Tag>
    <b:SourceType>InternetSite</b:SourceType>
    <b:Guid>{6A0E257E-C464-4917-90B3-4A5A7086701D}</b:Guid>
    <b:Author>
      <b:Author>
        <b:Corporate>Atomstack</b:Corporate>
      </b:Author>
    </b:Author>
    <b:Title>Atomsttack x7 PRO</b:Title>
    <b:InternetSiteTitle>Atomstack</b:InternetSiteTitle>
    <b:YearAccessed>2023</b:YearAccessed>
    <b:MonthAccessed>Únor</b:MonthAccessed>
    <b:DayAccessed>20</b:DayAccessed>
    <b:URL>https://www.atomstack.net/products/atomstack-x7-pro-50w-flagship-laser-engraving-machine?variant=41047754899637</b:URL>
    <b:RefOrder>7</b:RefOrder>
  </b:Source>
  <b:Source>
    <b:Tag>Ato231</b:Tag>
    <b:SourceType>InternetSite</b:SourceType>
    <b:Guid>{517688AA-7ED7-42EA-937E-53A01BAB57AF}</b:Guid>
    <b:Author>
      <b:Author>
        <b:Corporate>Atomstack</b:Corporate>
      </b:Author>
    </b:Author>
    <b:Title>Atomstack P9</b:Title>
    <b:InternetSiteTitle>Atomstack</b:InternetSiteTitle>
    <b:YearAccessed>2023</b:YearAccessed>
    <b:MonthAccessed>Únor</b:MonthAccessed>
    <b:DayAccessed>23</b:DayAccessed>
    <b:URL>https://www.atomstack.net/products/atomstack-p9-m50-50w-portable-dual-laser-engraver-and-cutter?variant=42298368917754</b:URL>
    <b:RefOrder>8</b:RefOrder>
  </b:Source>
  <b:Source>
    <b:Tag>Las23</b:Tag>
    <b:SourceType>InternetSite</b:SourceType>
    <b:Guid>{183624EE-0A05-4259-A4B7-7ECA17484C25}</b:Guid>
    <b:Author>
      <b:Author>
        <b:Corporate>Laser RGBL</b:Corporate>
      </b:Author>
    </b:Author>
    <b:InternetSiteTitle>Laser RGBL</b:InternetSiteTitle>
    <b:YearAccessed>2023</b:YearAccessed>
    <b:MonthAccessed>Únor</b:MonthAccessed>
    <b:DayAccessed>20</b:DayAccessed>
    <b:URL>https://lasergrbl.com/</b:URL>
    <b:RefOrder>9</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1C5580A-7CF5-4964-B65F-E7C3401B529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FAE5CE6-F377-4A01-8D06-16389918E4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ab9d06-06ff-47fc-9f40-af25ddec17dc"/>
    <ds:schemaRef ds:uri="260442f4-1979-4cee-978e-d642e7cca6d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F723AA3-DF09-4F95-9F4D-75873703F64C}">
  <ds:schemaRefs>
    <ds:schemaRef ds:uri="http://schemas.openxmlformats.org/officeDocument/2006/bibliography"/>
  </ds:schemaRefs>
</ds:datastoreItem>
</file>

<file path=customXml/itemProps4.xml><?xml version="1.0" encoding="utf-8"?>
<ds:datastoreItem xmlns:ds="http://schemas.openxmlformats.org/officeDocument/2006/customXml" ds:itemID="{C5AF5775-D945-4B14-AB08-F92867B402F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ŠablonaMP2021.dotx</Template>
  <TotalTime>24</TotalTime>
  <Pages>36</Pages>
  <Words>6005</Words>
  <Characters>35433</Characters>
  <Application>Microsoft Office Word</Application>
  <DocSecurity>0</DocSecurity>
  <Lines>295</Lines>
  <Paragraphs>82</Paragraphs>
  <ScaleCrop>false</ScaleCrop>
  <HeadingPairs>
    <vt:vector size="2" baseType="variant">
      <vt:variant>
        <vt:lpstr>Název</vt:lpstr>
      </vt:variant>
      <vt:variant>
        <vt:i4>1</vt:i4>
      </vt:variant>
    </vt:vector>
  </HeadingPairs>
  <TitlesOfParts>
    <vt:vector size="1" baseType="lpstr">
      <vt:lpstr>Prezentace možností MMElab</vt:lpstr>
    </vt:vector>
  </TitlesOfParts>
  <Company/>
  <LinksUpToDate>false</LinksUpToDate>
  <CharactersWithSpaces>41356</CharactersWithSpaces>
  <SharedDoc>false</SharedDoc>
  <HLinks>
    <vt:vector size="366" baseType="variant">
      <vt:variant>
        <vt:i4>1507385</vt:i4>
      </vt:variant>
      <vt:variant>
        <vt:i4>425</vt:i4>
      </vt:variant>
      <vt:variant>
        <vt:i4>0</vt:i4>
      </vt:variant>
      <vt:variant>
        <vt:i4>5</vt:i4>
      </vt:variant>
      <vt:variant>
        <vt:lpwstr/>
      </vt:variant>
      <vt:variant>
        <vt:lpwstr>_Toc129697834</vt:lpwstr>
      </vt:variant>
      <vt:variant>
        <vt:i4>1507385</vt:i4>
      </vt:variant>
      <vt:variant>
        <vt:i4>419</vt:i4>
      </vt:variant>
      <vt:variant>
        <vt:i4>0</vt:i4>
      </vt:variant>
      <vt:variant>
        <vt:i4>5</vt:i4>
      </vt:variant>
      <vt:variant>
        <vt:lpwstr/>
      </vt:variant>
      <vt:variant>
        <vt:lpwstr>_Toc129697833</vt:lpwstr>
      </vt:variant>
      <vt:variant>
        <vt:i4>1507385</vt:i4>
      </vt:variant>
      <vt:variant>
        <vt:i4>413</vt:i4>
      </vt:variant>
      <vt:variant>
        <vt:i4>0</vt:i4>
      </vt:variant>
      <vt:variant>
        <vt:i4>5</vt:i4>
      </vt:variant>
      <vt:variant>
        <vt:lpwstr/>
      </vt:variant>
      <vt:variant>
        <vt:lpwstr>_Toc129697832</vt:lpwstr>
      </vt:variant>
      <vt:variant>
        <vt:i4>1507385</vt:i4>
      </vt:variant>
      <vt:variant>
        <vt:i4>407</vt:i4>
      </vt:variant>
      <vt:variant>
        <vt:i4>0</vt:i4>
      </vt:variant>
      <vt:variant>
        <vt:i4>5</vt:i4>
      </vt:variant>
      <vt:variant>
        <vt:lpwstr/>
      </vt:variant>
      <vt:variant>
        <vt:lpwstr>_Toc129697831</vt:lpwstr>
      </vt:variant>
      <vt:variant>
        <vt:i4>1507385</vt:i4>
      </vt:variant>
      <vt:variant>
        <vt:i4>401</vt:i4>
      </vt:variant>
      <vt:variant>
        <vt:i4>0</vt:i4>
      </vt:variant>
      <vt:variant>
        <vt:i4>5</vt:i4>
      </vt:variant>
      <vt:variant>
        <vt:lpwstr/>
      </vt:variant>
      <vt:variant>
        <vt:lpwstr>_Toc129697830</vt:lpwstr>
      </vt:variant>
      <vt:variant>
        <vt:i4>1441849</vt:i4>
      </vt:variant>
      <vt:variant>
        <vt:i4>395</vt:i4>
      </vt:variant>
      <vt:variant>
        <vt:i4>0</vt:i4>
      </vt:variant>
      <vt:variant>
        <vt:i4>5</vt:i4>
      </vt:variant>
      <vt:variant>
        <vt:lpwstr/>
      </vt:variant>
      <vt:variant>
        <vt:lpwstr>_Toc129697829</vt:lpwstr>
      </vt:variant>
      <vt:variant>
        <vt:i4>1441849</vt:i4>
      </vt:variant>
      <vt:variant>
        <vt:i4>389</vt:i4>
      </vt:variant>
      <vt:variant>
        <vt:i4>0</vt:i4>
      </vt:variant>
      <vt:variant>
        <vt:i4>5</vt:i4>
      </vt:variant>
      <vt:variant>
        <vt:lpwstr/>
      </vt:variant>
      <vt:variant>
        <vt:lpwstr>_Toc129697828</vt:lpwstr>
      </vt:variant>
      <vt:variant>
        <vt:i4>1441849</vt:i4>
      </vt:variant>
      <vt:variant>
        <vt:i4>383</vt:i4>
      </vt:variant>
      <vt:variant>
        <vt:i4>0</vt:i4>
      </vt:variant>
      <vt:variant>
        <vt:i4>5</vt:i4>
      </vt:variant>
      <vt:variant>
        <vt:lpwstr/>
      </vt:variant>
      <vt:variant>
        <vt:lpwstr>_Toc129697827</vt:lpwstr>
      </vt:variant>
      <vt:variant>
        <vt:i4>1441849</vt:i4>
      </vt:variant>
      <vt:variant>
        <vt:i4>377</vt:i4>
      </vt:variant>
      <vt:variant>
        <vt:i4>0</vt:i4>
      </vt:variant>
      <vt:variant>
        <vt:i4>5</vt:i4>
      </vt:variant>
      <vt:variant>
        <vt:lpwstr/>
      </vt:variant>
      <vt:variant>
        <vt:lpwstr>_Toc129697826</vt:lpwstr>
      </vt:variant>
      <vt:variant>
        <vt:i4>2293771</vt:i4>
      </vt:variant>
      <vt:variant>
        <vt:i4>311</vt:i4>
      </vt:variant>
      <vt:variant>
        <vt:i4>0</vt:i4>
      </vt:variant>
      <vt:variant>
        <vt:i4>5</vt:i4>
      </vt:variant>
      <vt:variant>
        <vt:lpwstr/>
      </vt:variant>
      <vt:variant>
        <vt:lpwstr>_Toc1797241303</vt:lpwstr>
      </vt:variant>
      <vt:variant>
        <vt:i4>1376310</vt:i4>
      </vt:variant>
      <vt:variant>
        <vt:i4>305</vt:i4>
      </vt:variant>
      <vt:variant>
        <vt:i4>0</vt:i4>
      </vt:variant>
      <vt:variant>
        <vt:i4>5</vt:i4>
      </vt:variant>
      <vt:variant>
        <vt:lpwstr/>
      </vt:variant>
      <vt:variant>
        <vt:lpwstr>_Toc943788493</vt:lpwstr>
      </vt:variant>
      <vt:variant>
        <vt:i4>1376306</vt:i4>
      </vt:variant>
      <vt:variant>
        <vt:i4>299</vt:i4>
      </vt:variant>
      <vt:variant>
        <vt:i4>0</vt:i4>
      </vt:variant>
      <vt:variant>
        <vt:i4>5</vt:i4>
      </vt:variant>
      <vt:variant>
        <vt:lpwstr/>
      </vt:variant>
      <vt:variant>
        <vt:lpwstr>_Toc423129784</vt:lpwstr>
      </vt:variant>
      <vt:variant>
        <vt:i4>2490373</vt:i4>
      </vt:variant>
      <vt:variant>
        <vt:i4>293</vt:i4>
      </vt:variant>
      <vt:variant>
        <vt:i4>0</vt:i4>
      </vt:variant>
      <vt:variant>
        <vt:i4>5</vt:i4>
      </vt:variant>
      <vt:variant>
        <vt:lpwstr/>
      </vt:variant>
      <vt:variant>
        <vt:lpwstr>_Toc1250123031</vt:lpwstr>
      </vt:variant>
      <vt:variant>
        <vt:i4>3080204</vt:i4>
      </vt:variant>
      <vt:variant>
        <vt:i4>287</vt:i4>
      </vt:variant>
      <vt:variant>
        <vt:i4>0</vt:i4>
      </vt:variant>
      <vt:variant>
        <vt:i4>5</vt:i4>
      </vt:variant>
      <vt:variant>
        <vt:lpwstr/>
      </vt:variant>
      <vt:variant>
        <vt:lpwstr>_Toc1331851778</vt:lpwstr>
      </vt:variant>
      <vt:variant>
        <vt:i4>1048633</vt:i4>
      </vt:variant>
      <vt:variant>
        <vt:i4>281</vt:i4>
      </vt:variant>
      <vt:variant>
        <vt:i4>0</vt:i4>
      </vt:variant>
      <vt:variant>
        <vt:i4>5</vt:i4>
      </vt:variant>
      <vt:variant>
        <vt:lpwstr/>
      </vt:variant>
      <vt:variant>
        <vt:lpwstr>_Toc936327404</vt:lpwstr>
      </vt:variant>
      <vt:variant>
        <vt:i4>2359307</vt:i4>
      </vt:variant>
      <vt:variant>
        <vt:i4>275</vt:i4>
      </vt:variant>
      <vt:variant>
        <vt:i4>0</vt:i4>
      </vt:variant>
      <vt:variant>
        <vt:i4>5</vt:i4>
      </vt:variant>
      <vt:variant>
        <vt:lpwstr/>
      </vt:variant>
      <vt:variant>
        <vt:lpwstr>_Toc1972237289</vt:lpwstr>
      </vt:variant>
      <vt:variant>
        <vt:i4>1966132</vt:i4>
      </vt:variant>
      <vt:variant>
        <vt:i4>269</vt:i4>
      </vt:variant>
      <vt:variant>
        <vt:i4>0</vt:i4>
      </vt:variant>
      <vt:variant>
        <vt:i4>5</vt:i4>
      </vt:variant>
      <vt:variant>
        <vt:lpwstr/>
      </vt:variant>
      <vt:variant>
        <vt:lpwstr>_Toc45086266</vt:lpwstr>
      </vt:variant>
      <vt:variant>
        <vt:i4>2621440</vt:i4>
      </vt:variant>
      <vt:variant>
        <vt:i4>263</vt:i4>
      </vt:variant>
      <vt:variant>
        <vt:i4>0</vt:i4>
      </vt:variant>
      <vt:variant>
        <vt:i4>5</vt:i4>
      </vt:variant>
      <vt:variant>
        <vt:lpwstr/>
      </vt:variant>
      <vt:variant>
        <vt:lpwstr>_Toc1786383294</vt:lpwstr>
      </vt:variant>
      <vt:variant>
        <vt:i4>1703985</vt:i4>
      </vt:variant>
      <vt:variant>
        <vt:i4>257</vt:i4>
      </vt:variant>
      <vt:variant>
        <vt:i4>0</vt:i4>
      </vt:variant>
      <vt:variant>
        <vt:i4>5</vt:i4>
      </vt:variant>
      <vt:variant>
        <vt:lpwstr/>
      </vt:variant>
      <vt:variant>
        <vt:lpwstr>_Toc404195897</vt:lpwstr>
      </vt:variant>
      <vt:variant>
        <vt:i4>2752517</vt:i4>
      </vt:variant>
      <vt:variant>
        <vt:i4>251</vt:i4>
      </vt:variant>
      <vt:variant>
        <vt:i4>0</vt:i4>
      </vt:variant>
      <vt:variant>
        <vt:i4>5</vt:i4>
      </vt:variant>
      <vt:variant>
        <vt:lpwstr/>
      </vt:variant>
      <vt:variant>
        <vt:lpwstr>_Toc1900740939</vt:lpwstr>
      </vt:variant>
      <vt:variant>
        <vt:i4>2883593</vt:i4>
      </vt:variant>
      <vt:variant>
        <vt:i4>245</vt:i4>
      </vt:variant>
      <vt:variant>
        <vt:i4>0</vt:i4>
      </vt:variant>
      <vt:variant>
        <vt:i4>5</vt:i4>
      </vt:variant>
      <vt:variant>
        <vt:lpwstr/>
      </vt:variant>
      <vt:variant>
        <vt:lpwstr>_Toc1739931036</vt:lpwstr>
      </vt:variant>
      <vt:variant>
        <vt:i4>3080197</vt:i4>
      </vt:variant>
      <vt:variant>
        <vt:i4>239</vt:i4>
      </vt:variant>
      <vt:variant>
        <vt:i4>0</vt:i4>
      </vt:variant>
      <vt:variant>
        <vt:i4>5</vt:i4>
      </vt:variant>
      <vt:variant>
        <vt:lpwstr/>
      </vt:variant>
      <vt:variant>
        <vt:lpwstr>_Toc1870007545</vt:lpwstr>
      </vt:variant>
      <vt:variant>
        <vt:i4>3014667</vt:i4>
      </vt:variant>
      <vt:variant>
        <vt:i4>233</vt:i4>
      </vt:variant>
      <vt:variant>
        <vt:i4>0</vt:i4>
      </vt:variant>
      <vt:variant>
        <vt:i4>5</vt:i4>
      </vt:variant>
      <vt:variant>
        <vt:lpwstr/>
      </vt:variant>
      <vt:variant>
        <vt:lpwstr>_Toc1840378553</vt:lpwstr>
      </vt:variant>
      <vt:variant>
        <vt:i4>1769526</vt:i4>
      </vt:variant>
      <vt:variant>
        <vt:i4>227</vt:i4>
      </vt:variant>
      <vt:variant>
        <vt:i4>0</vt:i4>
      </vt:variant>
      <vt:variant>
        <vt:i4>5</vt:i4>
      </vt:variant>
      <vt:variant>
        <vt:lpwstr/>
      </vt:variant>
      <vt:variant>
        <vt:lpwstr>_Toc301768231</vt:lpwstr>
      </vt:variant>
      <vt:variant>
        <vt:i4>2228227</vt:i4>
      </vt:variant>
      <vt:variant>
        <vt:i4>221</vt:i4>
      </vt:variant>
      <vt:variant>
        <vt:i4>0</vt:i4>
      </vt:variant>
      <vt:variant>
        <vt:i4>5</vt:i4>
      </vt:variant>
      <vt:variant>
        <vt:lpwstr/>
      </vt:variant>
      <vt:variant>
        <vt:lpwstr>_Toc1672061740</vt:lpwstr>
      </vt:variant>
      <vt:variant>
        <vt:i4>3014666</vt:i4>
      </vt:variant>
      <vt:variant>
        <vt:i4>215</vt:i4>
      </vt:variant>
      <vt:variant>
        <vt:i4>0</vt:i4>
      </vt:variant>
      <vt:variant>
        <vt:i4>5</vt:i4>
      </vt:variant>
      <vt:variant>
        <vt:lpwstr/>
      </vt:variant>
      <vt:variant>
        <vt:lpwstr>_Toc1926020793</vt:lpwstr>
      </vt:variant>
      <vt:variant>
        <vt:i4>2621446</vt:i4>
      </vt:variant>
      <vt:variant>
        <vt:i4>209</vt:i4>
      </vt:variant>
      <vt:variant>
        <vt:i4>0</vt:i4>
      </vt:variant>
      <vt:variant>
        <vt:i4>5</vt:i4>
      </vt:variant>
      <vt:variant>
        <vt:lpwstr/>
      </vt:variant>
      <vt:variant>
        <vt:lpwstr>_Toc1900121074</vt:lpwstr>
      </vt:variant>
      <vt:variant>
        <vt:i4>2228224</vt:i4>
      </vt:variant>
      <vt:variant>
        <vt:i4>203</vt:i4>
      </vt:variant>
      <vt:variant>
        <vt:i4>0</vt:i4>
      </vt:variant>
      <vt:variant>
        <vt:i4>5</vt:i4>
      </vt:variant>
      <vt:variant>
        <vt:lpwstr/>
      </vt:variant>
      <vt:variant>
        <vt:lpwstr>_Toc1569082958</vt:lpwstr>
      </vt:variant>
      <vt:variant>
        <vt:i4>2686982</vt:i4>
      </vt:variant>
      <vt:variant>
        <vt:i4>197</vt:i4>
      </vt:variant>
      <vt:variant>
        <vt:i4>0</vt:i4>
      </vt:variant>
      <vt:variant>
        <vt:i4>5</vt:i4>
      </vt:variant>
      <vt:variant>
        <vt:lpwstr/>
      </vt:variant>
      <vt:variant>
        <vt:lpwstr>_Toc1530528198</vt:lpwstr>
      </vt:variant>
      <vt:variant>
        <vt:i4>1376316</vt:i4>
      </vt:variant>
      <vt:variant>
        <vt:i4>191</vt:i4>
      </vt:variant>
      <vt:variant>
        <vt:i4>0</vt:i4>
      </vt:variant>
      <vt:variant>
        <vt:i4>5</vt:i4>
      </vt:variant>
      <vt:variant>
        <vt:lpwstr/>
      </vt:variant>
      <vt:variant>
        <vt:lpwstr>_Toc901702473</vt:lpwstr>
      </vt:variant>
      <vt:variant>
        <vt:i4>1376305</vt:i4>
      </vt:variant>
      <vt:variant>
        <vt:i4>185</vt:i4>
      </vt:variant>
      <vt:variant>
        <vt:i4>0</vt:i4>
      </vt:variant>
      <vt:variant>
        <vt:i4>5</vt:i4>
      </vt:variant>
      <vt:variant>
        <vt:lpwstr/>
      </vt:variant>
      <vt:variant>
        <vt:lpwstr>_Toc64731510</vt:lpwstr>
      </vt:variant>
      <vt:variant>
        <vt:i4>2752527</vt:i4>
      </vt:variant>
      <vt:variant>
        <vt:i4>179</vt:i4>
      </vt:variant>
      <vt:variant>
        <vt:i4>0</vt:i4>
      </vt:variant>
      <vt:variant>
        <vt:i4>5</vt:i4>
      </vt:variant>
      <vt:variant>
        <vt:lpwstr/>
      </vt:variant>
      <vt:variant>
        <vt:lpwstr>_Toc1851152786</vt:lpwstr>
      </vt:variant>
      <vt:variant>
        <vt:i4>2883585</vt:i4>
      </vt:variant>
      <vt:variant>
        <vt:i4>173</vt:i4>
      </vt:variant>
      <vt:variant>
        <vt:i4>0</vt:i4>
      </vt:variant>
      <vt:variant>
        <vt:i4>5</vt:i4>
      </vt:variant>
      <vt:variant>
        <vt:lpwstr/>
      </vt:variant>
      <vt:variant>
        <vt:lpwstr>_Toc1214085346</vt:lpwstr>
      </vt:variant>
      <vt:variant>
        <vt:i4>2555911</vt:i4>
      </vt:variant>
      <vt:variant>
        <vt:i4>167</vt:i4>
      </vt:variant>
      <vt:variant>
        <vt:i4>0</vt:i4>
      </vt:variant>
      <vt:variant>
        <vt:i4>5</vt:i4>
      </vt:variant>
      <vt:variant>
        <vt:lpwstr/>
      </vt:variant>
      <vt:variant>
        <vt:lpwstr>_Toc1733744161</vt:lpwstr>
      </vt:variant>
      <vt:variant>
        <vt:i4>1310774</vt:i4>
      </vt:variant>
      <vt:variant>
        <vt:i4>161</vt:i4>
      </vt:variant>
      <vt:variant>
        <vt:i4>0</vt:i4>
      </vt:variant>
      <vt:variant>
        <vt:i4>5</vt:i4>
      </vt:variant>
      <vt:variant>
        <vt:lpwstr/>
      </vt:variant>
      <vt:variant>
        <vt:lpwstr>_Toc163507476</vt:lpwstr>
      </vt:variant>
      <vt:variant>
        <vt:i4>1966134</vt:i4>
      </vt:variant>
      <vt:variant>
        <vt:i4>155</vt:i4>
      </vt:variant>
      <vt:variant>
        <vt:i4>0</vt:i4>
      </vt:variant>
      <vt:variant>
        <vt:i4>5</vt:i4>
      </vt:variant>
      <vt:variant>
        <vt:lpwstr/>
      </vt:variant>
      <vt:variant>
        <vt:lpwstr>_Toc124539070</vt:lpwstr>
      </vt:variant>
      <vt:variant>
        <vt:i4>1966136</vt:i4>
      </vt:variant>
      <vt:variant>
        <vt:i4>149</vt:i4>
      </vt:variant>
      <vt:variant>
        <vt:i4>0</vt:i4>
      </vt:variant>
      <vt:variant>
        <vt:i4>5</vt:i4>
      </vt:variant>
      <vt:variant>
        <vt:lpwstr/>
      </vt:variant>
      <vt:variant>
        <vt:lpwstr>_Toc550359862</vt:lpwstr>
      </vt:variant>
      <vt:variant>
        <vt:i4>1114170</vt:i4>
      </vt:variant>
      <vt:variant>
        <vt:i4>143</vt:i4>
      </vt:variant>
      <vt:variant>
        <vt:i4>0</vt:i4>
      </vt:variant>
      <vt:variant>
        <vt:i4>5</vt:i4>
      </vt:variant>
      <vt:variant>
        <vt:lpwstr/>
      </vt:variant>
      <vt:variant>
        <vt:lpwstr>_Toc152782165</vt:lpwstr>
      </vt:variant>
      <vt:variant>
        <vt:i4>1638455</vt:i4>
      </vt:variant>
      <vt:variant>
        <vt:i4>137</vt:i4>
      </vt:variant>
      <vt:variant>
        <vt:i4>0</vt:i4>
      </vt:variant>
      <vt:variant>
        <vt:i4>5</vt:i4>
      </vt:variant>
      <vt:variant>
        <vt:lpwstr/>
      </vt:variant>
      <vt:variant>
        <vt:lpwstr>_Toc495656374</vt:lpwstr>
      </vt:variant>
      <vt:variant>
        <vt:i4>1441840</vt:i4>
      </vt:variant>
      <vt:variant>
        <vt:i4>131</vt:i4>
      </vt:variant>
      <vt:variant>
        <vt:i4>0</vt:i4>
      </vt:variant>
      <vt:variant>
        <vt:i4>5</vt:i4>
      </vt:variant>
      <vt:variant>
        <vt:lpwstr/>
      </vt:variant>
      <vt:variant>
        <vt:lpwstr>_Toc935590576</vt:lpwstr>
      </vt:variant>
      <vt:variant>
        <vt:i4>2293761</vt:i4>
      </vt:variant>
      <vt:variant>
        <vt:i4>125</vt:i4>
      </vt:variant>
      <vt:variant>
        <vt:i4>0</vt:i4>
      </vt:variant>
      <vt:variant>
        <vt:i4>5</vt:i4>
      </vt:variant>
      <vt:variant>
        <vt:lpwstr/>
      </vt:variant>
      <vt:variant>
        <vt:lpwstr>_Toc1603084841</vt:lpwstr>
      </vt:variant>
      <vt:variant>
        <vt:i4>2555906</vt:i4>
      </vt:variant>
      <vt:variant>
        <vt:i4>119</vt:i4>
      </vt:variant>
      <vt:variant>
        <vt:i4>0</vt:i4>
      </vt:variant>
      <vt:variant>
        <vt:i4>5</vt:i4>
      </vt:variant>
      <vt:variant>
        <vt:lpwstr/>
      </vt:variant>
      <vt:variant>
        <vt:lpwstr>_Toc1037241033</vt:lpwstr>
      </vt:variant>
      <vt:variant>
        <vt:i4>2949121</vt:i4>
      </vt:variant>
      <vt:variant>
        <vt:i4>113</vt:i4>
      </vt:variant>
      <vt:variant>
        <vt:i4>0</vt:i4>
      </vt:variant>
      <vt:variant>
        <vt:i4>5</vt:i4>
      </vt:variant>
      <vt:variant>
        <vt:lpwstr/>
      </vt:variant>
      <vt:variant>
        <vt:lpwstr>_Toc1455888754</vt:lpwstr>
      </vt:variant>
      <vt:variant>
        <vt:i4>1114160</vt:i4>
      </vt:variant>
      <vt:variant>
        <vt:i4>107</vt:i4>
      </vt:variant>
      <vt:variant>
        <vt:i4>0</vt:i4>
      </vt:variant>
      <vt:variant>
        <vt:i4>5</vt:i4>
      </vt:variant>
      <vt:variant>
        <vt:lpwstr/>
      </vt:variant>
      <vt:variant>
        <vt:lpwstr>_Toc352236270</vt:lpwstr>
      </vt:variant>
      <vt:variant>
        <vt:i4>1769526</vt:i4>
      </vt:variant>
      <vt:variant>
        <vt:i4>101</vt:i4>
      </vt:variant>
      <vt:variant>
        <vt:i4>0</vt:i4>
      </vt:variant>
      <vt:variant>
        <vt:i4>5</vt:i4>
      </vt:variant>
      <vt:variant>
        <vt:lpwstr/>
      </vt:variant>
      <vt:variant>
        <vt:lpwstr>_Toc547353182</vt:lpwstr>
      </vt:variant>
      <vt:variant>
        <vt:i4>2818050</vt:i4>
      </vt:variant>
      <vt:variant>
        <vt:i4>95</vt:i4>
      </vt:variant>
      <vt:variant>
        <vt:i4>0</vt:i4>
      </vt:variant>
      <vt:variant>
        <vt:i4>5</vt:i4>
      </vt:variant>
      <vt:variant>
        <vt:lpwstr/>
      </vt:variant>
      <vt:variant>
        <vt:lpwstr>_Toc1411210901</vt:lpwstr>
      </vt:variant>
      <vt:variant>
        <vt:i4>2686981</vt:i4>
      </vt:variant>
      <vt:variant>
        <vt:i4>89</vt:i4>
      </vt:variant>
      <vt:variant>
        <vt:i4>0</vt:i4>
      </vt:variant>
      <vt:variant>
        <vt:i4>5</vt:i4>
      </vt:variant>
      <vt:variant>
        <vt:lpwstr/>
      </vt:variant>
      <vt:variant>
        <vt:lpwstr>_Toc1930839266</vt:lpwstr>
      </vt:variant>
      <vt:variant>
        <vt:i4>2228231</vt:i4>
      </vt:variant>
      <vt:variant>
        <vt:i4>83</vt:i4>
      </vt:variant>
      <vt:variant>
        <vt:i4>0</vt:i4>
      </vt:variant>
      <vt:variant>
        <vt:i4>5</vt:i4>
      </vt:variant>
      <vt:variant>
        <vt:lpwstr/>
      </vt:variant>
      <vt:variant>
        <vt:lpwstr>_Toc1300495877</vt:lpwstr>
      </vt:variant>
      <vt:variant>
        <vt:i4>2359302</vt:i4>
      </vt:variant>
      <vt:variant>
        <vt:i4>77</vt:i4>
      </vt:variant>
      <vt:variant>
        <vt:i4>0</vt:i4>
      </vt:variant>
      <vt:variant>
        <vt:i4>5</vt:i4>
      </vt:variant>
      <vt:variant>
        <vt:lpwstr/>
      </vt:variant>
      <vt:variant>
        <vt:lpwstr>_Toc1026410612</vt:lpwstr>
      </vt:variant>
      <vt:variant>
        <vt:i4>2752524</vt:i4>
      </vt:variant>
      <vt:variant>
        <vt:i4>71</vt:i4>
      </vt:variant>
      <vt:variant>
        <vt:i4>0</vt:i4>
      </vt:variant>
      <vt:variant>
        <vt:i4>5</vt:i4>
      </vt:variant>
      <vt:variant>
        <vt:lpwstr/>
      </vt:variant>
      <vt:variant>
        <vt:lpwstr>_Toc2128256180</vt:lpwstr>
      </vt:variant>
      <vt:variant>
        <vt:i4>2555905</vt:i4>
      </vt:variant>
      <vt:variant>
        <vt:i4>65</vt:i4>
      </vt:variant>
      <vt:variant>
        <vt:i4>0</vt:i4>
      </vt:variant>
      <vt:variant>
        <vt:i4>5</vt:i4>
      </vt:variant>
      <vt:variant>
        <vt:lpwstr/>
      </vt:variant>
      <vt:variant>
        <vt:lpwstr>_Toc1276116005</vt:lpwstr>
      </vt:variant>
      <vt:variant>
        <vt:i4>2555911</vt:i4>
      </vt:variant>
      <vt:variant>
        <vt:i4>59</vt:i4>
      </vt:variant>
      <vt:variant>
        <vt:i4>0</vt:i4>
      </vt:variant>
      <vt:variant>
        <vt:i4>5</vt:i4>
      </vt:variant>
      <vt:variant>
        <vt:lpwstr/>
      </vt:variant>
      <vt:variant>
        <vt:lpwstr>_Toc1074601763</vt:lpwstr>
      </vt:variant>
      <vt:variant>
        <vt:i4>2359311</vt:i4>
      </vt:variant>
      <vt:variant>
        <vt:i4>53</vt:i4>
      </vt:variant>
      <vt:variant>
        <vt:i4>0</vt:i4>
      </vt:variant>
      <vt:variant>
        <vt:i4>5</vt:i4>
      </vt:variant>
      <vt:variant>
        <vt:lpwstr/>
      </vt:variant>
      <vt:variant>
        <vt:lpwstr>_Toc1684769681</vt:lpwstr>
      </vt:variant>
      <vt:variant>
        <vt:i4>2752515</vt:i4>
      </vt:variant>
      <vt:variant>
        <vt:i4>47</vt:i4>
      </vt:variant>
      <vt:variant>
        <vt:i4>0</vt:i4>
      </vt:variant>
      <vt:variant>
        <vt:i4>5</vt:i4>
      </vt:variant>
      <vt:variant>
        <vt:lpwstr/>
      </vt:variant>
      <vt:variant>
        <vt:lpwstr>_Toc1305515822</vt:lpwstr>
      </vt:variant>
      <vt:variant>
        <vt:i4>2097163</vt:i4>
      </vt:variant>
      <vt:variant>
        <vt:i4>41</vt:i4>
      </vt:variant>
      <vt:variant>
        <vt:i4>0</vt:i4>
      </vt:variant>
      <vt:variant>
        <vt:i4>5</vt:i4>
      </vt:variant>
      <vt:variant>
        <vt:lpwstr/>
      </vt:variant>
      <vt:variant>
        <vt:lpwstr>_Toc1704635493</vt:lpwstr>
      </vt:variant>
      <vt:variant>
        <vt:i4>2228228</vt:i4>
      </vt:variant>
      <vt:variant>
        <vt:i4>35</vt:i4>
      </vt:variant>
      <vt:variant>
        <vt:i4>0</vt:i4>
      </vt:variant>
      <vt:variant>
        <vt:i4>5</vt:i4>
      </vt:variant>
      <vt:variant>
        <vt:lpwstr/>
      </vt:variant>
      <vt:variant>
        <vt:lpwstr>_Toc1327117212</vt:lpwstr>
      </vt:variant>
      <vt:variant>
        <vt:i4>1114160</vt:i4>
      </vt:variant>
      <vt:variant>
        <vt:i4>29</vt:i4>
      </vt:variant>
      <vt:variant>
        <vt:i4>0</vt:i4>
      </vt:variant>
      <vt:variant>
        <vt:i4>5</vt:i4>
      </vt:variant>
      <vt:variant>
        <vt:lpwstr/>
      </vt:variant>
      <vt:variant>
        <vt:lpwstr>_Toc341137140</vt:lpwstr>
      </vt:variant>
      <vt:variant>
        <vt:i4>2162700</vt:i4>
      </vt:variant>
      <vt:variant>
        <vt:i4>23</vt:i4>
      </vt:variant>
      <vt:variant>
        <vt:i4>0</vt:i4>
      </vt:variant>
      <vt:variant>
        <vt:i4>5</vt:i4>
      </vt:variant>
      <vt:variant>
        <vt:lpwstr/>
      </vt:variant>
      <vt:variant>
        <vt:lpwstr>_Toc1815974915</vt:lpwstr>
      </vt:variant>
      <vt:variant>
        <vt:i4>2949128</vt:i4>
      </vt:variant>
      <vt:variant>
        <vt:i4>17</vt:i4>
      </vt:variant>
      <vt:variant>
        <vt:i4>0</vt:i4>
      </vt:variant>
      <vt:variant>
        <vt:i4>5</vt:i4>
      </vt:variant>
      <vt:variant>
        <vt:lpwstr/>
      </vt:variant>
      <vt:variant>
        <vt:lpwstr>_Toc1118636484</vt:lpwstr>
      </vt:variant>
      <vt:variant>
        <vt:i4>2228237</vt:i4>
      </vt:variant>
      <vt:variant>
        <vt:i4>11</vt:i4>
      </vt:variant>
      <vt:variant>
        <vt:i4>0</vt:i4>
      </vt:variant>
      <vt:variant>
        <vt:i4>5</vt:i4>
      </vt:variant>
      <vt:variant>
        <vt:lpwstr/>
      </vt:variant>
      <vt:variant>
        <vt:lpwstr>_Toc1434186489</vt:lpwstr>
      </vt:variant>
      <vt:variant>
        <vt:i4>2686987</vt:i4>
      </vt:variant>
      <vt:variant>
        <vt:i4>5</vt:i4>
      </vt:variant>
      <vt:variant>
        <vt:i4>0</vt:i4>
      </vt:variant>
      <vt:variant>
        <vt:i4>5</vt:i4>
      </vt:variant>
      <vt:variant>
        <vt:lpwstr/>
      </vt:variant>
      <vt:variant>
        <vt:lpwstr>_Toc1254499928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Prezentace možností MMElab</dc:title>
  <dc:subject/>
  <dc:creator>Filip Roubínek</dc:creator>
  <cp:keywords/>
  <dc:description/>
  <cp:lastModifiedBy>Filip Roubínek</cp:lastModifiedBy>
  <cp:revision>5</cp:revision>
  <cp:lastPrinted>2023-03-15T09:57:00Z</cp:lastPrinted>
  <dcterms:created xsi:type="dcterms:W3CDTF">2023-03-15T08:30:00Z</dcterms:created>
  <dcterms:modified xsi:type="dcterms:W3CDTF">2023-03-15T10:00:00Z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0x01010066D17D72DADD2048B4A174645749CC6F</vt:lpwstr>
  </property>
</Properties>
</file>